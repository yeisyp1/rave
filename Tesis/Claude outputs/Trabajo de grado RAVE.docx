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E02700" w:rsidR="106B2514" w:rsidP="1374D8D7" w:rsidRDefault="106B2514" w14:paraId="0A37501D" wp14:textId="6D0051F4">
      <w:pPr>
        <w:ind w:right="284" w:firstLine="0"/>
        <w:jc w:val="center"/>
        <w:rPr>
          <w:rFonts w:eastAsia="Times New Roman"/>
          <w:b w:val="1"/>
          <w:bCs w:val="1"/>
          <w:lang w:val="es-CO"/>
        </w:rPr>
      </w:pPr>
      <w:r>
        <w:rPr>
          <w:rFonts w:eastAsia="Times New Roman"/>
        </w:rPr>
        <w:t>Desarrollo de una aplicación web para la gestión de citas y atención odontológica en el consultorio RAVE de Santiago de Cali</w:t>
      </w:r>
    </w:p>
    <w:p xmlns:wp14="http://schemas.microsoft.com/office/word/2010/wordml" w:rsidRPr="00E02700" w:rsidR="007E0D20" w:rsidP="1374D8D7" w:rsidRDefault="007E0D20" w14:paraId="5DAB6C7B" wp14:textId="77777777">
      <w:pPr>
        <w:ind w:right="284" w:firstLine="0"/>
        <w:jc w:val="center"/>
        <w:rPr>
          <w:rFonts w:eastAsia="Times New Roman"/>
          <w:b w:val="1"/>
          <w:bCs w:val="1"/>
          <w:lang w:val="es-CO"/>
        </w:rPr>
      </w:pPr>
    </w:p>
    <w:p w:rsidR="1374D8D7" w:rsidP="1374D8D7" w:rsidRDefault="1374D8D7" w14:paraId="027D9261" w14:textId="726A618C">
      <w:pPr>
        <w:ind w:right="284" w:firstLine="0"/>
        <w:jc w:val="center"/>
        <w:rPr>
          <w:rFonts w:eastAsia="Times New Roman"/>
          <w:b w:val="1"/>
          <w:bCs w:val="1"/>
          <w:lang w:val="es-CO"/>
        </w:rPr>
      </w:pPr>
    </w:p>
    <w:p xmlns:wp14="http://schemas.microsoft.com/office/word/2010/wordml" w:rsidRPr="00E02700" w:rsidR="003C5E1D" w:rsidP="07BD692C" w:rsidRDefault="27C0D88F" w14:paraId="5448F8B0" wp14:textId="77777777">
      <w:pPr>
        <w:ind w:right="284" w:firstLine="0"/>
        <w:jc w:val="center"/>
        <w:rPr>
          <w:rFonts w:eastAsia="Times New Roman"/>
          <w:b w:val="1"/>
          <w:bCs w:val="1"/>
          <w:lang w:val="es-CO"/>
        </w:rPr>
      </w:pPr>
      <w:r>
        <w:rPr>
          <w:rFonts w:eastAsia="Times New Roman"/>
          <w:b w:val="1"/>
          <w:bCs w:val="1"/>
        </w:rPr>
        <w:t>Yeisy Paola Angulo Panameño</w:t>
      </w:r>
    </w:p>
    <w:p xmlns:wp14="http://schemas.microsoft.com/office/word/2010/wordml" w:rsidRPr="00E02700" w:rsidR="106B2514" w:rsidP="07BD692C" w:rsidRDefault="106B2514" w14:paraId="02EB378F" wp14:textId="77777777">
      <w:pPr>
        <w:ind w:right="284" w:firstLine="0"/>
        <w:jc w:val="center"/>
        <w:rPr>
          <w:rFonts w:eastAsia="Times New Roman"/>
          <w:b w:val="1"/>
          <w:bCs w:val="1"/>
          <w:lang w:val="es-CO"/>
        </w:rPr>
      </w:pPr>
    </w:p>
    <w:p xmlns:wp14="http://schemas.microsoft.com/office/word/2010/wordml" w:rsidRPr="00E02700" w:rsidR="003A0E83" w:rsidP="07BD692C" w:rsidRDefault="003A0E83" w14:paraId="6A05A809" wp14:textId="77777777">
      <w:pPr>
        <w:ind w:right="284" w:firstLine="0"/>
        <w:jc w:val="center"/>
        <w:rPr>
          <w:rFonts w:eastAsia="Times New Roman"/>
          <w:b w:val="1"/>
          <w:bCs w:val="1"/>
          <w:lang w:val="es-CO"/>
        </w:rPr>
      </w:pPr>
    </w:p>
    <w:p xmlns:wp14="http://schemas.microsoft.com/office/word/2010/wordml" w:rsidRPr="00E02700" w:rsidR="00F23D0C" w:rsidP="07BD692C" w:rsidRDefault="50B103B6" w14:paraId="0D83B292" wp14:textId="433FA296">
      <w:pPr>
        <w:ind w:right="284"/>
        <w:jc w:val="center"/>
        <w:rPr>
          <w:rFonts w:eastAsia="Times New Roman"/>
          <w:b w:val="1"/>
          <w:bCs w:val="1"/>
          <w:lang w:val="es-CO"/>
        </w:rPr>
      </w:pPr>
      <w:r>
        <w:rPr>
          <w:rFonts w:eastAsia="Times New Roman"/>
          <w:b w:val="1"/>
          <w:bCs w:val="1"/>
        </w:rPr>
        <w:t xml:space="preserve">Trabajo de grado para optar el título de Ingeniero de Sistemas </w:t>
      </w:r>
    </w:p>
    <w:p xmlns:wp14="http://schemas.microsoft.com/office/word/2010/wordml" w:rsidRPr="00E02700" w:rsidR="54F4CB8A" w:rsidP="07BD692C" w:rsidRDefault="54F4CB8A" w14:paraId="5A39BBE3" wp14:textId="77777777">
      <w:pPr>
        <w:ind w:firstLine="0"/>
        <w:jc w:val="center"/>
        <w:rPr>
          <w:rFonts w:eastAsia="Times New Roman"/>
        </w:rPr>
      </w:pPr>
    </w:p>
    <w:p xmlns:wp14="http://schemas.microsoft.com/office/word/2010/wordml" w:rsidRPr="00E02700" w:rsidR="0D6E6973" w:rsidP="1374D8D7" w:rsidRDefault="0D6E6973" w14:paraId="41C8F396" wp14:textId="13DF337B">
      <w:pPr>
        <w:ind w:firstLine="0"/>
        <w:jc w:val="center"/>
        <w:rPr>
          <w:rFonts w:eastAsia="Times New Roman"/>
          <w:b w:val="1"/>
          <w:bCs w:val="1"/>
          <w:lang w:val="es-CO"/>
        </w:rPr>
      </w:pPr>
    </w:p>
    <w:p xmlns:wp14="http://schemas.microsoft.com/office/word/2010/wordml" w:rsidRPr="00E02700" w:rsidR="001A5107" w:rsidP="1374D8D7" w:rsidRDefault="50B103B6" w14:paraId="581F4A79" wp14:textId="1A48E54E">
      <w:pPr>
        <w:ind w:firstLine="0"/>
        <w:jc w:val="center"/>
        <w:rPr>
          <w:rFonts w:eastAsia="Times New Roman"/>
          <w:b w:val="1"/>
          <w:bCs w:val="1"/>
          <w:lang w:val="es-CO"/>
        </w:rPr>
      </w:pPr>
      <w:r>
        <w:rPr>
          <w:rFonts w:eastAsia="Times New Roman"/>
          <w:b w:val="1"/>
          <w:bCs w:val="1"/>
        </w:rPr>
        <w:t>Director</w:t>
      </w:r>
    </w:p>
    <w:p w:rsidR="5693DAB8" w:rsidP="07BD692C" w:rsidRDefault="5693DAB8" w14:paraId="6AAC6B13" w14:textId="54101663">
      <w:pPr>
        <w:pStyle w:val="Normal"/>
        <w:suppressLineNumbers w:val="0"/>
        <w:bidi w:val="0"/>
        <w:spacing w:before="0" w:beforeAutospacing="off" w:after="0" w:afterAutospacing="off" w:line="480" w:lineRule="auto"/>
        <w:ind w:left="0" w:right="0" w:firstLine="0"/>
        <w:jc w:val="center"/>
      </w:pPr>
      <w:r>
        <w:rPr>
          <w:rFonts w:eastAsia="Times New Roman"/>
          <w:b w:val="1"/>
          <w:bCs w:val="1"/>
        </w:rPr>
        <w:t>William Díaz Sepulveda</w:t>
      </w:r>
    </w:p>
    <w:p w:rsidR="5693DAB8" w:rsidP="07BD692C" w:rsidRDefault="5693DAB8" w14:paraId="29542701" w14:textId="5011849C">
      <w:pPr>
        <w:pStyle w:val="Normal"/>
        <w:suppressLineNumbers w:val="0"/>
        <w:bidi w:val="0"/>
        <w:spacing w:before="0" w:beforeAutospacing="off" w:after="0" w:afterAutospacing="off" w:line="480" w:lineRule="auto"/>
        <w:ind w:left="0" w:right="0" w:firstLine="0"/>
        <w:jc w:val="center"/>
      </w:pPr>
      <w:r>
        <w:rPr>
          <w:rFonts w:eastAsia="Times New Roman"/>
          <w:b w:val="1"/>
          <w:bCs w:val="1"/>
        </w:rPr>
        <w:t>Ingeniero de sistemas y computación</w:t>
      </w:r>
    </w:p>
    <w:p xmlns:wp14="http://schemas.microsoft.com/office/word/2010/wordml" w:rsidRPr="00E02700" w:rsidR="00DC5F1C" w:rsidP="1374D8D7" w:rsidRDefault="00DC5F1C" w14:paraId="72A3D3EC" wp14:textId="77777777">
      <w:pPr>
        <w:ind w:firstLine="0"/>
        <w:jc w:val="center"/>
        <w:rPr>
          <w:rFonts w:eastAsia="Times New Roman"/>
          <w:b w:val="1"/>
          <w:bCs w:val="1"/>
          <w:lang w:val="es-CO"/>
        </w:rPr>
      </w:pPr>
    </w:p>
    <w:p w:rsidR="1374D8D7" w:rsidP="1374D8D7" w:rsidRDefault="1374D8D7" w14:paraId="1CF78451" w14:textId="49985E06">
      <w:pPr>
        <w:ind w:firstLine="0"/>
        <w:jc w:val="center"/>
        <w:rPr>
          <w:rFonts w:eastAsia="Times New Roman"/>
          <w:b w:val="1"/>
          <w:bCs w:val="1"/>
          <w:lang w:val="es-CO"/>
        </w:rPr>
      </w:pPr>
    </w:p>
    <w:p xmlns:wp14="http://schemas.microsoft.com/office/word/2010/wordml" w:rsidRPr="00E02700" w:rsidR="00A00482" w:rsidP="07BD692C" w:rsidRDefault="51C62C1D" w14:paraId="0D0B940D" wp14:textId="77777777">
      <w:pPr>
        <w:ind w:firstLine="0"/>
        <w:jc w:val="center"/>
        <w:rPr>
          <w:rFonts w:eastAsia="Times New Roman"/>
          <w:b w:val="1"/>
          <w:bCs w:val="1"/>
          <w:lang w:val="es-CO"/>
        </w:rPr>
      </w:pPr>
      <w:r>
        <w:drawing>
          <wp:inline xmlns:wp14="http://schemas.microsoft.com/office/word/2010/wordprocessingDrawing" wp14:editId="07E5809F" wp14:anchorId="4E10BAEA">
            <wp:extent cx="2338773" cy="1190625"/>
            <wp:effectExtent l="0" t="0" r="4445" b="0"/>
            <wp:docPr id="2" name="Imagen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Logo UNIAJC horizontal_Azul (2).png"/>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2371860" cy="1207469"/>
                    </a:xfrm>
                    <a:prstGeom prst="rect">
                      <a:avLst/>
                    </a:prstGeom>
                  </pic:spPr>
                </pic:pic>
              </a:graphicData>
            </a:graphic>
          </wp:inline>
        </w:drawing>
      </w:r>
    </w:p>
    <w:p xmlns:wp14="http://schemas.microsoft.com/office/word/2010/wordml" w:rsidRPr="00E02700" w:rsidR="0018546E" w:rsidP="07BD692C" w:rsidRDefault="0900E854" w14:paraId="0CE7032D" wp14:textId="77777777">
      <w:pPr>
        <w:ind w:firstLine="0"/>
        <w:jc w:val="center"/>
        <w:rPr>
          <w:rFonts w:eastAsia="Times New Roman"/>
          <w:b w:val="1"/>
          <w:bCs w:val="1"/>
          <w:lang w:val="es-CO"/>
        </w:rPr>
      </w:pPr>
      <w:r>
        <w:rPr>
          <w:rFonts w:eastAsia="Times New Roman"/>
          <w:b w:val="1"/>
          <w:bCs w:val="1"/>
        </w:rPr>
        <w:t>Institución Universitaria Antonio José Camacho</w:t>
      </w:r>
    </w:p>
    <w:p xmlns:wp14="http://schemas.microsoft.com/office/word/2010/wordml" w:rsidRPr="00E02700" w:rsidR="0018546E" w:rsidP="07BD692C" w:rsidRDefault="0900E854" w14:paraId="192BBCAC" wp14:textId="77777777">
      <w:pPr>
        <w:ind w:firstLine="0"/>
        <w:jc w:val="center"/>
        <w:rPr>
          <w:rFonts w:eastAsia="Times New Roman"/>
          <w:b w:val="1"/>
          <w:bCs w:val="1"/>
          <w:lang w:val="es-CO"/>
        </w:rPr>
      </w:pPr>
      <w:r>
        <w:rPr>
          <w:rFonts w:eastAsia="Times New Roman"/>
          <w:b w:val="1"/>
          <w:bCs w:val="1"/>
        </w:rPr>
        <w:t xml:space="preserve">Facultad de Ingenierías</w:t>
      </w:r>
    </w:p>
    <w:p xmlns:wp14="http://schemas.microsoft.com/office/word/2010/wordml" w:rsidRPr="00E02700" w:rsidR="76F19AEE" w:rsidP="00BF3AA1" w:rsidRDefault="089DCA8E" w14:paraId="6855E31B" wp14:textId="22ED911A">
      <w:pPr>
        <w:ind w:firstLine="0"/>
        <w:jc w:val="center"/>
      </w:pPr>
      <w:r>
        <w:rPr>
          <w:rFonts w:eastAsia="Times New Roman"/>
          <w:b w:val="1"/>
          <w:bCs w:val="1"/>
        </w:rPr>
        <w:t>Ingeniería en Sistemas</w:t>
      </w:r>
    </w:p>
    <w:p xmlns:wp14="http://schemas.microsoft.com/office/word/2010/wordml" w:rsidRPr="00E02700" w:rsidR="76F19AEE" w:rsidP="00BF3AA1" w:rsidRDefault="089DCA8E" w14:paraId="7B9A3688" wp14:textId="032DE69C">
      <w:pPr>
        <w:ind w:firstLine="0"/>
        <w:jc w:val="center"/>
      </w:pPr>
      <w:r>
        <w:rPr>
          <w:rFonts w:eastAsia="Times New Roman"/>
          <w:b w:val="1"/>
          <w:bCs w:val="1"/>
        </w:rPr>
        <w:t>2026</w:t>
      </w:r>
    </w:p>
    <w:p xmlns:wp14="http://schemas.microsoft.com/office/word/2010/wordml" w:rsidRPr="00E02700" w:rsidR="76F19AEE" w:rsidP="1374D8D7" w:rsidRDefault="089DCA8E" w14:paraId="4B169B85" wp14:textId="19BF55BD">
      <w:pPr>
        <w:ind w:firstLine="0"/>
        <w:jc w:val="center"/>
        <w:rPr>
          <w:rFonts w:eastAsia="Times New Roman"/>
          <w:b w:val="1"/>
          <w:bCs w:val="1"/>
          <w:lang w:val="es-CO"/>
        </w:rPr>
      </w:pPr>
      <w:r>
        <w:rPr>
          <w:rFonts w:eastAsia="Times New Roman"/>
          <w:b w:val="1"/>
          <w:bCs w:val="1"/>
        </w:rPr>
        <w:br w:type="page"/>
      </w:r>
    </w:p>
    <w:sdt>
      <w:sdtPr>
        <w:rPr>
          <w:szCs w:val="24"/>
        </w:rPr>
        <w:id w:val="1545798359"/>
        <w:docPartObj>
          <w:docPartGallery w:val="Table of Contents"/>
          <w:docPartUnique/>
        </w:docPartObj>
      </w:sdtPr>
      <w:sdtContent>
        <w:p xmlns:wp14="http://schemas.microsoft.com/office/word/2010/wordml" w:rsidRPr="00E02700" w:rsidR="00BF3AA1" w:rsidP="471398A0" w:rsidRDefault="00BF3AA1" w14:paraId="5C2C5574" wp14:textId="77777777">
          <w:pPr>
            <w:pStyle w:val="TtuloTDC"/>
          </w:pPr>
          <w:commentRangeStart w:id="2133529383"/>
          <w:commentRangeStart w:id="775203983"/>
          <w:r>
            <w:rPr/>
            <w:t>Tabla de contenido</w:t>
          </w:r>
          <w:commentRangeEnd w:id="775203983"/>
          <w:r>
            <w:rPr>
              <w:rStyle w:val="CommentReference"/>
            </w:rPr>
            <w:commentReference w:id="775203983"/>
          </w:r>
          <w:commentRangeEnd w:id="2133529383"/>
          <w:r>
            <w:rPr>
              <w:rStyle w:val="CommentReference"/>
            </w:rPr>
            <w:commentReference w:id="2133529383"/>
          </w:r>
        </w:p>
        <w:p xmlns:wp14="http://schemas.microsoft.com/office/word/2010/wordml" w:rsidRPr="00E02700" w:rsidR="00BF3AA1" w:rsidP="07BD692C" w:rsidRDefault="00BF3AA1" w14:paraId="29B32C2A" wp14:textId="432BD8E1">
          <w:pPr>
            <w:pStyle w:val="TDC1"/>
            <w:tabs>
              <w:tab w:val="right" w:leader="dot" w:pos="9345"/>
            </w:tabs>
          </w:pPr>
          <w:r>
            <w:fldChar w:fldCharType="begin"/>
            <w:instrText xml:space="preserve">TOC \o "1-3" \z \u \h</w:instrText>
            <w:fldChar w:fldCharType="separate"/>
            <w:fldChar w:fldCharType="begin"/>
            <w:instrText xml:space="preserve">HYPERLINK  \l  "_Toc261376704" </w:instrText>
            <w:fldChar w:fldCharType="separate"/>
          </w:r>
          <w:r>
            <w:rPr/>
            <w:t>Introducción</w:t>
          </w:r>
          <w:r>
            <w:tab/>
            <w:fldChar w:fldCharType="begin"/>
            <w:instrText xml:space="preserve">PAGEREF _Toc261376704 \h</w:instrText>
            <w:fldChar w:fldCharType="separate"/>
          </w:r>
          <w:r>
            <w:rPr/>
            <w:t>7</w:t>
          </w:r>
          <w:r>
            <w:fldChar w:fldCharType="end"/>
            <w:fldChar w:fldCharType="end"/>
          </w:r>
        </w:p>
        <w:p xmlns:wp14="http://schemas.microsoft.com/office/word/2010/wordml" w:rsidRPr="00E02700" w:rsidR="00BF3AA1" w:rsidP="07BD692C" w:rsidRDefault="00BF3AA1" w14:paraId="3DADD30F" wp14:textId="70CFEB6B">
          <w:pPr>
            <w:pStyle w:val="TDC1"/>
            <w:tabs>
              <w:tab w:val="right" w:leader="dot" w:pos="9345"/>
            </w:tabs>
          </w:pPr>
          <w:r>
            <w:fldChar w:fldCharType="begin"/>
            <w:instrText xml:space="preserve">HYPERLINK  \l  "_Toc278385765" </w:instrText>
            <w:fldChar w:fldCharType="separate"/>
          </w:r>
          <w:r>
            <w:rPr/>
            <w:t>CAPÍTULO 1: GENERALIDADES Y DEFINICIÓN DEL PROYECTO</w:t>
          </w:r>
          <w:r>
            <w:tab/>
            <w:fldChar w:fldCharType="begin"/>
            <w:instrText xml:space="preserve">PAGEREF _Toc278385765 \h</w:instrText>
            <w:fldChar w:fldCharType="separate"/>
          </w:r>
          <w:r>
            <w:rPr/>
            <w:t>8</w:t>
          </w:r>
          <w:r>
            <w:fldChar w:fldCharType="end"/>
            <w:fldChar w:fldCharType="end"/>
          </w:r>
        </w:p>
        <w:p xmlns:wp14="http://schemas.microsoft.com/office/word/2010/wordml" w:rsidRPr="00E02700" w:rsidR="00BF3AA1" w:rsidP="07BD692C" w:rsidRDefault="00BF3AA1" w14:paraId="5524E1B5" wp14:textId="3AB71144">
          <w:pPr>
            <w:pStyle w:val="TDC2"/>
            <w:tabs>
              <w:tab w:val="right" w:leader="dot" w:pos="9345"/>
            </w:tabs>
          </w:pPr>
          <w:r>
            <w:fldChar w:fldCharType="begin"/>
            <w:instrText xml:space="preserve">HYPERLINK  \l  "_Toc1154370626" </w:instrText>
            <w:fldChar w:fldCharType="separate"/>
          </w:r>
          <w:r>
            <w:rPr/>
            <w:t>1.1 Planteamiento y Formulación del Problema</w:t>
          </w:r>
          <w:r>
            <w:tab/>
            <w:fldChar w:fldCharType="begin"/>
            <w:instrText xml:space="preserve">PAGEREF _Toc1154370626 \h</w:instrText>
            <w:fldChar w:fldCharType="separate"/>
          </w:r>
          <w:r>
            <w:rPr/>
            <w:t>9</w:t>
          </w:r>
          <w:r>
            <w:fldChar w:fldCharType="end"/>
            <w:fldChar w:fldCharType="end"/>
          </w:r>
        </w:p>
        <w:p xmlns:wp14="http://schemas.microsoft.com/office/word/2010/wordml" w:rsidRPr="00E02700" w:rsidR="00BF3AA1" w:rsidP="07BD692C" w:rsidRDefault="00BF3AA1" w14:paraId="2E990254" wp14:textId="71A5BD35">
          <w:pPr>
            <w:pStyle w:val="TDC2"/>
            <w:tabs>
              <w:tab w:val="right" w:leader="dot" w:pos="9345"/>
            </w:tabs>
          </w:pPr>
          <w:r>
            <w:fldChar w:fldCharType="begin"/>
            <w:instrText xml:space="preserve">HYPERLINK  \l  "_Toc203763004" </w:instrText>
            <w:fldChar w:fldCharType="separate"/>
          </w:r>
          <w:r>
            <w:rPr/>
            <w:t>1.2 Justificación</w:t>
          </w:r>
          <w:r>
            <w:tab/>
            <w:fldChar w:fldCharType="begin"/>
            <w:instrText xml:space="preserve">PAGEREF _Toc203763004 \h</w:instrText>
            <w:fldChar w:fldCharType="separate"/>
          </w:r>
          <w:r>
            <w:rPr/>
            <w:t>10</w:t>
          </w:r>
          <w:r>
            <w:fldChar w:fldCharType="end"/>
            <w:fldChar w:fldCharType="end"/>
          </w:r>
        </w:p>
        <w:p xmlns:wp14="http://schemas.microsoft.com/office/word/2010/wordml" w:rsidRPr="00E02700" w:rsidR="00BF3AA1" w:rsidP="07BD692C" w:rsidRDefault="00BF3AA1" w14:paraId="33B2CCFA" wp14:textId="796B8CCB">
          <w:pPr>
            <w:pStyle w:val="TDC2"/>
            <w:tabs>
              <w:tab w:val="right" w:leader="dot" w:pos="9345"/>
            </w:tabs>
          </w:pPr>
          <w:r>
            <w:fldChar w:fldCharType="begin"/>
            <w:instrText xml:space="preserve">HYPERLINK  \l  "_Toc1039389420" </w:instrText>
            <w:fldChar w:fldCharType="separate"/>
          </w:r>
          <w:r>
            <w:rPr/>
            <w:t>1.3 Objetivos del Proyecto</w:t>
          </w:r>
          <w:r>
            <w:tab/>
            <w:fldChar w:fldCharType="begin"/>
            <w:instrText xml:space="preserve">PAGEREF _Toc1039389420 \h</w:instrText>
            <w:fldChar w:fldCharType="separate"/>
          </w:r>
          <w:r>
            <w:rPr/>
            <w:t>11</w:t>
          </w:r>
          <w:r>
            <w:fldChar w:fldCharType="end"/>
            <w:fldChar w:fldCharType="end"/>
          </w:r>
        </w:p>
        <w:p xmlns:wp14="http://schemas.microsoft.com/office/word/2010/wordml" w:rsidRPr="00E02700" w:rsidR="00BF3AA1" w:rsidP="07BD692C" w:rsidRDefault="00BF3AA1" w14:paraId="10BF6E2E" wp14:textId="5DC9E803">
          <w:pPr>
            <w:pStyle w:val="TDC3"/>
            <w:tabs>
              <w:tab w:val="right" w:leader="dot" w:pos="9345"/>
            </w:tabs>
          </w:pPr>
          <w:r>
            <w:fldChar w:fldCharType="begin"/>
            <w:instrText xml:space="preserve">HYPERLINK  \l  "_Toc291494734" </w:instrText>
            <w:fldChar w:fldCharType="separate"/>
          </w:r>
          <w:r>
            <w:rPr/>
            <w:t>1.3.1 Objetivo General</w:t>
          </w:r>
          <w:r>
            <w:tab/>
            <w:fldChar w:fldCharType="begin"/>
            <w:instrText xml:space="preserve">PAGEREF _Toc291494734 \h</w:instrText>
            <w:fldChar w:fldCharType="separate"/>
          </w:r>
          <w:r>
            <w:rPr/>
            <w:t>11</w:t>
          </w:r>
          <w:r>
            <w:fldChar w:fldCharType="end"/>
            <w:fldChar w:fldCharType="end"/>
          </w:r>
        </w:p>
        <w:p xmlns:wp14="http://schemas.microsoft.com/office/word/2010/wordml" w:rsidRPr="00E02700" w:rsidR="00BF3AA1" w:rsidP="07BD692C" w:rsidRDefault="00BF3AA1" w14:paraId="69189348" wp14:textId="16DEE937">
          <w:pPr>
            <w:pStyle w:val="TDC3"/>
            <w:tabs>
              <w:tab w:val="right" w:leader="dot" w:pos="9345"/>
            </w:tabs>
          </w:pPr>
          <w:r>
            <w:fldChar w:fldCharType="begin"/>
            <w:instrText xml:space="preserve">HYPERLINK  \l  "_Toc742906574" </w:instrText>
            <w:fldChar w:fldCharType="separate"/>
          </w:r>
          <w:r>
            <w:rPr/>
            <w:t>1.3.2 Objetivos Específicos</w:t>
          </w:r>
          <w:r>
            <w:tab/>
            <w:fldChar w:fldCharType="begin"/>
            <w:instrText xml:space="preserve">PAGEREF _Toc742906574 \h</w:instrText>
            <w:fldChar w:fldCharType="separate"/>
          </w:r>
          <w:r>
            <w:rPr/>
            <w:t>11</w:t>
          </w:r>
          <w:r>
            <w:fldChar w:fldCharType="end"/>
            <w:fldChar w:fldCharType="end"/>
          </w:r>
        </w:p>
        <w:p xmlns:wp14="http://schemas.microsoft.com/office/word/2010/wordml" w:rsidRPr="00E02700" w:rsidR="00BF3AA1" w:rsidP="07BD692C" w:rsidRDefault="00BF3AA1" w14:paraId="4F7465A6" wp14:textId="46FD2B84">
          <w:pPr>
            <w:pStyle w:val="TDC2"/>
            <w:tabs>
              <w:tab w:val="right" w:leader="dot" w:pos="9345"/>
            </w:tabs>
          </w:pPr>
          <w:r>
            <w:fldChar w:fldCharType="begin"/>
            <w:instrText xml:space="preserve">HYPERLINK  \l  "_Toc1863587274" </w:instrText>
            <w:fldChar w:fldCharType="separate"/>
          </w:r>
          <w:r>
            <w:rPr/>
            <w:t>1.4 Alcance y Delimitación</w:t>
          </w:r>
          <w:r>
            <w:tab/>
            <w:fldChar w:fldCharType="begin"/>
            <w:instrText xml:space="preserve">PAGEREF _Toc1863587274 \h</w:instrText>
            <w:fldChar w:fldCharType="separate"/>
          </w:r>
          <w:r>
            <w:rPr/>
            <w:t>12</w:t>
          </w:r>
          <w:r>
            <w:fldChar w:fldCharType="end"/>
            <w:fldChar w:fldCharType="end"/>
          </w:r>
        </w:p>
        <w:p xmlns:wp14="http://schemas.microsoft.com/office/word/2010/wordml" w:rsidRPr="00E02700" w:rsidR="00BF3AA1" w:rsidP="07BD692C" w:rsidRDefault="00BF3AA1" w14:paraId="7DF4E14C" wp14:textId="21B8D365">
          <w:pPr>
            <w:pStyle w:val="TDC1"/>
            <w:tabs>
              <w:tab w:val="right" w:leader="dot" w:pos="9345"/>
            </w:tabs>
          </w:pPr>
          <w:r>
            <w:fldChar w:fldCharType="begin"/>
            <w:instrText xml:space="preserve">HYPERLINK  \l  "_Toc1720186932" </w:instrText>
            <w:fldChar w:fldCharType="separate"/>
          </w:r>
          <w:r>
            <w:rPr/>
            <w:t>CAPÍTULO 2: MARCO REFERENCIAL</w:t>
          </w:r>
          <w:r>
            <w:tab/>
            <w:fldChar w:fldCharType="begin"/>
            <w:instrText xml:space="preserve">PAGEREF _Toc1720186932 \h</w:instrText>
            <w:fldChar w:fldCharType="separate"/>
          </w:r>
          <w:r>
            <w:rPr/>
            <w:t>13</w:t>
          </w:r>
          <w:r>
            <w:fldChar w:fldCharType="end"/>
            <w:fldChar w:fldCharType="end"/>
          </w:r>
        </w:p>
        <w:p xmlns:wp14="http://schemas.microsoft.com/office/word/2010/wordml" w:rsidRPr="00E02700" w:rsidR="00BF3AA1" w:rsidP="07BD692C" w:rsidRDefault="00BF3AA1" w14:paraId="671CE696" wp14:textId="307DC286">
          <w:pPr>
            <w:pStyle w:val="TDC2"/>
            <w:tabs>
              <w:tab w:val="right" w:leader="dot" w:pos="9345"/>
            </w:tabs>
          </w:pPr>
          <w:r>
            <w:fldChar w:fldCharType="begin"/>
            <w:instrText xml:space="preserve">HYPERLINK  \l  "_Toc1733108780" </w:instrText>
            <w:fldChar w:fldCharType="separate"/>
          </w:r>
          <w:r>
            <w:rPr/>
            <w:t>2.1 Marco Contextual e Institucional</w:t>
          </w:r>
          <w:r>
            <w:tab/>
            <w:fldChar w:fldCharType="begin"/>
            <w:instrText xml:space="preserve">PAGEREF _Toc1733108780 \h</w:instrText>
            <w:fldChar w:fldCharType="separate"/>
          </w:r>
          <w:r>
            <w:rPr/>
            <w:t>14</w:t>
          </w:r>
          <w:r>
            <w:fldChar w:fldCharType="end"/>
            <w:fldChar w:fldCharType="end"/>
          </w:r>
        </w:p>
        <w:p xmlns:wp14="http://schemas.microsoft.com/office/word/2010/wordml" w:rsidRPr="00E02700" w:rsidR="00BF3AA1" w:rsidP="07BD692C" w:rsidRDefault="00BF3AA1" w14:paraId="7281C353" wp14:textId="1FCEE368">
          <w:pPr>
            <w:pStyle w:val="TDC2"/>
            <w:tabs>
              <w:tab w:val="right" w:leader="dot" w:pos="9345"/>
            </w:tabs>
          </w:pPr>
          <w:r>
            <w:fldChar w:fldCharType="begin"/>
            <w:instrText xml:space="preserve">HYPERLINK  \l  "_Toc200866245" </w:instrText>
            <w:fldChar w:fldCharType="separate"/>
          </w:r>
          <w:r>
            <w:rPr/>
            <w:t>2.2 Marco Teórico</w:t>
          </w:r>
          <w:r>
            <w:tab/>
            <w:fldChar w:fldCharType="begin"/>
            <w:instrText xml:space="preserve">PAGEREF _Toc200866245 \h</w:instrText>
            <w:fldChar w:fldCharType="separate"/>
          </w:r>
          <w:r>
            <w:rPr/>
            <w:t>14</w:t>
          </w:r>
          <w:r>
            <w:fldChar w:fldCharType="end"/>
            <w:fldChar w:fldCharType="end"/>
          </w:r>
        </w:p>
        <w:p xmlns:wp14="http://schemas.microsoft.com/office/word/2010/wordml" w:rsidRPr="00E02700" w:rsidR="00BF3AA1" w:rsidP="07BD692C" w:rsidRDefault="00BF3AA1" w14:paraId="08DAD7D9" wp14:textId="661121C4">
          <w:pPr>
            <w:pStyle w:val="TDC3"/>
            <w:tabs>
              <w:tab w:val="right" w:leader="dot" w:pos="9345"/>
            </w:tabs>
          </w:pPr>
          <w:r>
            <w:fldChar w:fldCharType="begin"/>
            <w:instrText xml:space="preserve">HYPERLINK  \l  "_Toc312061381" </w:instrText>
            <w:fldChar w:fldCharType="separate"/>
          </w:r>
          <w:r>
            <w:rPr/>
            <w:t>2.2.1 Sistemas de información en salud</w:t>
          </w:r>
          <w:r>
            <w:tab/>
            <w:fldChar w:fldCharType="begin"/>
            <w:instrText xml:space="preserve">PAGEREF _Toc312061381 \h</w:instrText>
            <w:fldChar w:fldCharType="separate"/>
          </w:r>
          <w:r>
            <w:rPr/>
            <w:t>14</w:t>
          </w:r>
          <w:r>
            <w:fldChar w:fldCharType="end"/>
            <w:fldChar w:fldCharType="end"/>
          </w:r>
        </w:p>
        <w:p xmlns:wp14="http://schemas.microsoft.com/office/word/2010/wordml" w:rsidRPr="00E02700" w:rsidR="00BF3AA1" w:rsidP="07BD692C" w:rsidRDefault="00BF3AA1" w14:paraId="673105B8" wp14:textId="69F28C49">
          <w:pPr>
            <w:pStyle w:val="TDC3"/>
            <w:tabs>
              <w:tab w:val="right" w:leader="dot" w:pos="9345"/>
            </w:tabs>
          </w:pPr>
          <w:r>
            <w:fldChar w:fldCharType="begin"/>
            <w:instrText xml:space="preserve">HYPERLINK  \l  "_Toc1591254196" </w:instrText>
            <w:fldChar w:fldCharType="separate"/>
          </w:r>
          <w:r>
            <w:rPr/>
            <w:t>2.2.2 Historia clínica electrónica en odontología</w:t>
          </w:r>
          <w:r>
            <w:tab/>
            <w:fldChar w:fldCharType="begin"/>
            <w:instrText xml:space="preserve">PAGEREF _Toc1591254196 \h</w:instrText>
            <w:fldChar w:fldCharType="separate"/>
          </w:r>
          <w:r>
            <w:rPr/>
            <w:t>15</w:t>
          </w:r>
          <w:r>
            <w:fldChar w:fldCharType="end"/>
            <w:fldChar w:fldCharType="end"/>
          </w:r>
        </w:p>
        <w:p xmlns:wp14="http://schemas.microsoft.com/office/word/2010/wordml" w:rsidRPr="00E02700" w:rsidR="00BF3AA1" w:rsidP="07BD692C" w:rsidRDefault="00BF3AA1" w14:paraId="3F8552A4" wp14:textId="65A48934">
          <w:pPr>
            <w:pStyle w:val="TDC3"/>
            <w:tabs>
              <w:tab w:val="right" w:leader="dot" w:pos="9345"/>
            </w:tabs>
          </w:pPr>
          <w:r>
            <w:fldChar w:fldCharType="begin"/>
            <w:instrText xml:space="preserve">HYPERLINK  \l  "_Toc1869597143" </w:instrText>
            <w:fldChar w:fldCharType="separate"/>
          </w:r>
          <w:r>
            <w:rPr/>
            <w:t>2.2.3 Metodologías de desarrollo: Selección y Justificación</w:t>
          </w:r>
          <w:r>
            <w:tab/>
            <w:fldChar w:fldCharType="begin"/>
            <w:instrText xml:space="preserve">PAGEREF _Toc1869597143 \h</w:instrText>
            <w:fldChar w:fldCharType="separate"/>
          </w:r>
          <w:r>
            <w:rPr/>
            <w:t>16</w:t>
          </w:r>
          <w:r>
            <w:fldChar w:fldCharType="end"/>
            <w:fldChar w:fldCharType="end"/>
          </w:r>
        </w:p>
        <w:p xmlns:wp14="http://schemas.microsoft.com/office/word/2010/wordml" w:rsidRPr="00E02700" w:rsidR="00BF3AA1" w:rsidP="07BD692C" w:rsidRDefault="00BF3AA1" w14:paraId="0EF54053" wp14:textId="2A6221AD">
          <w:pPr>
            <w:pStyle w:val="TDC2"/>
            <w:tabs>
              <w:tab w:val="right" w:leader="dot" w:pos="9345"/>
            </w:tabs>
          </w:pPr>
          <w:r>
            <w:fldChar w:fldCharType="begin"/>
            <w:instrText xml:space="preserve">HYPERLINK  \l  "_Toc680229866" </w:instrText>
            <w:fldChar w:fldCharType="separate"/>
          </w:r>
          <w:r>
            <w:rPr/>
            <w:t>2.3 Marco Conceptual</w:t>
          </w:r>
          <w:r>
            <w:tab/>
            <w:fldChar w:fldCharType="begin"/>
            <w:instrText xml:space="preserve">PAGEREF _Toc680229866 \h</w:instrText>
            <w:fldChar w:fldCharType="separate"/>
          </w:r>
          <w:r>
            <w:rPr/>
            <w:t>17</w:t>
          </w:r>
          <w:r>
            <w:fldChar w:fldCharType="end"/>
            <w:fldChar w:fldCharType="end"/>
          </w:r>
        </w:p>
        <w:p xmlns:wp14="http://schemas.microsoft.com/office/word/2010/wordml" w:rsidRPr="00E02700" w:rsidR="00BF3AA1" w:rsidP="07BD692C" w:rsidRDefault="00BF3AA1" w14:paraId="22CA2F8D" wp14:textId="6A35F41D">
          <w:pPr>
            <w:pStyle w:val="TDC2"/>
            <w:tabs>
              <w:tab w:val="right" w:leader="dot" w:pos="9345"/>
            </w:tabs>
          </w:pPr>
          <w:r>
            <w:fldChar w:fldCharType="begin"/>
            <w:instrText xml:space="preserve">HYPERLINK  \l  "_Toc237902544" </w:instrText>
            <w:fldChar w:fldCharType="separate"/>
          </w:r>
          <w:r>
            <w:rPr/>
            <w:t>2.4 Marco Legal y Normativo (Colombia)</w:t>
          </w:r>
          <w:r>
            <w:tab/>
            <w:fldChar w:fldCharType="begin"/>
            <w:instrText xml:space="preserve">PAGEREF _Toc237902544 \h</w:instrText>
            <w:fldChar w:fldCharType="separate"/>
          </w:r>
          <w:r>
            <w:rPr/>
            <w:t>17</w:t>
          </w:r>
          <w:r>
            <w:fldChar w:fldCharType="end"/>
            <w:fldChar w:fldCharType="end"/>
          </w:r>
        </w:p>
        <w:p xmlns:wp14="http://schemas.microsoft.com/office/word/2010/wordml" w:rsidRPr="00E02700" w:rsidR="00BF3AA1" w:rsidP="07BD692C" w:rsidRDefault="00BF3AA1" w14:paraId="215052C3" wp14:textId="1C502468">
          <w:pPr>
            <w:pStyle w:val="TDC1"/>
            <w:tabs>
              <w:tab w:val="right" w:leader="dot" w:pos="9345"/>
            </w:tabs>
          </w:pPr>
          <w:r>
            <w:fldChar w:fldCharType="begin"/>
            <w:instrText xml:space="preserve">HYPERLINK  \l  "_Toc1304681871" </w:instrText>
            <w:fldChar w:fldCharType="separate"/>
          </w:r>
          <w:r>
            <w:rPr/>
            <w:t>CAPÍTULO 3: MÉTODO</w:t>
          </w:r>
          <w:r>
            <w:tab/>
            <w:fldChar w:fldCharType="begin"/>
            <w:instrText xml:space="preserve">PAGEREF _Toc1304681871 \h</w:instrText>
            <w:fldChar w:fldCharType="separate"/>
          </w:r>
          <w:r>
            <w:rPr/>
            <w:t>18</w:t>
          </w:r>
          <w:r>
            <w:fldChar w:fldCharType="end"/>
            <w:fldChar w:fldCharType="end"/>
          </w:r>
        </w:p>
        <w:p xmlns:wp14="http://schemas.microsoft.com/office/word/2010/wordml" w:rsidRPr="00E02700" w:rsidR="00BF3AA1" w:rsidP="07BD692C" w:rsidRDefault="00BF3AA1" w14:paraId="025DB492" wp14:textId="49BD837B">
          <w:pPr>
            <w:pStyle w:val="TDC3"/>
            <w:tabs>
              <w:tab w:val="right" w:leader="dot" w:pos="9345"/>
            </w:tabs>
          </w:pPr>
          <w:r>
            <w:fldChar w:fldCharType="begin"/>
            <w:instrText xml:space="preserve">HYPERLINK  \l  "_Toc671347938" </w:instrText>
            <w:fldChar w:fldCharType="separate"/>
          </w:r>
          <w:r>
            <w:rPr/>
            <w:t>3.1 Fase 1: Análisis de Requerimientos</w:t>
          </w:r>
          <w:r>
            <w:tab/>
            <w:fldChar w:fldCharType="begin"/>
            <w:instrText xml:space="preserve">PAGEREF _Toc671347938 \h</w:instrText>
            <w:fldChar w:fldCharType="separate"/>
          </w:r>
          <w:r>
            <w:rPr/>
            <w:t>19</w:t>
          </w:r>
          <w:r>
            <w:fldChar w:fldCharType="end"/>
            <w:fldChar w:fldCharType="end"/>
          </w:r>
        </w:p>
        <w:p xmlns:wp14="http://schemas.microsoft.com/office/word/2010/wordml" w:rsidRPr="00E02700" w:rsidR="00BF3AA1" w:rsidP="07BD692C" w:rsidRDefault="00BF3AA1" w14:paraId="025DCDC9" wp14:textId="6C39158D">
          <w:pPr>
            <w:pStyle w:val="TDC3"/>
            <w:tabs>
              <w:tab w:val="right" w:leader="dot" w:pos="9345"/>
            </w:tabs>
          </w:pPr>
          <w:r>
            <w:fldChar w:fldCharType="begin"/>
            <w:instrText xml:space="preserve">HYPERLINK  \l  "_Toc1709181685" </w:instrText>
            <w:fldChar w:fldCharType="separate"/>
          </w:r>
          <w:r>
            <w:rPr/>
            <w:t>3.2 Fase 2: Diseño Preliminar</w:t>
          </w:r>
          <w:r>
            <w:tab/>
            <w:fldChar w:fldCharType="begin"/>
            <w:instrText xml:space="preserve">PAGEREF _Toc1709181685 \h</w:instrText>
            <w:fldChar w:fldCharType="separate"/>
          </w:r>
          <w:r>
            <w:rPr/>
            <w:t>19</w:t>
          </w:r>
          <w:r>
            <w:fldChar w:fldCharType="end"/>
            <w:fldChar w:fldCharType="end"/>
          </w:r>
        </w:p>
        <w:p xmlns:wp14="http://schemas.microsoft.com/office/word/2010/wordml" w:rsidRPr="00E02700" w:rsidR="00BF3AA1" w:rsidP="07BD692C" w:rsidRDefault="00BF3AA1" w14:paraId="0747FE0D" wp14:textId="3D9540E8">
          <w:pPr>
            <w:pStyle w:val="TDC3"/>
            <w:tabs>
              <w:tab w:val="right" w:leader="dot" w:pos="9345"/>
            </w:tabs>
          </w:pPr>
          <w:r>
            <w:fldChar w:fldCharType="begin"/>
            <w:instrText xml:space="preserve">HYPERLINK  \l  "_Toc1490108274" </w:instrText>
            <w:fldChar w:fldCharType="separate"/>
          </w:r>
          <w:r>
            <w:rPr/>
            <w:t>3.3 Fase 3: Revisión del Diseño</w:t>
          </w:r>
          <w:r>
            <w:tab/>
            <w:fldChar w:fldCharType="begin"/>
            <w:instrText xml:space="preserve">PAGEREF _Toc1490108274 \h</w:instrText>
            <w:fldChar w:fldCharType="separate"/>
          </w:r>
          <w:r>
            <w:rPr/>
            <w:t>20</w:t>
          </w:r>
          <w:r>
            <w:fldChar w:fldCharType="end"/>
            <w:fldChar w:fldCharType="end"/>
          </w:r>
        </w:p>
        <w:p xmlns:wp14="http://schemas.microsoft.com/office/word/2010/wordml" w:rsidRPr="00E02700" w:rsidR="00BF3AA1" w:rsidP="07BD692C" w:rsidRDefault="00BF3AA1" w14:paraId="1DDFFDE8" wp14:textId="6AF844BF">
          <w:pPr>
            <w:pStyle w:val="TDC3"/>
            <w:tabs>
              <w:tab w:val="right" w:leader="dot" w:pos="9345"/>
            </w:tabs>
          </w:pPr>
          <w:r>
            <w:fldChar w:fldCharType="begin"/>
            <w:instrText xml:space="preserve">HYPERLINK  \l  "_Toc249092373" </w:instrText>
            <w:fldChar w:fldCharType="separate"/>
          </w:r>
          <w:r>
            <w:rPr/>
            <w:t>3.4 Fase 4: Implementación</w:t>
          </w:r>
          <w:r>
            <w:tab/>
            <w:fldChar w:fldCharType="begin"/>
            <w:instrText xml:space="preserve">PAGEREF _Toc249092373 \h</w:instrText>
            <w:fldChar w:fldCharType="separate"/>
          </w:r>
          <w:r>
            <w:rPr/>
            <w:t>20</w:t>
          </w:r>
          <w:r>
            <w:fldChar w:fldCharType="end"/>
            <w:fldChar w:fldCharType="end"/>
          </w:r>
        </w:p>
        <w:p xmlns:wp14="http://schemas.microsoft.com/office/word/2010/wordml" w:rsidRPr="00E02700" w:rsidR="00BF3AA1" w:rsidP="07BD692C" w:rsidRDefault="00BF3AA1" w14:paraId="7BE69F1B" wp14:textId="2EE63CD4">
          <w:pPr>
            <w:pStyle w:val="TDC3"/>
            <w:tabs>
              <w:tab w:val="right" w:leader="dot" w:pos="9345"/>
            </w:tabs>
          </w:pPr>
          <w:r>
            <w:fldChar w:fldCharType="begin"/>
            <w:instrText xml:space="preserve">HYPERLINK  \l  "_Toc462184100" </w:instrText>
            <w:fldChar w:fldCharType="separate"/>
          </w:r>
          <w:r>
            <w:rPr/>
            <w:t>3.1.2 Reglas Operativas del Consultorio</w:t>
          </w:r>
          <w:r>
            <w:tab/>
            <w:fldChar w:fldCharType="begin"/>
            <w:instrText xml:space="preserve">PAGEREF _Toc462184100 \h</w:instrText>
            <w:fldChar w:fldCharType="separate"/>
          </w:r>
          <w:r>
            <w:rPr/>
            <w:t>21</w:t>
          </w:r>
          <w:r>
            <w:fldChar w:fldCharType="end"/>
            <w:fldChar w:fldCharType="end"/>
          </w:r>
        </w:p>
        <w:p xmlns:wp14="http://schemas.microsoft.com/office/word/2010/wordml" w:rsidRPr="00E02700" w:rsidR="00BF3AA1" w:rsidP="07BD692C" w:rsidRDefault="00BF3AA1" w14:paraId="792C8246" wp14:textId="135EBFE7">
          <w:pPr>
            <w:pStyle w:val="TDC2"/>
            <w:tabs>
              <w:tab w:val="right" w:leader="dot" w:pos="9345"/>
            </w:tabs>
          </w:pPr>
          <w:r>
            <w:fldChar w:fldCharType="begin"/>
            <w:instrText xml:space="preserve">HYPERLINK  \l  "_Toc1596348787" </w:instrText>
            <w:fldChar w:fldCharType="separate"/>
          </w:r>
          <w:r>
            <w:rPr/>
            <w:t>3.2 Especificación de Requerimientos del Sistema</w:t>
          </w:r>
          <w:r>
            <w:tab/>
            <w:fldChar w:fldCharType="begin"/>
            <w:instrText xml:space="preserve">PAGEREF _Toc1596348787 \h</w:instrText>
            <w:fldChar w:fldCharType="separate"/>
          </w:r>
          <w:r>
            <w:rPr/>
            <w:t>24</w:t>
          </w:r>
          <w:r>
            <w:fldChar w:fldCharType="end"/>
            <w:fldChar w:fldCharType="end"/>
          </w:r>
        </w:p>
        <w:p xmlns:wp14="http://schemas.microsoft.com/office/word/2010/wordml" w:rsidRPr="00E02700" w:rsidR="00BF3AA1" w:rsidP="07BD692C" w:rsidRDefault="00BF3AA1" w14:paraId="49034918" wp14:textId="594B25F8">
          <w:pPr>
            <w:pStyle w:val="TDC3"/>
            <w:tabs>
              <w:tab w:val="right" w:leader="dot" w:pos="9345"/>
            </w:tabs>
          </w:pPr>
          <w:r>
            <w:fldChar w:fldCharType="begin"/>
            <w:instrText xml:space="preserve">HYPERLINK  \l  "_Toc1574430479" </w:instrText>
            <w:fldChar w:fldCharType="separate"/>
          </w:r>
          <w:r>
            <w:rPr/>
            <w:t>3.2.1 Requerimientos Funcionales (RF)</w:t>
          </w:r>
          <w:r>
            <w:tab/>
            <w:fldChar w:fldCharType="begin"/>
            <w:instrText xml:space="preserve">PAGEREF _Toc1574430479 \h</w:instrText>
            <w:fldChar w:fldCharType="separate"/>
          </w:r>
          <w:r>
            <w:rPr/>
            <w:t>25</w:t>
          </w:r>
          <w:r>
            <w:fldChar w:fldCharType="end"/>
            <w:fldChar w:fldCharType="end"/>
          </w:r>
        </w:p>
        <w:p xmlns:wp14="http://schemas.microsoft.com/office/word/2010/wordml" w:rsidRPr="00E02700" w:rsidR="00BF3AA1" w:rsidP="07BD692C" w:rsidRDefault="00BF3AA1" w14:paraId="03531AEC" wp14:textId="789BB6EB">
          <w:pPr>
            <w:pStyle w:val="TDC3"/>
            <w:tabs>
              <w:tab w:val="right" w:leader="dot" w:pos="9345"/>
            </w:tabs>
          </w:pPr>
          <w:r>
            <w:fldChar w:fldCharType="begin"/>
            <w:instrText xml:space="preserve">HYPERLINK  \l  "_Toc1216488893" </w:instrText>
            <w:fldChar w:fldCharType="separate"/>
          </w:r>
          <w:r>
            <w:rPr/>
            <w:t>3.2.2 Requerimientos No Funcionales (RNF)</w:t>
          </w:r>
          <w:r>
            <w:tab/>
            <w:fldChar w:fldCharType="begin"/>
            <w:instrText xml:space="preserve">PAGEREF _Toc1216488893 \h</w:instrText>
            <w:fldChar w:fldCharType="separate"/>
          </w:r>
          <w:r>
            <w:rPr/>
            <w:t>31</w:t>
          </w:r>
          <w:r>
            <w:fldChar w:fldCharType="end"/>
            <w:fldChar w:fldCharType="end"/>
          </w:r>
        </w:p>
        <w:p xmlns:wp14="http://schemas.microsoft.com/office/word/2010/wordml" w:rsidRPr="00E02700" w:rsidR="00BF3AA1" w:rsidP="07BD692C" w:rsidRDefault="00BF3AA1" w14:paraId="2DC57547" wp14:textId="13A80E19">
          <w:pPr>
            <w:pStyle w:val="TDC2"/>
            <w:tabs>
              <w:tab w:val="right" w:leader="dot" w:pos="9345"/>
            </w:tabs>
          </w:pPr>
          <w:r>
            <w:fldChar w:fldCharType="begin"/>
            <w:instrText xml:space="preserve">HYPERLINK  \l  "_Toc1900797238" </w:instrText>
            <w:fldChar w:fldCharType="separate"/>
          </w:r>
          <w:r>
            <w:rPr/>
            <w:t>3.3 Modelo de Casos de Uso</w:t>
          </w:r>
          <w:r>
            <w:tab/>
            <w:fldChar w:fldCharType="begin"/>
            <w:instrText xml:space="preserve">PAGEREF _Toc1900797238 \h</w:instrText>
            <w:fldChar w:fldCharType="separate"/>
          </w:r>
          <w:r>
            <w:rPr/>
            <w:t>33</w:t>
          </w:r>
          <w:r>
            <w:fldChar w:fldCharType="end"/>
            <w:fldChar w:fldCharType="end"/>
          </w:r>
        </w:p>
        <w:p xmlns:wp14="http://schemas.microsoft.com/office/word/2010/wordml" w:rsidRPr="00E02700" w:rsidR="00BF3AA1" w:rsidP="07BD692C" w:rsidRDefault="00BF3AA1" w14:paraId="1211B65D" wp14:textId="1098E342">
          <w:pPr>
            <w:pStyle w:val="TDC2"/>
            <w:tabs>
              <w:tab w:val="right" w:leader="dot" w:pos="9345"/>
            </w:tabs>
          </w:pPr>
          <w:r>
            <w:fldChar w:fldCharType="begin"/>
            <w:instrText xml:space="preserve">HYPERLINK  \l  "_Toc201972444" </w:instrText>
            <w:fldChar w:fldCharType="separate"/>
          </w:r>
          <w:r>
            <w:rPr/>
            <w:t>CU-01 — Iniciar sesión</w:t>
          </w:r>
          <w:r>
            <w:tab/>
            <w:fldChar w:fldCharType="begin"/>
            <w:instrText xml:space="preserve">PAGEREF _Toc201972444 \h</w:instrText>
            <w:fldChar w:fldCharType="separate"/>
          </w:r>
          <w:r>
            <w:rPr/>
            <w:t>40</w:t>
          </w:r>
          <w:r>
            <w:fldChar w:fldCharType="end"/>
            <w:fldChar w:fldCharType="end"/>
          </w:r>
        </w:p>
        <w:p xmlns:wp14="http://schemas.microsoft.com/office/word/2010/wordml" w:rsidRPr="00E02700" w:rsidR="00BF3AA1" w:rsidP="07BD692C" w:rsidRDefault="00BF3AA1" w14:paraId="37F46CFA" wp14:textId="558848B8">
          <w:pPr>
            <w:pStyle w:val="TDC2"/>
            <w:tabs>
              <w:tab w:val="right" w:leader="dot" w:pos="9345"/>
            </w:tabs>
          </w:pPr>
          <w:r>
            <w:fldChar w:fldCharType="begin"/>
            <w:instrText xml:space="preserve">HYPERLINK  \l  "_Toc612628140" </w:instrText>
            <w:fldChar w:fldCharType="separate"/>
          </w:r>
          <w:r>
            <w:rPr/>
            <w:t>CU-02 — Recuperar acceso</w:t>
          </w:r>
          <w:r>
            <w:tab/>
            <w:fldChar w:fldCharType="begin"/>
            <w:instrText xml:space="preserve">PAGEREF _Toc612628140 \h</w:instrText>
            <w:fldChar w:fldCharType="separate"/>
          </w:r>
          <w:r>
            <w:rPr/>
            <w:t>41</w:t>
          </w:r>
          <w:r>
            <w:fldChar w:fldCharType="end"/>
            <w:fldChar w:fldCharType="end"/>
          </w:r>
        </w:p>
        <w:p xmlns:wp14="http://schemas.microsoft.com/office/word/2010/wordml" w:rsidRPr="00E02700" w:rsidR="00BF3AA1" w:rsidP="07BD692C" w:rsidRDefault="00BF3AA1" w14:paraId="6E57D348" wp14:textId="3E9C938A">
          <w:pPr>
            <w:pStyle w:val="TDC2"/>
            <w:tabs>
              <w:tab w:val="right" w:leader="dot" w:pos="9345"/>
            </w:tabs>
          </w:pPr>
          <w:r>
            <w:fldChar w:fldCharType="begin"/>
            <w:instrText xml:space="preserve">HYPERLINK  \l  "_Toc676500962" </w:instrText>
            <w:fldChar w:fldCharType="separate"/>
          </w:r>
          <w:r>
            <w:rPr/>
            <w:t>CU-03 — Cerrar sesión</w:t>
          </w:r>
          <w:r>
            <w:tab/>
            <w:fldChar w:fldCharType="begin"/>
            <w:instrText xml:space="preserve">PAGEREF _Toc676500962 \h</w:instrText>
            <w:fldChar w:fldCharType="separate"/>
          </w:r>
          <w:r>
            <w:rPr/>
            <w:t>42</w:t>
          </w:r>
          <w:r>
            <w:fldChar w:fldCharType="end"/>
            <w:fldChar w:fldCharType="end"/>
          </w:r>
        </w:p>
        <w:p xmlns:wp14="http://schemas.microsoft.com/office/word/2010/wordml" w:rsidRPr="00E02700" w:rsidR="00BF3AA1" w:rsidP="07BD692C" w:rsidRDefault="00BF3AA1" w14:paraId="6EBBA938" wp14:textId="71D08A0C">
          <w:pPr>
            <w:pStyle w:val="TDC2"/>
            <w:tabs>
              <w:tab w:val="right" w:leader="dot" w:pos="9345"/>
            </w:tabs>
          </w:pPr>
          <w:r>
            <w:fldChar w:fldCharType="begin"/>
            <w:instrText xml:space="preserve">HYPERLINK  \l  "_Toc1287822970" </w:instrText>
            <w:fldChar w:fldCharType="separate"/>
          </w:r>
          <w:r>
            <w:rPr/>
            <w:t>CU-04 — Gestionar usuarios</w:t>
          </w:r>
          <w:r>
            <w:tab/>
            <w:fldChar w:fldCharType="begin"/>
            <w:instrText xml:space="preserve">PAGEREF _Toc1287822970 \h</w:instrText>
            <w:fldChar w:fldCharType="separate"/>
          </w:r>
          <w:r>
            <w:rPr/>
            <w:t>42</w:t>
          </w:r>
          <w:r>
            <w:fldChar w:fldCharType="end"/>
            <w:fldChar w:fldCharType="end"/>
          </w:r>
        </w:p>
        <w:p xmlns:wp14="http://schemas.microsoft.com/office/word/2010/wordml" w:rsidRPr="00E02700" w:rsidR="00BF3AA1" w:rsidP="07BD692C" w:rsidRDefault="00BF3AA1" w14:paraId="34CDDE8D" wp14:textId="7566F6EB">
          <w:pPr>
            <w:pStyle w:val="TDC2"/>
            <w:tabs>
              <w:tab w:val="right" w:leader="dot" w:pos="9345"/>
            </w:tabs>
          </w:pPr>
          <w:r>
            <w:fldChar w:fldCharType="begin"/>
            <w:instrText xml:space="preserve">HYPERLINK  \l  "_Toc80360966" </w:instrText>
            <w:fldChar w:fldCharType="separate"/>
          </w:r>
          <w:r>
            <w:rPr/>
            <w:t>CU-05 — Gestionar pacientes</w:t>
          </w:r>
          <w:r>
            <w:tab/>
            <w:fldChar w:fldCharType="begin"/>
            <w:instrText xml:space="preserve">PAGEREF _Toc80360966 \h</w:instrText>
            <w:fldChar w:fldCharType="separate"/>
          </w:r>
          <w:r>
            <w:rPr/>
            <w:t>43</w:t>
          </w:r>
          <w:r>
            <w:fldChar w:fldCharType="end"/>
            <w:fldChar w:fldCharType="end"/>
          </w:r>
        </w:p>
        <w:p xmlns:wp14="http://schemas.microsoft.com/office/word/2010/wordml" w:rsidRPr="00E02700" w:rsidR="00BF3AA1" w:rsidP="07BD692C" w:rsidRDefault="00BF3AA1" w14:paraId="5E09E17D" wp14:textId="6A4C09A1">
          <w:pPr>
            <w:pStyle w:val="TDC2"/>
            <w:tabs>
              <w:tab w:val="right" w:leader="dot" w:pos="9345"/>
            </w:tabs>
          </w:pPr>
          <w:r>
            <w:fldChar w:fldCharType="begin"/>
            <w:instrText xml:space="preserve">HYPERLINK  \l  "_Toc1547180903" </w:instrText>
            <w:fldChar w:fldCharType="separate"/>
          </w:r>
          <w:r>
            <w:rPr/>
            <w:t>CU-06 — Agendar cita</w:t>
          </w:r>
          <w:r>
            <w:tab/>
            <w:fldChar w:fldCharType="begin"/>
            <w:instrText xml:space="preserve">PAGEREF _Toc1547180903 \h</w:instrText>
            <w:fldChar w:fldCharType="separate"/>
          </w:r>
          <w:r>
            <w:rPr/>
            <w:t>44</w:t>
          </w:r>
          <w:r>
            <w:fldChar w:fldCharType="end"/>
            <w:fldChar w:fldCharType="end"/>
          </w:r>
        </w:p>
        <w:p xmlns:wp14="http://schemas.microsoft.com/office/word/2010/wordml" w:rsidRPr="00E02700" w:rsidR="00BF3AA1" w:rsidP="07BD692C" w:rsidRDefault="00BF3AA1" w14:paraId="79CC8832" wp14:textId="51C3994D">
          <w:pPr>
            <w:pStyle w:val="TDC2"/>
            <w:tabs>
              <w:tab w:val="right" w:leader="dot" w:pos="9345"/>
            </w:tabs>
          </w:pPr>
          <w:r>
            <w:fldChar w:fldCharType="begin"/>
            <w:instrText xml:space="preserve">HYPERLINK  \l  "_Toc1395660446" </w:instrText>
            <w:fldChar w:fldCharType="separate"/>
          </w:r>
          <w:r>
            <w:rPr/>
            <w:t>CU-07 — Reprogramar cita</w:t>
          </w:r>
          <w:r>
            <w:tab/>
            <w:fldChar w:fldCharType="begin"/>
            <w:instrText xml:space="preserve">PAGEREF _Toc1395660446 \h</w:instrText>
            <w:fldChar w:fldCharType="separate"/>
          </w:r>
          <w:r>
            <w:rPr/>
            <w:t>45</w:t>
          </w:r>
          <w:r>
            <w:fldChar w:fldCharType="end"/>
            <w:fldChar w:fldCharType="end"/>
          </w:r>
        </w:p>
        <w:p xmlns:wp14="http://schemas.microsoft.com/office/word/2010/wordml" w:rsidRPr="00E02700" w:rsidR="00BF3AA1" w:rsidP="07BD692C" w:rsidRDefault="00BF3AA1" w14:paraId="3C7CF69E" wp14:textId="18119A32">
          <w:pPr>
            <w:pStyle w:val="TDC2"/>
            <w:tabs>
              <w:tab w:val="right" w:leader="dot" w:pos="9345"/>
            </w:tabs>
          </w:pPr>
          <w:r>
            <w:fldChar w:fldCharType="begin"/>
            <w:instrText xml:space="preserve">HYPERLINK  \l  "_Toc634177506" </w:instrText>
            <w:fldChar w:fldCharType="separate"/>
          </w:r>
          <w:r>
            <w:rPr/>
            <w:t>CU-08 — Cancelar cita</w:t>
          </w:r>
          <w:r>
            <w:tab/>
            <w:fldChar w:fldCharType="begin"/>
            <w:instrText xml:space="preserve">PAGEREF _Toc634177506 \h</w:instrText>
            <w:fldChar w:fldCharType="separate"/>
          </w:r>
          <w:r>
            <w:rPr/>
            <w:t>46</w:t>
          </w:r>
          <w:r>
            <w:fldChar w:fldCharType="end"/>
            <w:fldChar w:fldCharType="end"/>
          </w:r>
        </w:p>
        <w:p xmlns:wp14="http://schemas.microsoft.com/office/word/2010/wordml" w:rsidRPr="00E02700" w:rsidR="00BF3AA1" w:rsidP="07BD692C" w:rsidRDefault="00BF3AA1" w14:paraId="3AD2FC41" wp14:textId="17387A5B">
          <w:pPr>
            <w:pStyle w:val="TDC2"/>
            <w:tabs>
              <w:tab w:val="right" w:leader="dot" w:pos="9345"/>
            </w:tabs>
          </w:pPr>
          <w:r>
            <w:fldChar w:fldCharType="begin"/>
            <w:instrText xml:space="preserve">HYPERLINK  \l  "_Toc22012469" </w:instrText>
            <w:fldChar w:fldCharType="separate"/>
          </w:r>
          <w:r>
            <w:rPr/>
            <w:t>CU-09 — Gestionar historia clínica</w:t>
          </w:r>
          <w:r>
            <w:tab/>
            <w:fldChar w:fldCharType="begin"/>
            <w:instrText xml:space="preserve">PAGEREF _Toc22012469 \h</w:instrText>
            <w:fldChar w:fldCharType="separate"/>
          </w:r>
          <w:r>
            <w:rPr/>
            <w:t>46</w:t>
          </w:r>
          <w:r>
            <w:fldChar w:fldCharType="end"/>
            <w:fldChar w:fldCharType="end"/>
          </w:r>
        </w:p>
        <w:p xmlns:wp14="http://schemas.microsoft.com/office/word/2010/wordml" w:rsidRPr="00E02700" w:rsidR="00BF3AA1" w:rsidP="07BD692C" w:rsidRDefault="00BF3AA1" w14:paraId="5028A849" wp14:textId="0F4534B6">
          <w:pPr>
            <w:pStyle w:val="TDC2"/>
            <w:tabs>
              <w:tab w:val="right" w:leader="dot" w:pos="9345"/>
            </w:tabs>
          </w:pPr>
          <w:r>
            <w:fldChar w:fldCharType="begin"/>
            <w:instrText xml:space="preserve">HYPERLINK  \l  "_Toc424737587" </w:instrText>
            <w:fldChar w:fldCharType="separate"/>
          </w:r>
          <w:r>
            <w:rPr/>
            <w:t>CU-10 — Gestionar planes y tratamientos</w:t>
          </w:r>
          <w:r>
            <w:tab/>
            <w:fldChar w:fldCharType="begin"/>
            <w:instrText xml:space="preserve">PAGEREF _Toc424737587 \h</w:instrText>
            <w:fldChar w:fldCharType="separate"/>
          </w:r>
          <w:r>
            <w:rPr/>
            <w:t>47</w:t>
          </w:r>
          <w:r>
            <w:fldChar w:fldCharType="end"/>
            <w:fldChar w:fldCharType="end"/>
          </w:r>
        </w:p>
        <w:p xmlns:wp14="http://schemas.microsoft.com/office/word/2010/wordml" w:rsidRPr="00E02700" w:rsidR="00BF3AA1" w:rsidP="07BD692C" w:rsidRDefault="00BF3AA1" w14:paraId="74E142BE" wp14:textId="0C660A67">
          <w:pPr>
            <w:pStyle w:val="TDC2"/>
            <w:tabs>
              <w:tab w:val="right" w:leader="dot" w:pos="9345"/>
            </w:tabs>
          </w:pPr>
          <w:r>
            <w:fldChar w:fldCharType="begin"/>
            <w:instrText xml:space="preserve">HYPERLINK  \l  "_Toc1705754043" </w:instrText>
            <w:fldChar w:fldCharType="separate"/>
          </w:r>
          <w:r>
            <w:rPr/>
            <w:t>CU-11 — Gestionar inventario</w:t>
          </w:r>
          <w:r>
            <w:tab/>
            <w:fldChar w:fldCharType="begin"/>
            <w:instrText xml:space="preserve">PAGEREF _Toc1705754043 \h</w:instrText>
            <w:fldChar w:fldCharType="separate"/>
          </w:r>
          <w:r>
            <w:rPr/>
            <w:t>48</w:t>
          </w:r>
          <w:r>
            <w:fldChar w:fldCharType="end"/>
            <w:fldChar w:fldCharType="end"/>
          </w:r>
        </w:p>
        <w:p xmlns:wp14="http://schemas.microsoft.com/office/word/2010/wordml" w:rsidRPr="00E02700" w:rsidR="00BF3AA1" w:rsidP="07BD692C" w:rsidRDefault="00BF3AA1" w14:paraId="444B5704" wp14:textId="5BAC794A">
          <w:pPr>
            <w:pStyle w:val="TDC2"/>
            <w:tabs>
              <w:tab w:val="right" w:leader="dot" w:pos="9345"/>
            </w:tabs>
          </w:pPr>
          <w:r>
            <w:fldChar w:fldCharType="begin"/>
            <w:instrText xml:space="preserve">HYPERLINK  \l  "_Toc1184789118" </w:instrText>
            <w:fldChar w:fldCharType="separate"/>
          </w:r>
          <w:r>
            <w:rPr/>
            <w:t>CU-12 — Gestionar trabajos de laboratorio</w:t>
          </w:r>
          <w:r>
            <w:tab/>
            <w:fldChar w:fldCharType="begin"/>
            <w:instrText xml:space="preserve">PAGEREF _Toc1184789118 \h</w:instrText>
            <w:fldChar w:fldCharType="separate"/>
          </w:r>
          <w:r>
            <w:rPr/>
            <w:t>49</w:t>
          </w:r>
          <w:r>
            <w:fldChar w:fldCharType="end"/>
            <w:fldChar w:fldCharType="end"/>
          </w:r>
        </w:p>
        <w:p xmlns:wp14="http://schemas.microsoft.com/office/word/2010/wordml" w:rsidRPr="00E02700" w:rsidR="00BF3AA1" w:rsidP="07BD692C" w:rsidRDefault="00BF3AA1" w14:paraId="417DFFC7" wp14:textId="3EF8F787">
          <w:pPr>
            <w:pStyle w:val="TDC2"/>
            <w:tabs>
              <w:tab w:val="right" w:leader="dot" w:pos="9345"/>
            </w:tabs>
          </w:pPr>
          <w:r>
            <w:fldChar w:fldCharType="begin"/>
            <w:instrText xml:space="preserve">HYPERLINK  \l  "_Toc608916203" </w:instrText>
            <w:fldChar w:fldCharType="separate"/>
          </w:r>
          <w:r>
            <w:rPr/>
            <w:t>CU-13 — Gestionar facturación y pagos</w:t>
          </w:r>
          <w:r>
            <w:tab/>
            <w:fldChar w:fldCharType="begin"/>
            <w:instrText xml:space="preserve">PAGEREF _Toc608916203 \h</w:instrText>
            <w:fldChar w:fldCharType="separate"/>
          </w:r>
          <w:r>
            <w:rPr/>
            <w:t>49</w:t>
          </w:r>
          <w:r>
            <w:fldChar w:fldCharType="end"/>
            <w:fldChar w:fldCharType="end"/>
          </w:r>
        </w:p>
        <w:p xmlns:wp14="http://schemas.microsoft.com/office/word/2010/wordml" w:rsidRPr="00E02700" w:rsidR="00BF3AA1" w:rsidP="07BD692C" w:rsidRDefault="00BF3AA1" w14:paraId="64BAFE20" wp14:textId="556B78C2">
          <w:pPr>
            <w:pStyle w:val="TDC2"/>
            <w:tabs>
              <w:tab w:val="right" w:leader="dot" w:pos="9345"/>
            </w:tabs>
          </w:pPr>
          <w:r>
            <w:fldChar w:fldCharType="begin"/>
            <w:instrText xml:space="preserve">HYPERLINK  \l  "_Toc564275970" </w:instrText>
            <w:fldChar w:fldCharType="separate"/>
          </w:r>
          <w:r>
            <w:rPr/>
            <w:t>CU-14 — Generar factura</w:t>
          </w:r>
          <w:r>
            <w:tab/>
            <w:fldChar w:fldCharType="begin"/>
            <w:instrText xml:space="preserve">PAGEREF _Toc564275970 \h</w:instrText>
            <w:fldChar w:fldCharType="separate"/>
          </w:r>
          <w:r>
            <w:rPr/>
            <w:t>50</w:t>
          </w:r>
          <w:r>
            <w:fldChar w:fldCharType="end"/>
            <w:fldChar w:fldCharType="end"/>
          </w:r>
        </w:p>
        <w:p xmlns:wp14="http://schemas.microsoft.com/office/word/2010/wordml" w:rsidRPr="00E02700" w:rsidR="00BF3AA1" w:rsidP="07BD692C" w:rsidRDefault="00BF3AA1" w14:paraId="43388CA7" wp14:textId="68902DCD">
          <w:pPr>
            <w:pStyle w:val="TDC2"/>
            <w:tabs>
              <w:tab w:val="right" w:leader="dot" w:pos="9345"/>
            </w:tabs>
          </w:pPr>
          <w:r>
            <w:fldChar w:fldCharType="begin"/>
            <w:instrText xml:space="preserve">HYPERLINK  \l  "_Toc220551232" </w:instrText>
            <w:fldChar w:fldCharType="separate"/>
          </w:r>
          <w:r>
            <w:rPr/>
            <w:t>CU-15 — Gestionar reportes</w:t>
          </w:r>
          <w:r>
            <w:tab/>
            <w:fldChar w:fldCharType="begin"/>
            <w:instrText xml:space="preserve">PAGEREF _Toc220551232 \h</w:instrText>
            <w:fldChar w:fldCharType="separate"/>
          </w:r>
          <w:r>
            <w:rPr/>
            <w:t>50</w:t>
          </w:r>
          <w:r>
            <w:fldChar w:fldCharType="end"/>
            <w:fldChar w:fldCharType="end"/>
          </w:r>
        </w:p>
        <w:p xmlns:wp14="http://schemas.microsoft.com/office/word/2010/wordml" w:rsidRPr="00E02700" w:rsidR="00BF3AA1" w:rsidP="07BD692C" w:rsidRDefault="00BF3AA1" w14:paraId="222C8FD7" wp14:textId="37DC6380">
          <w:pPr>
            <w:pStyle w:val="TDC2"/>
            <w:tabs>
              <w:tab w:val="right" w:leader="dot" w:pos="9345"/>
            </w:tabs>
          </w:pPr>
          <w:r>
            <w:fldChar w:fldCharType="begin"/>
            <w:instrText xml:space="preserve">HYPERLINK  \l  "_Toc230927029" </w:instrText>
            <w:fldChar w:fldCharType="separate"/>
          </w:r>
          <w:r>
            <w:rPr/>
            <w:t>CU-16 — Gestionar plantillas de mensajes</w:t>
          </w:r>
          <w:r>
            <w:tab/>
            <w:fldChar w:fldCharType="begin"/>
            <w:instrText xml:space="preserve">PAGEREF _Toc230927029 \h</w:instrText>
            <w:fldChar w:fldCharType="separate"/>
          </w:r>
          <w:r>
            <w:rPr/>
            <w:t>51</w:t>
          </w:r>
          <w:r>
            <w:fldChar w:fldCharType="end"/>
            <w:fldChar w:fldCharType="end"/>
          </w:r>
        </w:p>
        <w:p xmlns:wp14="http://schemas.microsoft.com/office/word/2010/wordml" w:rsidRPr="00E02700" w:rsidR="00BF3AA1" w:rsidP="07BD692C" w:rsidRDefault="00BF3AA1" w14:paraId="6C0EAA77" wp14:textId="69D421BB">
          <w:pPr>
            <w:pStyle w:val="TDC2"/>
            <w:tabs>
              <w:tab w:val="right" w:leader="dot" w:pos="9345"/>
            </w:tabs>
          </w:pPr>
          <w:r>
            <w:fldChar w:fldCharType="begin"/>
            <w:instrText xml:space="preserve">HYPERLINK  \l  "_Toc285449227" </w:instrText>
            <w:fldChar w:fldCharType="separate"/>
          </w:r>
          <w:r>
            <w:rPr/>
            <w:t>CU-17 — Enviar recordatorio de cita</w:t>
          </w:r>
          <w:r>
            <w:tab/>
            <w:fldChar w:fldCharType="begin"/>
            <w:instrText xml:space="preserve">PAGEREF _Toc285449227 \h</w:instrText>
            <w:fldChar w:fldCharType="separate"/>
          </w:r>
          <w:r>
            <w:rPr/>
            <w:t>52</w:t>
          </w:r>
          <w:r>
            <w:fldChar w:fldCharType="end"/>
            <w:fldChar w:fldCharType="end"/>
          </w:r>
        </w:p>
        <w:p xmlns:wp14="http://schemas.microsoft.com/office/word/2010/wordml" w:rsidRPr="00E02700" w:rsidR="00BF3AA1" w:rsidP="07BD692C" w:rsidRDefault="00BF3AA1" w14:paraId="63680FE4" wp14:textId="7AC6592F">
          <w:pPr>
            <w:pStyle w:val="TDC2"/>
            <w:tabs>
              <w:tab w:val="right" w:leader="dot" w:pos="9345"/>
            </w:tabs>
          </w:pPr>
          <w:r>
            <w:fldChar w:fldCharType="begin"/>
            <w:instrText xml:space="preserve">HYPERLINK  \l  "_Toc1564977033" </w:instrText>
            <w:fldChar w:fldCharType="separate"/>
          </w:r>
          <w:r>
            <w:rPr/>
            <w:t>CU-18 — Registrar consentimiento informado</w:t>
          </w:r>
          <w:r>
            <w:tab/>
            <w:fldChar w:fldCharType="begin"/>
            <w:instrText xml:space="preserve">PAGEREF _Toc1564977033 \h</w:instrText>
            <w:fldChar w:fldCharType="separate"/>
          </w:r>
          <w:r>
            <w:rPr/>
            <w:t>52</w:t>
          </w:r>
          <w:r>
            <w:fldChar w:fldCharType="end"/>
            <w:fldChar w:fldCharType="end"/>
          </w:r>
        </w:p>
        <w:p xmlns:wp14="http://schemas.microsoft.com/office/word/2010/wordml" w:rsidRPr="00E02700" w:rsidR="00BF3AA1" w:rsidP="07BD692C" w:rsidRDefault="00BF3AA1" w14:paraId="69E68728" wp14:textId="2B2E3AC4">
          <w:pPr>
            <w:pStyle w:val="TDC2"/>
            <w:tabs>
              <w:tab w:val="right" w:leader="dot" w:pos="9345"/>
            </w:tabs>
          </w:pPr>
          <w:r>
            <w:fldChar w:fldCharType="begin"/>
            <w:instrText xml:space="preserve">HYPERLINK  \l  "_Toc1008390239" </w:instrText>
            <w:fldChar w:fldCharType="separate"/>
          </w:r>
          <w:r>
            <w:rPr/>
            <w:t>CU-19 — Gestionar solicitud de rectificación de datos personales</w:t>
          </w:r>
          <w:r>
            <w:tab/>
            <w:fldChar w:fldCharType="begin"/>
            <w:instrText xml:space="preserve">PAGEREF _Toc1008390239 \h</w:instrText>
            <w:fldChar w:fldCharType="separate"/>
          </w:r>
          <w:r>
            <w:rPr/>
            <w:t>53</w:t>
          </w:r>
          <w:r>
            <w:fldChar w:fldCharType="end"/>
            <w:fldChar w:fldCharType="end"/>
          </w:r>
        </w:p>
        <w:p xmlns:wp14="http://schemas.microsoft.com/office/word/2010/wordml" w:rsidRPr="00E02700" w:rsidR="00BF3AA1" w:rsidP="07BD692C" w:rsidRDefault="00BF3AA1" w14:paraId="5A38DA14" wp14:textId="32EF39FE">
          <w:pPr>
            <w:pStyle w:val="TDC2"/>
            <w:tabs>
              <w:tab w:val="right" w:leader="dot" w:pos="9345"/>
            </w:tabs>
          </w:pPr>
          <w:r>
            <w:fldChar w:fldCharType="begin"/>
            <w:instrText xml:space="preserve">HYPERLINK  \l  "_Toc925156649" </w:instrText>
            <w:fldChar w:fldCharType="separate"/>
          </w:r>
          <w:r>
            <w:rPr/>
            <w:t>CU-20 — Registrar autorización de tratamiento de datos personales</w:t>
          </w:r>
          <w:r>
            <w:tab/>
            <w:fldChar w:fldCharType="begin"/>
            <w:instrText xml:space="preserve">PAGEREF _Toc925156649 \h</w:instrText>
            <w:fldChar w:fldCharType="separate"/>
          </w:r>
          <w:r>
            <w:rPr/>
            <w:t>54</w:t>
          </w:r>
          <w:r>
            <w:fldChar w:fldCharType="end"/>
            <w:fldChar w:fldCharType="end"/>
          </w:r>
        </w:p>
        <w:p xmlns:wp14="http://schemas.microsoft.com/office/word/2010/wordml" w:rsidRPr="00E02700" w:rsidR="00BF3AA1" w:rsidP="07BD692C" w:rsidRDefault="00BF3AA1" w14:paraId="0326F2E8" wp14:textId="3DFBC675">
          <w:pPr>
            <w:pStyle w:val="TDC2"/>
            <w:tabs>
              <w:tab w:val="right" w:leader="dot" w:pos="9345"/>
            </w:tabs>
          </w:pPr>
          <w:r>
            <w:fldChar w:fldCharType="begin"/>
            <w:instrText xml:space="preserve">HYPERLINK  \l  "_Toc971865876" </w:instrText>
            <w:fldChar w:fldCharType="separate"/>
          </w:r>
          <w:r>
            <w:rPr/>
            <w:t>3.4 Prototipado de Interfaz de Usuario (UI)</w:t>
          </w:r>
          <w:r>
            <w:tab/>
            <w:fldChar w:fldCharType="begin"/>
            <w:instrText xml:space="preserve">PAGEREF _Toc971865876 \h</w:instrText>
            <w:fldChar w:fldCharType="separate"/>
          </w:r>
          <w:r>
            <w:rPr/>
            <w:t>55</w:t>
          </w:r>
          <w:r>
            <w:fldChar w:fldCharType="end"/>
            <w:fldChar w:fldCharType="end"/>
          </w:r>
        </w:p>
        <w:p xmlns:wp14="http://schemas.microsoft.com/office/word/2010/wordml" w:rsidRPr="00E02700" w:rsidR="00BF3AA1" w:rsidP="07BD692C" w:rsidRDefault="00BF3AA1" w14:paraId="2523C56A" wp14:textId="4DE9310E">
          <w:pPr>
            <w:pStyle w:val="TDC3"/>
            <w:tabs>
              <w:tab w:val="right" w:leader="dot" w:pos="9345"/>
            </w:tabs>
          </w:pPr>
          <w:r>
            <w:fldChar w:fldCharType="begin"/>
            <w:instrText xml:space="preserve">HYPERLINK  \l  "_Toc960989009" </w:instrText>
            <w:fldChar w:fldCharType="separate"/>
          </w:r>
          <w:r>
            <w:rPr/>
            <w:t>3.4.1 Justificación del Diseño Visual de los Prototipos</w:t>
          </w:r>
          <w:r>
            <w:tab/>
            <w:fldChar w:fldCharType="begin"/>
            <w:instrText xml:space="preserve">PAGEREF _Toc960989009 \h</w:instrText>
            <w:fldChar w:fldCharType="separate"/>
          </w:r>
          <w:r>
            <w:rPr/>
            <w:t>63</w:t>
          </w:r>
          <w:r>
            <w:fldChar w:fldCharType="end"/>
            <w:fldChar w:fldCharType="end"/>
          </w:r>
        </w:p>
        <w:p xmlns:wp14="http://schemas.microsoft.com/office/word/2010/wordml" w:rsidRPr="00E02700" w:rsidR="00BF3AA1" w:rsidP="07BD692C" w:rsidRDefault="00BF3AA1" w14:paraId="5D449569" wp14:textId="3860E0A4">
          <w:pPr>
            <w:pStyle w:val="TDC1"/>
            <w:tabs>
              <w:tab w:val="right" w:leader="dot" w:pos="9345"/>
            </w:tabs>
          </w:pPr>
          <w:r>
            <w:fldChar w:fldCharType="begin"/>
            <w:instrText xml:space="preserve">HYPERLINK  \l  "_Toc651320055" </w:instrText>
            <w:fldChar w:fldCharType="separate"/>
          </w:r>
          <w:r>
            <w:rPr/>
            <w:t>CAPÍTULO 4: DISEÑO Y ARQUITECTURA DEL SISTEMA (ICONIX - DISEÑO PRELIMINAR Y DETALLADO)</w:t>
          </w:r>
          <w:r>
            <w:tab/>
            <w:fldChar w:fldCharType="begin"/>
            <w:instrText xml:space="preserve">PAGEREF _Toc651320055 \h</w:instrText>
            <w:fldChar w:fldCharType="separate"/>
          </w:r>
          <w:r>
            <w:rPr/>
            <w:t>66</w:t>
          </w:r>
          <w:r>
            <w:fldChar w:fldCharType="end"/>
            <w:fldChar w:fldCharType="end"/>
          </w:r>
        </w:p>
        <w:p xmlns:wp14="http://schemas.microsoft.com/office/word/2010/wordml" w:rsidRPr="00E02700" w:rsidR="00BF3AA1" w:rsidP="07BD692C" w:rsidRDefault="00BF3AA1" w14:paraId="4295627A" wp14:textId="73E18737">
          <w:pPr>
            <w:pStyle w:val="TDC2"/>
            <w:tabs>
              <w:tab w:val="right" w:leader="dot" w:pos="9345"/>
            </w:tabs>
          </w:pPr>
          <w:r>
            <w:fldChar w:fldCharType="begin"/>
            <w:instrText xml:space="preserve">HYPERLINK  \l  "_Toc1875509367" </w:instrText>
            <w:fldChar w:fldCharType="separate"/>
          </w:r>
          <w:r>
            <w:rPr/>
            <w:t>4.1 Arquitectura de Software</w:t>
          </w:r>
          <w:r>
            <w:tab/>
            <w:fldChar w:fldCharType="begin"/>
            <w:instrText xml:space="preserve">PAGEREF _Toc1875509367 \h</w:instrText>
            <w:fldChar w:fldCharType="separate"/>
          </w:r>
          <w:r>
            <w:rPr/>
            <w:t>66</w:t>
          </w:r>
          <w:r>
            <w:fldChar w:fldCharType="end"/>
            <w:fldChar w:fldCharType="end"/>
          </w:r>
        </w:p>
        <w:p xmlns:wp14="http://schemas.microsoft.com/office/word/2010/wordml" w:rsidRPr="00E02700" w:rsidR="00BF3AA1" w:rsidP="07BD692C" w:rsidRDefault="00BF3AA1" w14:paraId="01C037E0" wp14:textId="50D57368">
          <w:pPr>
            <w:pStyle w:val="TDC2"/>
            <w:tabs>
              <w:tab w:val="right" w:leader="dot" w:pos="9345"/>
            </w:tabs>
          </w:pPr>
          <w:r>
            <w:fldChar w:fldCharType="begin"/>
            <w:instrText xml:space="preserve">HYPERLINK  \l  "_Toc553367731" </w:instrText>
            <w:fldChar w:fldCharType="separate"/>
          </w:r>
          <w:r>
            <w:rPr/>
            <w:t>4.2 Diagramas de Robustez (Análisis Preliminar ICONIX)</w:t>
          </w:r>
          <w:r>
            <w:tab/>
            <w:fldChar w:fldCharType="begin"/>
            <w:instrText xml:space="preserve">PAGEREF _Toc553367731 \h</w:instrText>
            <w:fldChar w:fldCharType="separate"/>
          </w:r>
          <w:r>
            <w:rPr/>
            <w:t>67</w:t>
          </w:r>
          <w:r>
            <w:fldChar w:fldCharType="end"/>
            <w:fldChar w:fldCharType="end"/>
          </w:r>
        </w:p>
        <w:p xmlns:wp14="http://schemas.microsoft.com/office/word/2010/wordml" w:rsidRPr="00E02700" w:rsidR="00BF3AA1" w:rsidP="07BD692C" w:rsidRDefault="00BF3AA1" w14:paraId="28B4203E" wp14:textId="0D4D69DC">
          <w:pPr>
            <w:pStyle w:val="TDC2"/>
            <w:tabs>
              <w:tab w:val="right" w:leader="dot" w:pos="9345"/>
            </w:tabs>
          </w:pPr>
          <w:r>
            <w:fldChar w:fldCharType="begin"/>
            <w:instrText xml:space="preserve">HYPERLINK  \l  "_Toc667215396" </w:instrText>
            <w:fldChar w:fldCharType="separate"/>
          </w:r>
          <w:r>
            <w:rPr/>
            <w:t>4.3 Diagramas de Secuencia (Diseño Detallado ICONIX)</w:t>
          </w:r>
          <w:r>
            <w:tab/>
            <w:fldChar w:fldCharType="begin"/>
            <w:instrText xml:space="preserve">PAGEREF _Toc667215396 \h</w:instrText>
            <w:fldChar w:fldCharType="separate"/>
          </w:r>
          <w:r>
            <w:rPr/>
            <w:t>69</w:t>
          </w:r>
          <w:r>
            <w:fldChar w:fldCharType="end"/>
            <w:fldChar w:fldCharType="end"/>
          </w:r>
        </w:p>
        <w:p xmlns:wp14="http://schemas.microsoft.com/office/word/2010/wordml" w:rsidRPr="00E02700" w:rsidR="00BF3AA1" w:rsidP="07BD692C" w:rsidRDefault="00BF3AA1" w14:paraId="5318C671" wp14:textId="09B6B0E2">
          <w:pPr>
            <w:pStyle w:val="TDC2"/>
            <w:tabs>
              <w:tab w:val="right" w:leader="dot" w:pos="9345"/>
            </w:tabs>
          </w:pPr>
          <w:r>
            <w:fldChar w:fldCharType="begin"/>
            <w:instrText xml:space="preserve">HYPERLINK  \l  "_Toc204949013" </w:instrText>
            <w:fldChar w:fldCharType="separate"/>
          </w:r>
          <w:r>
            <w:rPr/>
            <w:t>4.4 Diagrama de Clases del Sistema</w:t>
          </w:r>
          <w:r>
            <w:tab/>
            <w:fldChar w:fldCharType="begin"/>
            <w:instrText xml:space="preserve">PAGEREF _Toc204949013 \h</w:instrText>
            <w:fldChar w:fldCharType="separate"/>
          </w:r>
          <w:r>
            <w:rPr/>
            <w:t>71</w:t>
          </w:r>
          <w:r>
            <w:fldChar w:fldCharType="end"/>
            <w:fldChar w:fldCharType="end"/>
          </w:r>
        </w:p>
        <w:p xmlns:wp14="http://schemas.microsoft.com/office/word/2010/wordml" w:rsidRPr="00E02700" w:rsidR="00BF3AA1" w:rsidP="07BD692C" w:rsidRDefault="00BF3AA1" w14:paraId="021FA032" wp14:textId="722823B8">
          <w:pPr>
            <w:pStyle w:val="TDC1"/>
            <w:tabs>
              <w:tab w:val="right" w:leader="dot" w:pos="9345"/>
            </w:tabs>
          </w:pPr>
          <w:r>
            <w:fldChar w:fldCharType="begin"/>
            <w:instrText xml:space="preserve">HYPERLINK  \l  "_Toc1621044907" </w:instrText>
            <w:fldChar w:fldCharType="separate"/>
          </w:r>
          <w:r>
            <w:rPr/>
            <w:t>CAPÍTULO 5: DISEÑO E IMPLEMENTACIÓN DE LA BASE DE DATOS</w:t>
          </w:r>
          <w:r>
            <w:tab/>
            <w:fldChar w:fldCharType="begin"/>
            <w:instrText xml:space="preserve">PAGEREF _Toc1621044907 \h</w:instrText>
            <w:fldChar w:fldCharType="separate"/>
          </w:r>
          <w:r>
            <w:rPr/>
            <w:t>72</w:t>
          </w:r>
          <w:r>
            <w:fldChar w:fldCharType="end"/>
            <w:fldChar w:fldCharType="end"/>
          </w:r>
        </w:p>
        <w:p xmlns:wp14="http://schemas.microsoft.com/office/word/2010/wordml" w:rsidRPr="00E02700" w:rsidR="00BF3AA1" w:rsidP="07BD692C" w:rsidRDefault="00BF3AA1" w14:paraId="3BE8AD2D" wp14:textId="3DFEE63A">
          <w:pPr>
            <w:pStyle w:val="TDC2"/>
            <w:tabs>
              <w:tab w:val="right" w:leader="dot" w:pos="9345"/>
            </w:tabs>
          </w:pPr>
          <w:r>
            <w:fldChar w:fldCharType="begin"/>
            <w:instrText xml:space="preserve">HYPERLINK  \l  "_Toc832738667" </w:instrText>
            <w:fldChar w:fldCharType="separate"/>
          </w:r>
          <w:r>
            <w:rPr/>
            <w:t>5.1 Modelo Entidad-Relación (MER)</w:t>
          </w:r>
          <w:r>
            <w:tab/>
            <w:fldChar w:fldCharType="begin"/>
            <w:instrText xml:space="preserve">PAGEREF _Toc832738667 \h</w:instrText>
            <w:fldChar w:fldCharType="separate"/>
          </w:r>
          <w:r>
            <w:rPr/>
            <w:t>73</w:t>
          </w:r>
          <w:r>
            <w:fldChar w:fldCharType="end"/>
            <w:fldChar w:fldCharType="end"/>
          </w:r>
        </w:p>
        <w:p xmlns:wp14="http://schemas.microsoft.com/office/word/2010/wordml" w:rsidRPr="00E02700" w:rsidR="00BF3AA1" w:rsidP="07BD692C" w:rsidRDefault="00BF3AA1" w14:paraId="6F32B328" wp14:textId="22BD1630">
          <w:pPr>
            <w:pStyle w:val="TDC2"/>
            <w:tabs>
              <w:tab w:val="right" w:leader="dot" w:pos="9345"/>
            </w:tabs>
          </w:pPr>
          <w:r>
            <w:fldChar w:fldCharType="begin"/>
            <w:instrText xml:space="preserve">HYPERLINK  \l  "_Toc296203380" </w:instrText>
            <w:fldChar w:fldCharType="separate"/>
          </w:r>
          <w:r>
            <w:rPr/>
            <w:t>5.2 Modelo Relacional / Esquemático</w:t>
          </w:r>
          <w:r>
            <w:tab/>
            <w:fldChar w:fldCharType="begin"/>
            <w:instrText xml:space="preserve">PAGEREF _Toc296203380 \h</w:instrText>
            <w:fldChar w:fldCharType="separate"/>
          </w:r>
          <w:r>
            <w:rPr/>
            <w:t>73</w:t>
          </w:r>
          <w:r>
            <w:fldChar w:fldCharType="end"/>
            <w:fldChar w:fldCharType="end"/>
          </w:r>
        </w:p>
        <w:p xmlns:wp14="http://schemas.microsoft.com/office/word/2010/wordml" w:rsidRPr="00E02700" w:rsidR="00BF3AA1" w:rsidP="07BD692C" w:rsidRDefault="00BF3AA1" w14:paraId="597DEB9F" wp14:textId="32953057">
          <w:pPr>
            <w:pStyle w:val="TDC2"/>
            <w:tabs>
              <w:tab w:val="right" w:leader="dot" w:pos="9345"/>
            </w:tabs>
          </w:pPr>
          <w:r>
            <w:fldChar w:fldCharType="begin"/>
            <w:instrText xml:space="preserve">HYPERLINK  \l  "_Toc1367329585" </w:instrText>
            <w:fldChar w:fldCharType="separate"/>
          </w:r>
          <w:r>
            <w:rPr/>
            <w:t>5.3 Diccionario de Datos</w:t>
          </w:r>
          <w:r>
            <w:tab/>
            <w:fldChar w:fldCharType="begin"/>
            <w:instrText xml:space="preserve">PAGEREF _Toc1367329585 \h</w:instrText>
            <w:fldChar w:fldCharType="separate"/>
          </w:r>
          <w:r>
            <w:rPr/>
            <w:t>73</w:t>
          </w:r>
          <w:r>
            <w:fldChar w:fldCharType="end"/>
            <w:fldChar w:fldCharType="end"/>
          </w:r>
        </w:p>
        <w:p xmlns:wp14="http://schemas.microsoft.com/office/word/2010/wordml" w:rsidRPr="00E02700" w:rsidR="00BF3AA1" w:rsidP="07BD692C" w:rsidRDefault="00BF3AA1" w14:paraId="471CBD53" wp14:textId="4D4E5F10">
          <w:pPr>
            <w:pStyle w:val="TDC2"/>
            <w:tabs>
              <w:tab w:val="right" w:leader="dot" w:pos="9345"/>
            </w:tabs>
          </w:pPr>
          <w:r>
            <w:fldChar w:fldCharType="begin"/>
            <w:instrText xml:space="preserve">HYPERLINK  \l  "_Toc1002559282" </w:instrText>
            <w:fldChar w:fldCharType="separate"/>
          </w:r>
          <w:r>
            <w:rPr/>
            <w:t>5.4 Aspecto Crítico — Seguridad e Integridad de Datos Clínicos</w:t>
          </w:r>
          <w:r>
            <w:tab/>
            <w:fldChar w:fldCharType="begin"/>
            <w:instrText xml:space="preserve">PAGEREF _Toc1002559282 \h</w:instrText>
            <w:fldChar w:fldCharType="separate"/>
          </w:r>
          <w:r>
            <w:rPr/>
            <w:t>79</w:t>
          </w:r>
          <w:r>
            <w:fldChar w:fldCharType="end"/>
            <w:fldChar w:fldCharType="end"/>
          </w:r>
        </w:p>
        <w:p xmlns:wp14="http://schemas.microsoft.com/office/word/2010/wordml" w:rsidRPr="00E02700" w:rsidR="00BF3AA1" w:rsidP="07BD692C" w:rsidRDefault="00BF3AA1" w14:paraId="19B6065A" wp14:textId="2C5919BD">
          <w:pPr>
            <w:pStyle w:val="TDC1"/>
            <w:tabs>
              <w:tab w:val="right" w:leader="dot" w:pos="9345"/>
            </w:tabs>
          </w:pPr>
          <w:r>
            <w:fldChar w:fldCharType="begin"/>
            <w:instrText xml:space="preserve">HYPERLINK  \l  "_Toc1650119125" </w:instrText>
            <w:fldChar w:fldCharType="separate"/>
          </w:r>
          <w:r>
            <w:rPr/>
            <w:t>CAPÍTULO 6: CONSTRUCCIÓN E IMPLEMENTACIÓN INCREMENTAL</w:t>
          </w:r>
          <w:r>
            <w:tab/>
            <w:fldChar w:fldCharType="begin"/>
            <w:instrText xml:space="preserve">PAGEREF _Toc1650119125 \h</w:instrText>
            <w:fldChar w:fldCharType="separate"/>
          </w:r>
          <w:r>
            <w:rPr/>
            <w:t>79</w:t>
          </w:r>
          <w:r>
            <w:fldChar w:fldCharType="end"/>
            <w:fldChar w:fldCharType="end"/>
          </w:r>
        </w:p>
        <w:p xmlns:wp14="http://schemas.microsoft.com/office/word/2010/wordml" w:rsidRPr="00E02700" w:rsidR="00BF3AA1" w:rsidP="07BD692C" w:rsidRDefault="00BF3AA1" w14:paraId="3DF5CC78" wp14:textId="61F537FF">
          <w:pPr>
            <w:pStyle w:val="TDC2"/>
            <w:tabs>
              <w:tab w:val="right" w:leader="dot" w:pos="9345"/>
            </w:tabs>
          </w:pPr>
          <w:r>
            <w:fldChar w:fldCharType="begin"/>
            <w:instrText xml:space="preserve">HYPERLINK  \l  "_Toc192611139" </w:instrText>
            <w:fldChar w:fldCharType="separate"/>
          </w:r>
          <w:r>
            <w:rPr/>
            <w:t>6.1 Criterios de Selección del Stack Tecnológico</w:t>
          </w:r>
          <w:r>
            <w:tab/>
            <w:fldChar w:fldCharType="begin"/>
            <w:instrText xml:space="preserve">PAGEREF _Toc192611139 \h</w:instrText>
            <w:fldChar w:fldCharType="separate"/>
          </w:r>
          <w:r>
            <w:rPr/>
            <w:t>80</w:t>
          </w:r>
          <w:r>
            <w:fldChar w:fldCharType="end"/>
            <w:fldChar w:fldCharType="end"/>
          </w:r>
        </w:p>
        <w:p xmlns:wp14="http://schemas.microsoft.com/office/word/2010/wordml" w:rsidRPr="00E02700" w:rsidR="00BF3AA1" w:rsidP="07BD692C" w:rsidRDefault="00BF3AA1" w14:paraId="7A817172" wp14:textId="277A5E32">
          <w:pPr>
            <w:pStyle w:val="TDC2"/>
            <w:tabs>
              <w:tab w:val="right" w:leader="dot" w:pos="9345"/>
            </w:tabs>
          </w:pPr>
          <w:r>
            <w:fldChar w:fldCharType="begin"/>
            <w:instrText xml:space="preserve">HYPERLINK  \l  "_Toc325552744" </w:instrText>
            <w:fldChar w:fldCharType="separate"/>
          </w:r>
          <w:r>
            <w:rPr/>
            <w:t>6.2 Desarrollo de Módulos e Integración del Sistema</w:t>
          </w:r>
          <w:r>
            <w:tab/>
            <w:fldChar w:fldCharType="begin"/>
            <w:instrText xml:space="preserve">PAGEREF _Toc325552744 \h</w:instrText>
            <w:fldChar w:fldCharType="separate"/>
          </w:r>
          <w:r>
            <w:rPr/>
            <w:t>80</w:t>
          </w:r>
          <w:r>
            <w:fldChar w:fldCharType="end"/>
            <w:fldChar w:fldCharType="end"/>
          </w:r>
        </w:p>
        <w:p xmlns:wp14="http://schemas.microsoft.com/office/word/2010/wordml" w:rsidRPr="00E02700" w:rsidR="00BF3AA1" w:rsidP="07BD692C" w:rsidRDefault="00BF3AA1" w14:paraId="6F1E2CA9" wp14:textId="4F0C60B4">
          <w:pPr>
            <w:pStyle w:val="TDC1"/>
            <w:tabs>
              <w:tab w:val="right" w:leader="dot" w:pos="9345"/>
            </w:tabs>
          </w:pPr>
          <w:r>
            <w:fldChar w:fldCharType="begin"/>
            <w:instrText xml:space="preserve">HYPERLINK  \l  "_Toc261555823" </w:instrText>
            <w:fldChar w:fldCharType="separate"/>
          </w:r>
          <w:r>
            <w:rPr/>
            <w:t>Referencias Bibliográficas</w:t>
          </w:r>
          <w:r>
            <w:tab/>
            <w:fldChar w:fldCharType="begin"/>
            <w:instrText xml:space="preserve">PAGEREF _Toc261555823 \h</w:instrText>
            <w:fldChar w:fldCharType="separate"/>
          </w:r>
          <w:r>
            <w:rPr/>
            <w:t>81</w:t>
          </w:r>
          <w:r>
            <w:fldChar w:fldCharType="end"/>
            <w:fldChar w:fldCharType="end"/>
          </w:r>
        </w:p>
        <w:p xmlns:wp14="http://schemas.microsoft.com/office/word/2010/wordml" w:rsidRPr="00E02700" w:rsidR="00BF3AA1" w:rsidP="07BD692C" w:rsidRDefault="00BF3AA1" w14:paraId="0E27B00A" wp14:textId="77777777">
          <w:pPr/>
          <w:r>
            <w:rPr>
              <w:b w:val="1"/>
              <w:bCs w:val="1"/>
            </w:rPr>
            <w:fldChar w:fldCharType="end"/>
          </w:r>
        </w:p>
      </w:sdtContent>
    </w:sdt>
    <w:p xmlns:wp14="http://schemas.microsoft.com/office/word/2010/wordml" w:rsidRPr="00E02700" w:rsidR="003A0E83" w:rsidP="07BD692C" w:rsidRDefault="003A0E83" w14:paraId="60061E4C" wp14:textId="77777777">
      <w:pPr>
        <w:ind w:firstLine="0"/>
        <w:rPr>
          <w:rFonts w:eastAsia="Times New Roman"/>
        </w:rPr>
      </w:pPr>
    </w:p>
    <w:p xmlns:wp14="http://schemas.microsoft.com/office/word/2010/wordml" w:rsidRPr="00E02700" w:rsidR="003A0E83" w:rsidP="07BD692C" w:rsidRDefault="19AF5DCD" w14:paraId="7C9F3B1D" wp14:textId="253C6EF4">
      <w:pPr>
        <w:pStyle w:val="TDC1"/>
        <w:tabs>
          <w:tab w:val="left" w:pos="5803"/>
        </w:tabs>
        <w:jc w:val="center"/>
        <w:rPr>
          <w:rStyle w:val="Ttulodellibro"/>
          <w:rFonts w:ascii="Times New Roman" w:hAnsi="Times New Roman" w:eastAsia="Times New Roman"/>
          <w:caps w:val="0"/>
          <w:smallCaps w:val="0"/>
          <w:sz w:val="24"/>
          <w:szCs w:val="24"/>
        </w:rPr>
      </w:pPr>
    </w:p>
    <w:p xmlns:wp14="http://schemas.microsoft.com/office/word/2010/wordml" w:rsidRPr="00E02700" w:rsidR="003A0E83" w:rsidP="1374D8D7" w:rsidRDefault="19AF5DCD" w14:paraId="1F65DCC7" wp14:textId="242199EB">
      <w:pPr/>
      <w:r>
        <w:br w:type="page"/>
      </w:r>
    </w:p>
    <w:p xmlns:wp14="http://schemas.microsoft.com/office/word/2010/wordml" w:rsidRPr="00E02700" w:rsidR="003A0E83" w:rsidP="07BD692C" w:rsidRDefault="19AF5DCD" w14:paraId="5BE21050" wp14:textId="77777777">
      <w:pPr>
        <w:pStyle w:val="TDC1"/>
        <w:tabs>
          <w:tab w:val="left" w:pos="5803"/>
        </w:tabs>
        <w:jc w:val="center"/>
        <w:rPr>
          <w:rStyle w:val="Ttulodellibro"/>
          <w:rFonts w:ascii="Times New Roman" w:hAnsi="Times New Roman" w:eastAsia="Times New Roman"/>
          <w:caps w:val="0"/>
          <w:smallCaps w:val="0"/>
          <w:spacing w:val="0"/>
          <w:sz w:val="24"/>
          <w:szCs w:val="24"/>
        </w:rPr>
      </w:pPr>
      <w:bookmarkStart w:name="_Toc253862388" w:id="0"/>
      <w:r>
        <w:rPr>
          <w:rStyle w:val="Ttulodellibro"/>
          <w:rFonts w:ascii="Times New Roman" w:hAnsi="Times New Roman" w:eastAsia="Times New Roman"/>
          <w:caps w:val="0"/>
          <w:smallCaps w:val="0"/>
          <w:spacing w:val="0"/>
          <w:sz w:val="24"/>
          <w:szCs w:val="24"/>
        </w:rPr>
        <w:t xml:space="preserve">Lista de Tablas</w:t>
      </w:r>
    </w:p>
    <w:p xmlns:wp14="http://schemas.microsoft.com/office/word/2010/wordml" w:rsidRPr="00E02700" w:rsidR="0069537A" w:rsidP="07BD692C" w:rsidRDefault="00D615C4" w14:paraId="4791C6CF"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"bm_Tabla_1_Requerimientos_funcionales_164"</w:instrText>
        <w:fldChar w:fldCharType="separate"/>
      </w:r>
      <w:r>
        <w:rPr>
          <w:rFonts w:eastAsia="Times New Roman"/>
        </w:rPr>
        <w:t>Tabla 1 Requerimientos funcionales</w:t>
      </w:r>
      <w:r>
        <w:tab/>
      </w:r>
      <w:r>
        <w:rPr>
          <w:rFonts w:eastAsia="Times New Roman"/>
        </w:rPr>
        <w:t>19</w:t>
      </w:r>
      <w:r>
        <w:fldChar w:fldCharType="end"/>
      </w:r>
    </w:p>
    <w:p xmlns:wp14="http://schemas.microsoft.com/office/word/2010/wordml" w:rsidRPr="00E02700" w:rsidR="0069537A" w:rsidP="07BD692C" w:rsidRDefault="0069537A" w14:paraId="2E2F5B1C"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"bm_Tabla_2_Requerimientos_no_funcional_165"</w:instrText>
        <w:fldChar w:fldCharType="separate"/>
      </w:r>
      <w:r>
        <w:rPr>
          <w:rFonts w:eastAsia="Times New Roman"/>
        </w:rPr>
        <w:t>Tabla 2 Requerimientos no funcionales</w:t>
      </w:r>
      <w:r>
        <w:tab/>
      </w:r>
      <w:r>
        <w:rPr>
          <w:rFonts w:eastAsia="Times New Roman"/>
        </w:rPr>
        <w:t>22</w:t>
      </w:r>
      <w:r>
        <w:fldChar w:fldCharType="end"/>
      </w:r>
    </w:p>
    <w:p xmlns:wp14="http://schemas.microsoft.com/office/word/2010/wordml" w:rsidRPr="00E02700" w:rsidR="0069537A" w:rsidP="07BD692C" w:rsidRDefault="0069537A" w14:paraId="0357486B"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"bm_Tabla_3_Reglas_operativas_del_consu_166"</w:instrText>
        <w:fldChar w:fldCharType="separate"/>
      </w:r>
      <w:r>
        <w:rPr>
          <w:rFonts w:eastAsia="Times New Roman"/>
        </w:rPr>
        <w:t>Tabla 3 Reglas operativas del consultorio</w:t>
      </w:r>
      <w:r>
        <w:tab/>
      </w:r>
      <w:r>
        <w:rPr>
          <w:rFonts w:eastAsia="Times New Roman"/>
        </w:rPr>
        <w:t>25</w:t>
      </w:r>
      <w:r>
        <w:fldChar w:fldCharType="end"/>
      </w:r>
    </w:p>
    <w:p xmlns:wp14="http://schemas.microsoft.com/office/word/2010/wordml" w:rsidRPr="00E02700" w:rsidR="0069537A" w:rsidP="07BD692C" w:rsidRDefault="0069537A" w14:paraId="1E97ED60"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"bm_Tabla_4_Casos_de_uso_del_sistema_we_167"</w:instrText>
        <w:fldChar w:fldCharType="separate"/>
      </w:r>
      <w:r>
        <w:rPr>
          <w:rFonts w:eastAsia="Times New Roman"/>
        </w:rPr>
        <w:t>Tabla 4 Casos de uso del sistema web RAVE</w:t>
      </w:r>
      <w:r>
        <w:tab/>
      </w:r>
      <w:r>
        <w:rPr>
          <w:rFonts w:eastAsia="Times New Roman"/>
        </w:rPr>
        <w:t>29</w:t>
      </w:r>
      <w:r>
        <w:fldChar w:fldCharType="end"/>
      </w:r>
    </w:p>
    <w:p xmlns:wp14="http://schemas.microsoft.com/office/word/2010/wordml" w:rsidRPr="00E02700" w:rsidR="00E16E1D" w:rsidP="07BD692C" w:rsidRDefault="00E16E1D" w14:paraId="44EAFD9C" wp14:textId="77777777">
      <w:pPr>
        <w:jc w:val="left"/>
        <w:rPr>
          <w:rFonts w:eastAsia="Times New Roman"/>
          <w:lang w:val="es-CO"/>
        </w:rPr>
      </w:pPr>
    </w:p>
    <w:p xmlns:wp14="http://schemas.microsoft.com/office/word/2010/wordml" w:rsidRPr="00E02700" w:rsidR="003A0E83" w:rsidP="07BD692C" w:rsidRDefault="003A0E83" w14:paraId="4B94D5A5" wp14:textId="77777777">
      <w:pPr>
        <w:ind w:firstLine="0"/>
        <w:jc w:val="left"/>
        <w:rPr>
          <w:rStyle w:val="Ttulodellibro"/>
          <w:rFonts w:ascii="Times New Roman" w:hAnsi="Times New Roman" w:eastAsia="Times New Roman"/>
          <w:caps w:val="0"/>
          <w:smallCaps w:val="0"/>
          <w:spacing w:val="0"/>
          <w:sz w:val="24"/>
          <w:szCs w:val="24"/>
        </w:rPr>
      </w:pPr>
      <w:bookmarkStart w:name="_Toc4158174" w:id="1"/>
      <w:bookmarkStart w:name="_Toc431395904" w:id="2"/>
      <w:bookmarkStart w:name="_Toc431395674" w:id="3"/>
      <w:r>
        <w:rPr>
          <w:rStyle w:val="Ttulodellibro"/>
          <w:rFonts w:ascii="Times New Roman" w:hAnsi="Times New Roman" w:eastAsia="Times New Roman"/>
          <w:caps w:val="0"/>
          <w:smallCaps w:val="0"/>
          <w:sz w:val="24"/>
          <w:szCs w:val="24"/>
        </w:rPr>
        <w:br w:type="page"/>
      </w:r>
    </w:p>
    <w:p xmlns:wp14="http://schemas.microsoft.com/office/word/2010/wordml" w:rsidRPr="00E02700" w:rsidR="76F19AEE" w:rsidP="07BD692C" w:rsidRDefault="593074B6" w14:paraId="3173B50D" wp14:textId="77777777">
      <w:pPr>
        <w:pStyle w:val="Tabladeilustraciones"/>
        <w:tabs>
          <w:tab w:val="right" w:leader="dot" w:pos="9350"/>
        </w:tabs>
        <w:jc w:val="center"/>
        <w:rPr>
          <w:rFonts w:eastAsia="Times New Roman"/>
          <w:b w:val="1"/>
          <w:bCs w:val="1"/>
          <w:noProof/>
        </w:rPr>
      </w:pPr>
      <w:r>
        <w:rPr>
          <w:rFonts w:eastAsia="Times New Roman"/>
          <w:b w:val="1"/>
          <w:bCs w:val="1"/>
        </w:rPr>
        <w:t>Lista de ilustraciones</w:t>
      </w:r>
    </w:p>
    <w:bookmarkEnd w:id="1"/>
    <w:bookmarkEnd w:id="2"/>
    <w:bookmarkEnd w:id="3"/>
    <w:p xmlns:wp14="http://schemas.microsoft.com/office/word/2010/wordml" w:rsidRPr="00E02700" w:rsidR="00311989" w:rsidP="07BD692C" w:rsidRDefault="00083983" w14:paraId="19EAA3A7"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"bm_Ilustraci_n_1_Modelo_simple_de_caso_141"</w:instrText>
        <w:fldChar w:fldCharType="separate"/>
      </w:r>
      <w:r>
        <w:rPr>
          <w:rFonts w:eastAsia="Times New Roman"/>
        </w:rPr>
        <w:t>Ilustración 1 Modelo simple de casos de uso</w:t>
      </w:r>
      <w:r>
        <w:tab/>
      </w:r>
      <w:r>
        <w:rPr>
          <w:rFonts w:eastAsia="Times New Roman"/>
        </w:rPr>
        <w:t>28</w:t>
      </w:r>
      <w:r>
        <w:fldChar w:fldCharType="end"/>
      </w:r>
    </w:p>
    <w:p xmlns:wp14="http://schemas.microsoft.com/office/word/2010/wordml" w:rsidRPr="00E02700" w:rsidR="00311989" w:rsidP="07BD692C" w:rsidRDefault="00311989" w14:paraId="4C2F54B1"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"bm_Ilustraci_n_2_Diagrama_de_casos_de__152"</w:instrText>
        <w:fldChar w:fldCharType="separate"/>
      </w:r>
      <w:r>
        <w:rPr>
          <w:rFonts w:eastAsia="Times New Roman"/>
        </w:rPr>
        <w:t>Ilustración 2 Diagrama de casos de uso general del sistema web del consultorio RAVE</w:t>
      </w:r>
      <w:r>
        <w:tab/>
      </w:r>
      <w:r>
        <w:rPr>
          <w:rFonts w:eastAsia="Times New Roman"/>
        </w:rPr>
        <w:t>29</w:t>
      </w:r>
      <w:r>
        <w:fldChar w:fldCharType="end"/>
      </w:r>
    </w:p>
    <w:p xmlns:wp14="http://schemas.microsoft.com/office/word/2010/wordml" w:rsidRPr="00E02700" w:rsidR="00311989" w:rsidP="07BD692C" w:rsidRDefault="00311989" w14:paraId="68B3445B"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"bm_Ilustraci_n_3_Prototipo_de_acceso_a_155"</w:instrText>
        <w:fldChar w:fldCharType="separate"/>
      </w:r>
      <w:r>
        <w:rPr>
          <w:rFonts w:eastAsia="Times New Roman"/>
        </w:rPr>
        <w:t>Ilustración 3 Prototipo de acceso al sistema</w:t>
      </w:r>
      <w:r>
        <w:tab/>
      </w:r>
      <w:r>
        <w:rPr>
          <w:rFonts w:eastAsia="Times New Roman"/>
        </w:rPr>
        <w:t>32</w:t>
      </w:r>
      <w:r>
        <w:fldChar w:fldCharType="end"/>
      </w:r>
    </w:p>
    <w:p xmlns:wp14="http://schemas.microsoft.com/office/word/2010/wordml" w:rsidRPr="00E02700" w:rsidR="00311989" w:rsidP="07BD692C" w:rsidRDefault="00311989" w14:paraId="504F1E0E"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"bm_Ilustraci_n_4_Prototipo_del_m_dulo__156"</w:instrText>
        <w:fldChar w:fldCharType="separate"/>
      </w:r>
      <w:r>
        <w:rPr>
          <w:rFonts w:eastAsia="Times New Roman"/>
        </w:rPr>
        <w:t>Ilustración 4 Prototipo del módulo de doctores y usuarios</w:t>
      </w:r>
      <w:r>
        <w:tab/>
      </w:r>
      <w:r>
        <w:rPr>
          <w:rFonts w:eastAsia="Times New Roman"/>
        </w:rPr>
        <w:t>33</w:t>
      </w:r>
      <w:r>
        <w:fldChar w:fldCharType="end"/>
      </w:r>
    </w:p>
    <w:p xmlns:wp14="http://schemas.microsoft.com/office/word/2010/wordml" w:rsidRPr="00E02700" w:rsidR="00311989" w:rsidP="07BD692C" w:rsidRDefault="00311989" w14:paraId="28D8C928"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"bm_Ilustraci_n_5_Prototipo_del_m_dulo__157"</w:instrText>
        <w:fldChar w:fldCharType="separate"/>
      </w:r>
      <w:r>
        <w:rPr>
          <w:rFonts w:eastAsia="Times New Roman"/>
        </w:rPr>
        <w:t>Ilustración 5 Prototipo del módulo de laboratorio</w:t>
      </w:r>
      <w:r>
        <w:tab/>
      </w:r>
      <w:r>
        <w:rPr>
          <w:rFonts w:eastAsia="Times New Roman"/>
        </w:rPr>
        <w:t>34</w:t>
      </w:r>
      <w:r>
        <w:fldChar w:fldCharType="end"/>
      </w:r>
    </w:p>
    <w:p xmlns:wp14="http://schemas.microsoft.com/office/word/2010/wordml" w:rsidRPr="00E02700" w:rsidR="00311989" w:rsidP="07BD692C" w:rsidRDefault="00311989" w14:paraId="1B96E912"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"bm_Ilustraci_n_6_Prototipo_del_calenda_158"</w:instrText>
        <w:fldChar w:fldCharType="separate"/>
      </w:r>
      <w:r>
        <w:rPr>
          <w:rFonts w:eastAsia="Times New Roman"/>
        </w:rPr>
        <w:t>Ilustración 6 Prototipo del calendario de citas</w:t>
      </w:r>
      <w:r>
        <w:tab/>
      </w:r>
      <w:r>
        <w:rPr>
          <w:rFonts w:eastAsia="Times New Roman"/>
        </w:rPr>
        <w:t>35</w:t>
      </w:r>
      <w:r>
        <w:fldChar w:fldCharType="end"/>
      </w:r>
    </w:p>
    <w:p xmlns:wp14="http://schemas.microsoft.com/office/word/2010/wordml" w:rsidRPr="00E02700" w:rsidR="00311989" w:rsidP="07BD692C" w:rsidRDefault="00311989" w14:paraId="572AC216"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"bm_Ilustraci_n_7_Prototipo_del_formula_159"</w:instrText>
        <w:fldChar w:fldCharType="separate"/>
      </w:r>
      <w:r>
        <w:rPr>
          <w:rFonts w:eastAsia="Times New Roman"/>
        </w:rPr>
        <w:t>Ilustración 7 Prototipo del formulario emergente de nueva cita</w:t>
      </w:r>
      <w:r>
        <w:tab/>
      </w:r>
      <w:r>
        <w:rPr>
          <w:rFonts w:eastAsia="Times New Roman"/>
        </w:rPr>
        <w:t>36</w:t>
      </w:r>
      <w:r>
        <w:fldChar w:fldCharType="end"/>
      </w:r>
    </w:p>
    <w:p xmlns:wp14="http://schemas.microsoft.com/office/word/2010/wordml" w:rsidRPr="00E02700" w:rsidR="00311989" w:rsidP="07BD692C" w:rsidRDefault="00311989" w14:paraId="4F460A7A"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"bm_Ilustraci_n_8_Prototipo_del_m_dulo__160"</w:instrText>
        <w:fldChar w:fldCharType="separate"/>
      </w:r>
      <w:r>
        <w:rPr>
          <w:rFonts w:eastAsia="Times New Roman"/>
        </w:rPr>
        <w:t>Ilustración 8 Prototipo del módulo de agendamiento de cita</w:t>
      </w:r>
      <w:r>
        <w:tab/>
      </w:r>
      <w:r>
        <w:rPr>
          <w:rFonts w:eastAsia="Times New Roman"/>
        </w:rPr>
        <w:t>37</w:t>
      </w:r>
      <w:r>
        <w:fldChar w:fldCharType="end"/>
      </w:r>
    </w:p>
    <w:p xmlns:wp14="http://schemas.microsoft.com/office/word/2010/wordml" w:rsidRPr="00E02700" w:rsidR="00311989" w:rsidP="07BD692C" w:rsidRDefault="00311989" w14:paraId="2516BCD2"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"bm_Ilustraci_n_9_Prototipo_del_m_dulo__161"</w:instrText>
        <w:fldChar w:fldCharType="separate"/>
      </w:r>
      <w:r>
        <w:rPr>
          <w:rFonts w:eastAsia="Times New Roman"/>
        </w:rPr>
        <w:t>Ilustración 9 Prototipo del módulo de historias clínicas</w:t>
      </w:r>
      <w:r>
        <w:tab/>
      </w:r>
      <w:r>
        <w:rPr>
          <w:rFonts w:eastAsia="Times New Roman"/>
        </w:rPr>
        <w:t>37</w:t>
      </w:r>
      <w:r>
        <w:fldChar w:fldCharType="end"/>
      </w:r>
    </w:p>
    <w:p xmlns:wp14="http://schemas.microsoft.com/office/word/2010/wordml" w:rsidRPr="00E02700" w:rsidR="00311989" w:rsidP="07BD692C" w:rsidRDefault="00311989" w14:paraId="262082A6"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"bm_Ilustraci_n_10_Modelo_de_dominio_142"</w:instrText>
        <w:fldChar w:fldCharType="separate"/>
      </w:r>
      <w:r>
        <w:rPr>
          <w:rFonts w:eastAsia="Times New Roman"/>
        </w:rPr>
        <w:t>Ilustración 10 Modelo de dominio</w:t>
      </w:r>
      <w:r>
        <w:tab/>
      </w:r>
      <w:r>
        <w:rPr>
          <w:rFonts w:eastAsia="Times New Roman"/>
        </w:rPr>
        <w:t>42</w:t>
      </w:r>
      <w:r>
        <w:fldChar w:fldCharType="end"/>
      </w:r>
    </w:p>
    <w:p xmlns:wp14="http://schemas.microsoft.com/office/word/2010/wordml" w:rsidRPr="00E02700" w:rsidR="00311989" w:rsidP="07BD692C" w:rsidRDefault="00311989" w14:paraId="3FB986BA"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"bm_Ilustraci_n_11_Diagrama_de_robustez_143"</w:instrText>
        <w:fldChar w:fldCharType="separate"/>
      </w:r>
      <w:r>
        <w:rPr>
          <w:rFonts w:eastAsia="Times New Roman"/>
        </w:rPr>
        <w:t>Ilustración 11 Diagrama de robustez de CU-06 – Agendar cita</w:t>
      </w:r>
      <w:r>
        <w:tab/>
      </w:r>
      <w:r>
        <w:rPr>
          <w:rFonts w:eastAsia="Times New Roman"/>
        </w:rPr>
        <w:t>43</w:t>
      </w:r>
      <w:r>
        <w:fldChar w:fldCharType="end"/>
      </w:r>
    </w:p>
    <w:p xmlns:wp14="http://schemas.microsoft.com/office/word/2010/wordml" w:rsidRPr="00E02700" w:rsidR="00311989" w:rsidP="07BD692C" w:rsidRDefault="00311989" w14:paraId="74203EC0"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"bm_Ilustraci_n_12_Diagrama_de_robustez_144"</w:instrText>
        <w:fldChar w:fldCharType="separate"/>
      </w:r>
      <w:r>
        <w:rPr>
          <w:rFonts w:eastAsia="Times New Roman"/>
        </w:rPr>
        <w:t>Ilustración 12 Diagrama de robustez de CU-09 – Registrar evolución clínica</w:t>
      </w:r>
      <w:r>
        <w:tab/>
      </w:r>
      <w:r>
        <w:rPr>
          <w:rFonts w:eastAsia="Times New Roman"/>
        </w:rPr>
        <w:t>43</w:t>
      </w:r>
      <w:r>
        <w:fldChar w:fldCharType="end"/>
      </w:r>
    </w:p>
    <w:p xmlns:wp14="http://schemas.microsoft.com/office/word/2010/wordml" w:rsidRPr="00E02700" w:rsidR="00311989" w:rsidP="07BD692C" w:rsidRDefault="00311989" w14:paraId="73C05DEF"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"bm_Ilustraci_n_13_Diagrama_de_robustez_145"</w:instrText>
        <w:fldChar w:fldCharType="separate"/>
      </w:r>
      <w:r>
        <w:rPr>
          <w:rFonts w:eastAsia="Times New Roman"/>
        </w:rPr>
        <w:t>Ilustración 13 Diagrama de robustez de CU-17 – Enviar recordatorio de cita</w:t>
      </w:r>
      <w:r>
        <w:tab/>
      </w:r>
      <w:r>
        <w:rPr>
          <w:rFonts w:eastAsia="Times New Roman"/>
        </w:rPr>
        <w:t>44</w:t>
      </w:r>
      <w:r>
        <w:fldChar w:fldCharType="end"/>
      </w:r>
    </w:p>
    <w:p xmlns:wp14="http://schemas.microsoft.com/office/word/2010/wordml" w:rsidRPr="00E02700" w:rsidR="00311989" w:rsidP="07BD692C" w:rsidRDefault="00311989" w14:paraId="7D538643"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"bm_Ilustraci_n_14_Diagrama_de_secuenci_146"</w:instrText>
        <w:fldChar w:fldCharType="separate"/>
      </w:r>
      <w:r>
        <w:rPr>
          <w:rFonts w:eastAsia="Times New Roman"/>
        </w:rPr>
        <w:t>Ilustración 14 Diagrama de secuencia CU-06 - Agendar cita</w:t>
      </w:r>
      <w:r>
        <w:tab/>
      </w:r>
      <w:r>
        <w:rPr>
          <w:rFonts w:eastAsia="Times New Roman"/>
        </w:rPr>
        <w:t>45</w:t>
      </w:r>
      <w:r>
        <w:fldChar w:fldCharType="end"/>
      </w:r>
    </w:p>
    <w:p xmlns:wp14="http://schemas.microsoft.com/office/word/2010/wordml" w:rsidRPr="00E02700" w:rsidR="00311989" w:rsidP="07BD692C" w:rsidRDefault="00311989" w14:paraId="4B41ED8E"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"bm_Ilustraci_n_15_Diagrama_de_secuenci_147"</w:instrText>
        <w:fldChar w:fldCharType="separate"/>
      </w:r>
      <w:r>
        <w:rPr>
          <w:rFonts w:eastAsia="Times New Roman"/>
        </w:rPr>
        <w:t>Ilustración 15 Diagrama de secuencia CU-09 – Registrar evolución clínica</w:t>
      </w:r>
      <w:r>
        <w:tab/>
      </w:r>
      <w:r>
        <w:rPr>
          <w:rFonts w:eastAsia="Times New Roman"/>
        </w:rPr>
        <w:t>46</w:t>
      </w:r>
      <w:r>
        <w:fldChar w:fldCharType="end"/>
      </w:r>
    </w:p>
    <w:p xmlns:wp14="http://schemas.microsoft.com/office/word/2010/wordml" w:rsidRPr="00E02700" w:rsidR="00311989" w:rsidP="07BD692C" w:rsidRDefault="00311989" w14:paraId="4455022B"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"bm_Ilustraci_n_16_Diagrama_de_secuenci_148"</w:instrText>
        <w:fldChar w:fldCharType="separate"/>
      </w:r>
      <w:r>
        <w:rPr>
          <w:rFonts w:eastAsia="Times New Roman"/>
        </w:rPr>
        <w:t>Ilustración 16 Diagrama de secuencia CU-17 – Enviar recordatorio de cita</w:t>
      </w:r>
      <w:r>
        <w:tab/>
      </w:r>
      <w:r>
        <w:rPr>
          <w:rFonts w:eastAsia="Times New Roman"/>
        </w:rPr>
        <w:t>46</w:t>
      </w:r>
      <w:r>
        <w:fldChar w:fldCharType="end"/>
      </w:r>
    </w:p>
    <w:p xmlns:wp14="http://schemas.microsoft.com/office/word/2010/wordml" w:rsidRPr="00E02700" w:rsidR="00311989" w:rsidP="07BD692C" w:rsidRDefault="00311989" w14:paraId="02224C05"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"bm_Ilustraci_n_17_Diagrama_de_clases_149"</w:instrText>
        <w:fldChar w:fldCharType="separate"/>
      </w:r>
      <w:r>
        <w:rPr>
          <w:rFonts w:eastAsia="Times New Roman"/>
        </w:rPr>
        <w:t>Ilustración 17 Diagrama de clases</w:t>
      </w:r>
      <w:r>
        <w:tab/>
      </w:r>
      <w:r>
        <w:rPr>
          <w:rFonts w:eastAsia="Times New Roman"/>
        </w:rPr>
        <w:t>47</w:t>
      </w:r>
      <w:r>
        <w:fldChar w:fldCharType="end"/>
      </w:r>
    </w:p>
    <w:p xmlns:wp14="http://schemas.microsoft.com/office/word/2010/wordml" w:rsidRPr="00E02700" w:rsidR="00311989" w:rsidP="07BD692C" w:rsidRDefault="00311989" w14:paraId="4F497C91"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"bm_Ilustraci_n_18_Diagrama_de_bases_de_150"</w:instrText>
        <w:fldChar w:fldCharType="separate"/>
      </w:r>
      <w:r>
        <w:rPr>
          <w:rFonts w:eastAsia="Times New Roman"/>
        </w:rPr>
        <w:t>Ilustración 18 Diagrama de bases de datos</w:t>
      </w:r>
      <w:r>
        <w:tab/>
      </w:r>
      <w:r>
        <w:rPr>
          <w:rFonts w:eastAsia="Times New Roman"/>
        </w:rPr>
        <w:t>49</w:t>
      </w:r>
      <w:r>
        <w:fldChar w:fldCharType="end"/>
      </w:r>
    </w:p>
    <w:p xmlns:wp14="http://schemas.microsoft.com/office/word/2010/wordml" w:rsidRPr="00E02700" w:rsidR="00311989" w:rsidP="07BD692C" w:rsidRDefault="00311989" w14:paraId="363BDE03"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"bm_Ilustraci_n_19_Tablero_Scrum_del_pr_151"</w:instrText>
        <w:fldChar w:fldCharType="separate"/>
      </w:r>
      <w:r>
        <w:rPr>
          <w:rFonts w:eastAsia="Times New Roman"/>
        </w:rPr>
        <w:t xml:space="preserve">Ilustración 19 Tablero Scrum del proyecto RAVE en Jira (Visualización por estados)</w:t>
      </w:r>
      <w:r>
        <w:tab/>
      </w:r>
      <w:r>
        <w:rPr>
          <w:rFonts w:eastAsia="Times New Roman"/>
        </w:rPr>
        <w:t>51</w:t>
      </w:r>
      <w:r>
        <w:fldChar w:fldCharType="end"/>
      </w:r>
    </w:p>
    <w:p xmlns:wp14="http://schemas.microsoft.com/office/word/2010/wordml" w:rsidRPr="00E02700" w:rsidR="00311989" w:rsidP="07BD692C" w:rsidRDefault="00311989" w14:paraId="6B70981E" wp14:textId="77777777">
      <w:pPr>
        <w:pStyle w:val="Tabladeilustraciones"/>
        <w:tabs>
          <w:tab w:val="right" w:leader="dot" w:pos="9350"/>
        </w:tabs>
        <w:rPr>
          <w:rFonts w:eastAsia="Times New Roman"/>
          <w:noProof/>
          <w:kern w:val="2"/>
          <w:lang w:eastAsia="ja-JP"/>
          <w14:ligatures w14:val="standardContextual"/>
        </w:rPr>
      </w:pPr>
      <w:r>
        <w:fldChar w:fldCharType="begin"/>
        <w:instrText xml:space="preserve">HYPERLINK  \l "bm_Ilustraci_n_20_Resumen_en_Jira_153"</w:instrText>
        <w:fldChar w:fldCharType="separate"/>
      </w:r>
      <w:r>
        <w:rPr>
          <w:rFonts w:eastAsia="Times New Roman"/>
        </w:rPr>
        <w:t>Ilustración 20 Resumen en Jira</w:t>
      </w:r>
      <w:r>
        <w:tab/>
      </w:r>
      <w:r>
        <w:rPr>
          <w:rFonts w:eastAsia="Times New Roman"/>
        </w:rPr>
        <w:t>51</w:t>
      </w:r>
      <w:r>
        <w:fldChar w:fldCharType="end"/>
      </w:r>
    </w:p>
    <w:p xmlns:wp14="http://schemas.microsoft.com/office/word/2010/wordml" w:rsidRPr="00E02700" w:rsidR="76F19AEE" w:rsidP="07BD692C" w:rsidRDefault="76F19AEE" w14:paraId="06A58FBF" wp14:textId="77777777">
      <w:pPr>
        <w:pStyle w:val="Tabladeilustraciones"/>
        <w:tabs>
          <w:tab w:val="right" w:leader="dot" w:pos="9350"/>
        </w:tabs>
        <w:rPr>
          <w:rFonts w:eastAsia="Times New Roman"/>
          <w:noProof/>
          <w:lang w:eastAsia="ja-JP"/>
        </w:rPr>
      </w:pPr>
      <w:r>
        <w:fldChar w:fldCharType="begin"/>
        <w:instrText xml:space="preserve">HYPERLINK  \l "bm_Ilustraci_n_21_Backlog_Sprint__Diag_154"</w:instrText>
        <w:fldChar w:fldCharType="separate"/>
      </w:r>
      <w:r>
        <w:rPr>
          <w:rFonts w:eastAsia="Times New Roman"/>
        </w:rPr>
        <w:t xml:space="preserve">Ilustración 21 Backlog/Sprint “Diagnóstico y requerimientos” con actividades</w:t>
      </w:r>
      <w:r>
        <w:tab/>
      </w:r>
      <w:r>
        <w:rPr>
          <w:rFonts w:eastAsia="Times New Roman"/>
        </w:rPr>
        <w:t>52</w:t>
      </w:r>
      <w:r>
        <w:fldChar w:fldCharType="end"/>
      </w:r>
      <w:bookmarkStart w:name="_Toc431395675" w:id="4"/>
      <w:bookmarkStart w:name="_Toc431395905" w:id="5"/>
      <w:bookmarkStart w:name="_Toc4158175" w:id="6"/>
    </w:p>
    <w:p xmlns:wp14="http://schemas.microsoft.com/office/word/2010/wordml" w:rsidRPr="00E02700" w:rsidR="008417F5" w:rsidP="07BD692C" w:rsidRDefault="008417F5" w14:paraId="3DEEC669" wp14:textId="77777777">
      <w:pPr>
        <w:ind w:firstLine="0"/>
        <w:rPr>
          <w:rFonts w:eastAsia="Times New Roman"/>
        </w:rPr>
      </w:pPr>
    </w:p>
    <w:p xmlns:wp14="http://schemas.microsoft.com/office/word/2010/wordml" w:rsidRPr="00E02700" w:rsidR="008417F5" w:rsidP="07BD692C" w:rsidRDefault="593074B6" w14:paraId="6D2BACD1" wp14:textId="77777777">
      <w:pPr>
        <w:ind w:firstLine="0"/>
        <w:jc w:val="center"/>
        <w:rPr>
          <w:rStyle w:val="Ttulodellibro"/>
          <w:rFonts w:ascii="Times New Roman" w:hAnsi="Times New Roman" w:eastAsia="Times New Roman"/>
          <w:caps w:val="0"/>
          <w:smallCaps w:val="0"/>
          <w:spacing w:val="0"/>
          <w:sz w:val="24"/>
          <w:szCs w:val="24"/>
        </w:rPr>
      </w:pPr>
      <w:bookmarkStart w:name="_Toc431395676" w:id="7"/>
      <w:bookmarkStart w:name="_Toc431395906" w:id="8"/>
      <w:bookmarkStart w:name="_Toc4158176" w:id="9"/>
      <w:bookmarkEnd w:id="4"/>
      <w:bookmarkEnd w:id="5"/>
      <w:bookmarkEnd w:id="6"/>
      <w:r>
        <w:rPr>
          <w:rStyle w:val="Ttulodellibro"/>
          <w:rFonts w:ascii="Times New Roman" w:hAnsi="Times New Roman" w:eastAsia="Times New Roman"/>
          <w:caps w:val="0"/>
          <w:smallCaps w:val="0"/>
          <w:sz w:val="24"/>
          <w:szCs w:val="24"/>
        </w:rPr>
        <w:t>Resumen</w:t>
      </w:r>
      <w:bookmarkEnd w:id="7"/>
      <w:bookmarkEnd w:id="8"/>
      <w:bookmarkEnd w:id="9"/>
    </w:p>
    <w:p xmlns:wp14="http://schemas.microsoft.com/office/word/2010/wordml" w:rsidRPr="00E02700" w:rsidR="79631082" w:rsidP="07BD692C" w:rsidRDefault="1F4D6CE8" w14:paraId="3BE64825" wp14:textId="77777777">
      <w:pPr>
        <w:spacing w:before="240"/>
        <w:rPr>
          <w:rFonts w:eastAsia="Times New Roman"/>
          <w:color w:val="000000" w:themeColor="text1"/>
        </w:rPr>
      </w:pPr>
      <w:r>
        <w:rPr>
          <w:rFonts w:eastAsia="Times New Roman"/>
          <w:color w:val="000000" w:themeColor="text1" w:themeTint="FF" w:themeShade="FF"/>
        </w:rPr>
        <w:t xml:space="preserve">El presente proyecto propone el desarrollo de una aplicación web para la gestión del consultorio odontológico RAVE Odontología Integral y Estética, ubicado en Santiago de Cali. </w:t>
      </w:r>
    </w:p>
    <w:p xmlns:wp14="http://schemas.microsoft.com/office/word/2010/wordml" w:rsidRPr="00E02700" w:rsidR="79631082" w:rsidP="07BD692C" w:rsidRDefault="1F4D6CE8" w14:paraId="748BA12E" wp14:textId="77777777">
      <w:pPr>
        <w:spacing w:before="240"/>
        <w:rPr>
          <w:rFonts w:eastAsia="Times New Roman"/>
          <w:color w:val="000000" w:themeColor="text1"/>
        </w:rPr>
      </w:pPr>
      <w:r>
        <w:rPr>
          <w:rFonts w:eastAsia="Times New Roman"/>
          <w:color w:val="000000" w:themeColor="text1" w:themeTint="FF" w:themeShade="FF"/>
        </w:rPr>
        <w:t xml:space="preserve">El objetivo es centrar las operaciones clínicas y administrativas, tales como la agenda de citas, el registro y seguimiento de pacientes y la gestión documental, integrando además recordatorios automáticos para disminuir el ausentismo de los pacientes. </w:t>
      </w:r>
    </w:p>
    <w:p xmlns:wp14="http://schemas.microsoft.com/office/word/2010/wordml" w:rsidRPr="00E02700" w:rsidR="79631082" w:rsidP="07BD692C" w:rsidRDefault="1F4D6CE8" w14:paraId="7BADC9A6" wp14:textId="77777777">
      <w:pPr>
        <w:spacing w:before="240"/>
        <w:rPr>
          <w:rFonts w:eastAsia="Times New Roman"/>
          <w:color w:val="000000" w:themeColor="text1"/>
        </w:rPr>
      </w:pPr>
      <w:r>
        <w:rPr>
          <w:rFonts w:eastAsia="Times New Roman"/>
          <w:color w:val="000000" w:themeColor="text1" w:themeTint="FF" w:themeShade="FF"/>
        </w:rPr>
        <w:t xml:space="preserve">Actualmente, en RAVE enfrentan limitaciones derivadas de aplicaciones comerciales con planes gratuitos restringidos y planes premium costosos, lo que genera procesos fragmentados y poco eficientes. La solución planteada busca ofrecer un sistema accesible, flexible y seguro, adaptado a las necesidades específicas del consultorio, con potencial de ser escalado a otros consultorios similares.</w:t>
      </w:r>
    </w:p>
    <w:p xmlns:wp14="http://schemas.microsoft.com/office/word/2010/wordml" w:rsidRPr="00E02700" w:rsidR="54F4CB8A" w:rsidP="07BD692C" w:rsidRDefault="54F4CB8A" w14:paraId="3656B9AB" wp14:textId="77777777">
      <w:pPr>
        <w:ind w:firstLine="0"/>
        <w:jc w:val="center"/>
        <w:rPr>
          <w:rStyle w:val="Ttulodellibro"/>
          <w:rFonts w:ascii="Times New Roman" w:hAnsi="Times New Roman" w:eastAsia="Times New Roman"/>
          <w:b w:val="0"/>
          <w:bCs w:val="0"/>
          <w:caps w:val="0"/>
          <w:smallCaps w:val="0"/>
          <w:sz w:val="24"/>
          <w:szCs w:val="24"/>
        </w:rPr>
      </w:pPr>
    </w:p>
    <w:p xmlns:wp14="http://schemas.microsoft.com/office/word/2010/wordml" w:rsidRPr="00E02700" w:rsidR="008A58F4" w:rsidP="07BD692C" w:rsidRDefault="008A58F4" w14:paraId="45FB0818" wp14:textId="77777777">
      <w:pPr>
        <w:rPr>
          <w:rFonts w:eastAsia="Times New Roman"/>
          <w:lang w:val="es-CO"/>
        </w:rPr>
      </w:pPr>
    </w:p>
    <w:p xmlns:wp14="http://schemas.microsoft.com/office/word/2010/wordml" w:rsidRPr="00E02700" w:rsidR="008A58F4" w:rsidP="07BD692C" w:rsidRDefault="008A58F4" w14:paraId="049F31CB" wp14:textId="77777777">
      <w:pPr>
        <w:ind w:firstLine="0"/>
        <w:jc w:val="left"/>
        <w:rPr>
          <w:rStyle w:val="Ttulodellibro"/>
          <w:rFonts w:ascii="Times New Roman" w:hAnsi="Times New Roman" w:eastAsia="Times New Roman"/>
          <w:caps w:val="0"/>
          <w:smallCaps w:val="0"/>
          <w:spacing w:val="0"/>
          <w:sz w:val="24"/>
          <w:szCs w:val="24"/>
        </w:rPr>
      </w:pPr>
      <w:bookmarkStart w:name="_Toc431395677" w:id="10"/>
      <w:bookmarkStart w:name="_Toc431395907" w:id="11"/>
      <w:bookmarkStart w:name="_Toc4158177" w:id="12"/>
      <w:r>
        <w:rPr>
          <w:rStyle w:val="Ttulodellibro"/>
          <w:rFonts w:ascii="Times New Roman" w:hAnsi="Times New Roman" w:eastAsia="Times New Roman"/>
          <w:b w:val="0"/>
          <w:bCs w:val="0"/>
          <w:caps w:val="0"/>
          <w:smallCaps w:val="0"/>
          <w:sz w:val="24"/>
          <w:szCs w:val="24"/>
        </w:rPr>
        <w:br w:type="page"/>
      </w:r>
    </w:p>
    <w:p xmlns:wp14="http://schemas.microsoft.com/office/word/2010/wordml" w:rsidRPr="00E02700" w:rsidR="000B5BDB" w:rsidP="26811E9E" w:rsidRDefault="5D095039" w14:paraId="7CBFD60A" wp14:textId="77777777">
      <w:pPr>
        <w:ind w:firstLine="0"/>
        <w:jc w:val="center"/>
        <w:rPr>
          <w:rStyle w:val="Ttulodellibro"/>
          <w:rFonts w:ascii="Times New Roman" w:hAnsi="Times New Roman" w:eastAsia="Times New Roman"/>
          <w:b w:val="0"/>
          <w:bCs w:val="0"/>
          <w:caps w:val="0"/>
          <w:smallCaps w:val="0"/>
          <w:noProof w:val="0"/>
          <w:spacing w:val="0"/>
          <w:sz w:val="24"/>
          <w:szCs w:val="24"/>
          <w:lang w:val="en-US"/>
        </w:rPr>
      </w:pPr>
      <w:r>
        <w:rPr>
          <w:rStyle w:val="Ttulodellibro"/>
          <w:rFonts w:ascii="Times New Roman" w:hAnsi="Times New Roman" w:eastAsia="Times New Roman"/>
          <w:caps w:val="0"/>
          <w:smallCaps w:val="0"/>
          <w:noProof w:val="0"/>
          <w:spacing w:val="0"/>
          <w:sz w:val="24"/>
          <w:szCs w:val="24"/>
          <w:lang w:val="en-US"/>
        </w:rPr>
        <w:t>Abstract</w:t>
      </w:r>
      <w:bookmarkEnd w:id="10"/>
      <w:bookmarkEnd w:id="11"/>
      <w:bookmarkEnd w:id="12"/>
    </w:p>
    <w:p xmlns:wp14="http://schemas.microsoft.com/office/word/2010/wordml" w:rsidRPr="00E02700" w:rsidR="00FB164C" w:rsidP="07BD692C" w:rsidRDefault="6243EDD8" w14:paraId="0E148A69" wp14:textId="77777777">
      <w:pPr>
        <w:spacing w:before="240"/>
        <w:rPr>
          <w:rFonts w:eastAsia="Times New Roman"/>
          <w:noProof w:val="0"/>
          <w:color w:val="000000" w:themeColor="text1"/>
          <w:lang w:val="en-US"/>
        </w:rPr>
      </w:pPr>
      <w:r>
        <w:rPr>
          <w:rFonts w:eastAsia="Times New Roman"/>
          <w:noProof w:val="0"/>
          <w:color w:val="000000" w:themeColor="text1" w:themeTint="FF" w:themeShade="FF"/>
          <w:lang w:val="en-US"/>
        </w:rPr>
        <w:t xml:space="preserve">The present project proposes the development of a web application for the integral management of the dental clinic RAVE Odontología Integral y Estética, located in Santiago de Cali.</w:t>
      </w:r>
    </w:p>
    <w:p xmlns:wp14="http://schemas.microsoft.com/office/word/2010/wordml" w:rsidRPr="00E02700" w:rsidR="00FB164C" w:rsidP="07BD692C" w:rsidRDefault="6243EDD8" w14:paraId="4DA1CBD5" wp14:textId="77777777">
      <w:pPr>
        <w:spacing w:before="240"/>
        <w:rPr>
          <w:rFonts w:eastAsia="Times New Roman"/>
          <w:noProof w:val="0"/>
          <w:color w:val="000000" w:themeColor="text1"/>
          <w:lang w:val="en-US"/>
        </w:rPr>
      </w:pPr>
      <w:r>
        <w:rPr>
          <w:rFonts w:eastAsia="Times New Roman"/>
          <w:noProof w:val="0"/>
          <w:color w:val="000000" w:themeColor="text1" w:themeTint="FF" w:themeShade="FF"/>
          <w:lang w:val="en-US"/>
        </w:rPr>
        <w:t xml:space="preserve">The objective is to centralize clinical and administrative operations, such as appointment scheduling, patient registration and follow-up and document management, while also integrating automatic reminders to reduce patient absenteeism. </w:t>
      </w:r>
    </w:p>
    <w:p xmlns:wp14="http://schemas.microsoft.com/office/word/2010/wordml" w:rsidRPr="00E02700" w:rsidR="00FB164C" w:rsidP="07BD692C" w:rsidRDefault="6243EDD8" w14:paraId="099DE1FD" wp14:textId="77777777">
      <w:pPr>
        <w:spacing w:before="240"/>
        <w:rPr>
          <w:rFonts w:eastAsia="Times New Roman"/>
          <w:noProof w:val="0"/>
          <w:color w:val="000000" w:themeColor="text1"/>
          <w:lang w:val="en-US"/>
        </w:rPr>
      </w:pPr>
      <w:r>
        <w:rPr>
          <w:rFonts w:eastAsia="Times New Roman"/>
          <w:noProof w:val="0"/>
          <w:color w:val="000000" w:themeColor="text1" w:themeTint="FF" w:themeShade="FF"/>
          <w:lang w:val="en-US"/>
        </w:rPr>
        <w:t>Currently, RAVE faces limitations derived from commercial applications with restricted free plans and costly premium plans, which generate fragmented and inefficient processes. The proposed solution seeks to offer an accessible, flexible, and secure system, tailored to the specific needs of the clinic, with the potential to be scaled to other similar clinics.</w:t>
      </w:r>
    </w:p>
    <w:p xmlns:wp14="http://schemas.microsoft.com/office/word/2010/wordml" w:rsidRPr="00E02700" w:rsidR="00FB164C" w:rsidP="07BD692C" w:rsidRDefault="00FB164C" w14:paraId="53128261" wp14:textId="77777777">
      <w:pPr>
        <w:jc w:val="left"/>
        <w:rPr>
          <w:rFonts w:eastAsia="Times New Roman"/>
          <w:lang w:val="en-US"/>
        </w:rPr>
      </w:pPr>
    </w:p>
    <w:p xmlns:wp14="http://schemas.microsoft.com/office/word/2010/wordml" w:rsidRPr="00E02700" w:rsidR="00973386" w:rsidP="07BD692C" w:rsidRDefault="00973386" w14:paraId="62486C05" wp14:textId="77777777">
      <w:pPr>
        <w:ind w:firstLine="0"/>
        <w:jc w:val="left"/>
        <w:rPr>
          <w:rStyle w:val="Ttulodellibro"/>
          <w:rFonts w:ascii="Times New Roman" w:hAnsi="Times New Roman" w:eastAsia="Times New Roman"/>
          <w:caps w:val="0"/>
          <w:smallCaps w:val="0"/>
          <w:spacing w:val="0"/>
          <w:sz w:val="24"/>
          <w:szCs w:val="24"/>
          <w:lang w:val="en-US"/>
        </w:rPr>
      </w:pPr>
      <w:bookmarkStart w:name="_Toc410899063" w:id="13"/>
    </w:p>
    <w:p xmlns:wp14="http://schemas.microsoft.com/office/word/2010/wordml" w:rsidRPr="00E02700" w:rsidR="00973386" w:rsidP="07BD692C" w:rsidRDefault="00973386" w14:paraId="4101652C" wp14:textId="77777777">
      <w:pPr>
        <w:ind w:firstLine="0"/>
        <w:jc w:val="left"/>
        <w:rPr>
          <w:rStyle w:val="Ttulodellibro"/>
          <w:rFonts w:ascii="Times New Roman" w:hAnsi="Times New Roman" w:eastAsia="Times New Roman"/>
          <w:caps w:val="0"/>
          <w:smallCaps w:val="0"/>
          <w:spacing w:val="0"/>
          <w:sz w:val="24"/>
          <w:szCs w:val="24"/>
          <w:lang w:val="en-US"/>
        </w:rPr>
      </w:pPr>
      <w:r>
        <w:rPr>
          <w:rStyle w:val="Ttulodellibro"/>
          <w:rFonts w:ascii="Times New Roman" w:hAnsi="Times New Roman" w:eastAsia="Times New Roman"/>
          <w:b w:val="0"/>
          <w:bCs w:val="0"/>
          <w:caps w:val="0"/>
          <w:smallCaps w:val="0"/>
          <w:sz w:val="24"/>
          <w:szCs w:val="24"/>
        </w:rPr>
        <w:br w:type="page"/>
      </w:r>
    </w:p>
    <w:p xmlns:wp14="http://schemas.microsoft.com/office/word/2010/wordml" w:rsidRPr="00E02700" w:rsidR="00902CC7" w:rsidP="07BD692C" w:rsidRDefault="06B7D3AA" w14:paraId="218C1D73" wp14:textId="77777777">
      <w:pPr>
        <w:pStyle w:val="Ttulo1"/>
        <w:rPr>
          <w:rStyle w:val="Ttulodellibro"/>
          <w:rFonts w:ascii="Times New Roman" w:hAnsi="Times New Roman" w:eastAsia="Times New Roman"/>
          <w:b w:val="1"/>
          <w:bCs w:val="1"/>
          <w:caps w:val="0"/>
          <w:smallCaps w:val="0"/>
          <w:sz w:val="24"/>
          <w:szCs w:val="24"/>
        </w:rPr>
      </w:pPr>
      <w:bookmarkStart w:name="_Toc526087232" w:id="14"/>
      <w:bookmarkStart w:name="_Toc57465588" w:id="15"/>
      <w:bookmarkStart w:name="bm_Introducci_n_162" w:id="16"/>
      <w:bookmarkStart w:name="_Toc261376704" w:id="1817566"/>
      <w:r>
        <w:rPr>
          <w:rStyle w:val="Ttulodellibro"/>
          <w:rFonts w:ascii="Times New Roman" w:hAnsi="Times New Roman" w:eastAsia="Times New Roman"/>
          <w:b w:val="1"/>
          <w:bCs w:val="1"/>
          <w:caps w:val="0"/>
          <w:smallCaps w:val="0"/>
          <w:spacing w:val="0"/>
          <w:sz w:val="24"/>
          <w:szCs w:val="24"/>
        </w:rPr>
        <w:t>Introducción</w:t>
      </w:r>
      <w:bookmarkEnd w:id="13"/>
      <w:bookmarkEnd w:id="14"/>
      <w:bookmarkEnd w:id="15"/>
      <w:bookmarkEnd w:id="16"/>
      <w:bookmarkEnd w:id="1817566"/>
    </w:p>
    <w:p xmlns:wp14="http://schemas.microsoft.com/office/word/2010/wordml" w:rsidRPr="00E02700" w:rsidR="00902CC7" w:rsidP="07BD692C" w:rsidRDefault="16A5646E" w14:paraId="565016FA" wp14:textId="77777777">
      <w:pPr>
        <w:spacing w:before="240"/>
        <w:rPr>
          <w:rFonts w:eastAsia="Times New Roman"/>
          <w:color w:val="000000" w:themeColor="text1"/>
          <w:lang w:val="es-CO"/>
        </w:rPr>
      </w:pPr>
      <w:r>
        <w:rPr>
          <w:rFonts w:eastAsia="Times New Roman"/>
          <w:color w:val="000000" w:themeColor="text1" w:themeTint="FF" w:themeShade="FF"/>
        </w:rPr>
        <w:t xml:space="preserve">En la actualidad, los consultorios odontológicos requieren sistemas de información que fortalezcan tanto la gestión clínica como la administrativa. Sin embargo, la mayoría de las soluciones comerciales disponibles en el mercado imponen limitaciones en sus planes gratuitos y altos costos en sus planes premium, lo cual afecta la eficiencia de pequeños y medianos consultorios.</w:t>
      </w:r>
    </w:p>
    <w:p xmlns:wp14="http://schemas.microsoft.com/office/word/2010/wordml" w:rsidRPr="00E02700" w:rsidR="00902CC7" w:rsidP="07BD692C" w:rsidRDefault="16A5646E" w14:paraId="220154C7" wp14:textId="77777777">
      <w:pPr>
        <w:spacing w:before="240"/>
        <w:rPr>
          <w:rFonts w:eastAsia="Times New Roman"/>
          <w:color w:val="000000" w:themeColor="text1"/>
          <w:lang w:val="es-CO"/>
        </w:rPr>
      </w:pPr>
      <w:r>
        <w:rPr>
          <w:rFonts w:eastAsia="Times New Roman"/>
          <w:color w:val="000000" w:themeColor="text1" w:themeTint="FF" w:themeShade="FF"/>
        </w:rPr>
        <w:t>RAVE Odontología Integral y Estética enfrenta este desafío, al manejar la agenda de citas en una aplicación, los pagos en hojas de cálculo y los documentos clínicos en carpetas independientes, lo que ocasiona pérdida de tiempo y riesgo de errores.</w:t>
      </w:r>
    </w:p>
    <w:p xmlns:wp14="http://schemas.microsoft.com/office/word/2010/wordml" w:rsidRPr="00E02700" w:rsidR="00902CC7" w:rsidP="471398A0" w:rsidRDefault="16A5646E" w14:paraId="3422CB4E" wp14:textId="63762B1A">
      <w:pPr>
        <w:spacing w:before="240"/>
        <w:rPr>
          <w:rFonts w:eastAsia="Times New Roman"/>
          <w:color w:val="000000" w:themeColor="text1"/>
          <w:lang w:val="es-CO"/>
        </w:rPr>
      </w:pPr>
      <w:r>
        <w:rPr>
          <w:rFonts w:eastAsia="Times New Roman"/>
          <w:color w:val="000000" w:themeColor="text1" w:themeTint="FF" w:themeShade="FF"/>
        </w:rPr>
        <w:t>Este proy</w:t>
      </w:r>
      <w:commentRangeStart w:id="2041235948"/>
      <w:r>
        <w:rPr>
          <w:rFonts w:eastAsia="Times New Roman"/>
          <w:color w:val="000000" w:themeColor="text1" w:themeTint="FF" w:themeShade="FF"/>
        </w:rPr>
        <w:t xml:space="preserve">ecto presenta el diseño y de</w:t>
      </w:r>
      <w:commentRangeEnd w:id="2041235948"/>
      <w:r>
        <w:rPr>
          <w:rStyle w:val="CommentReference"/>
        </w:rPr>
        <w:commentReference w:id="2041235948"/>
      </w:r>
      <w:r>
        <w:rPr>
          <w:rFonts w:eastAsia="Times New Roman"/>
          <w:color w:val="000000" w:themeColor="text1" w:themeTint="FF" w:themeShade="FF"/>
        </w:rPr>
        <w:t xml:space="preserve">sarrollo de una aplicación web que organiza todos estos procesos en un solo sistema, permitiendo mejorar la trazabilidad de la información, reducir la tasa de ausentismo y garantizar la seguridad de los datos clínicos.</w:t>
      </w:r>
    </w:p>
    <w:p xmlns:wp14="http://schemas.microsoft.com/office/word/2010/wordml" w:rsidRPr="00E02700" w:rsidR="00902CC7" w:rsidP="07BD692C" w:rsidRDefault="00902CC7" w14:paraId="4B99056E" wp14:textId="77777777">
      <w:pPr>
        <w:spacing w:before="240"/>
        <w:rPr>
          <w:rFonts w:eastAsia="Times New Roman"/>
        </w:rPr>
      </w:pPr>
    </w:p>
    <w:p xmlns:wp14="http://schemas.microsoft.com/office/word/2010/wordml" w:rsidRPr="00E02700" w:rsidR="008A58F4" w:rsidP="07BD692C" w:rsidRDefault="008A58F4" w14:paraId="1299C43A" wp14:textId="77777777">
      <w:pPr>
        <w:rPr>
          <w:rFonts w:eastAsia="Times New Roman"/>
          <w:lang w:val="es-CO"/>
        </w:rPr>
      </w:pPr>
    </w:p>
    <w:p xmlns:wp14="http://schemas.microsoft.com/office/word/2010/wordml" w:rsidRPr="00E02700" w:rsidR="008A58F4" w:rsidP="07BD692C" w:rsidRDefault="008A58F4" w14:paraId="4DDBEF00" wp14:textId="77777777">
      <w:pPr>
        <w:ind w:firstLine="0"/>
        <w:jc w:val="left"/>
        <w:rPr>
          <w:rStyle w:val="Ttulodellibro"/>
          <w:rFonts w:ascii="Times New Roman" w:hAnsi="Times New Roman" w:eastAsia="Times New Roman"/>
          <w:caps w:val="0"/>
          <w:smallCaps w:val="0"/>
          <w:spacing w:val="0"/>
          <w:sz w:val="24"/>
          <w:szCs w:val="24"/>
        </w:rPr>
      </w:pPr>
      <w:bookmarkStart w:name="_Toc253862390" w:id="18"/>
      <w:bookmarkEnd w:id="0"/>
      <w:r>
        <w:rPr>
          <w:rStyle w:val="Ttulodellibro"/>
          <w:rFonts w:ascii="Times New Roman" w:hAnsi="Times New Roman" w:eastAsia="Times New Roman"/>
          <w:b w:val="0"/>
          <w:bCs w:val="0"/>
          <w:caps w:val="0"/>
          <w:smallCaps w:val="0"/>
          <w:sz w:val="24"/>
          <w:szCs w:val="24"/>
        </w:rPr>
        <w:br w:type="page"/>
      </w:r>
    </w:p>
    <w:p xmlns:wp14="http://schemas.microsoft.com/office/word/2010/wordml" w:rsidRPr="00E02700" w:rsidR="00C21FFB" w:rsidP="1374D8D7" w:rsidRDefault="00E40289" w14:paraId="7A349B85" wp14:textId="77777777">
      <w:pPr>
        <w:pStyle w:val="Ttulo1"/>
      </w:pPr>
      <w:bookmarkStart w:name="_Toc278385765" w:id="592518197"/>
      <w:r>
        <w:rPr/>
        <w:t>CAPÍTULO 1: GENERALIDADES Y DEFINICIÓN DEL PROYECTO</w:t>
      </w:r>
      <w:bookmarkEnd w:id="592518197"/>
    </w:p>
    <w:p xmlns:wp14="http://schemas.microsoft.com/office/word/2010/wordml" w:rsidRPr="00E02700" w:rsidR="00973386" w:rsidP="7755780E" w:rsidRDefault="593074B6" w14:paraId="1CEBDE98" wp14:textId="77777777">
      <w:pPr>
        <w:pStyle w:val="Ttulo2"/>
        <w:ind w:left="720"/>
        <w:rPr>
          <w:rFonts w:eastAsia="Times New Roman" w:cs="Times New Roman"/>
        </w:rPr>
      </w:pPr>
      <w:bookmarkStart w:name="_Toc1102139450" w:id="20"/>
      <w:bookmarkStart w:name="_Toc206162563" w:id="21"/>
      <w:bookmarkStart w:name="bm_1_1_Planteamiento_del_Problema_108" w:id="22"/>
      <w:bookmarkStart w:name="_Toc1154370626" w:id="2112761035"/>
      <w:r>
        <w:rPr>
          <w:rFonts w:eastAsia="Times New Roman" w:cs="Times New Roman"/>
        </w:rPr>
        <w:t>1.1 Planteamiento y Formulación del Problema</w:t>
      </w:r>
      <w:bookmarkEnd w:id="20"/>
      <w:bookmarkEnd w:id="21"/>
      <w:bookmarkEnd w:id="22"/>
      <w:bookmarkEnd w:id="2112761035"/>
    </w:p>
    <w:p xmlns:wp14="http://schemas.microsoft.com/office/word/2010/wordml" w:rsidRPr="00E02700" w:rsidR="003B6BD5" w:rsidP="07BD692C" w:rsidRDefault="25914364" w14:paraId="20801FA9" wp14:textId="77777777">
      <w:pPr>
        <w:rPr>
          <w:rFonts w:eastAsia="Times New Roman"/>
        </w:rPr>
      </w:pPr>
      <w:r>
        <w:rPr>
          <w:rFonts w:eastAsia="Times New Roman"/>
        </w:rPr>
        <w:t>La transformación digital en el sector salud ha evidenciado que el uso de sistemas de información mejora la calidad de los servicios, garantiza la continuidad de la atención y fortalece la trazabilidad de la información clínica (Bastías-Butler &amp; Ulrich, 2019). Sin embargo, las pequeñas y medianas clínicas odontológicas enfrentan barreras como altos costos de licencias, falta de capacitación del personal y resistencia al cambio organizacional (Bravo Calderón et al., 2025).</w:t>
      </w:r>
    </w:p>
    <w:p xmlns:wp14="http://schemas.microsoft.com/office/word/2010/wordml" w:rsidRPr="00E02700" w:rsidR="003B6BD5" w:rsidP="07BD692C" w:rsidRDefault="25914364" w14:paraId="1E6537B6" wp14:textId="77777777">
      <w:pPr>
        <w:rPr>
          <w:rFonts w:eastAsia="Times New Roman"/>
        </w:rPr>
      </w:pPr>
      <w:r>
        <w:rPr>
          <w:rFonts w:eastAsia="Times New Roman"/>
        </w:rPr>
        <w:t>El consultorio RAVE ejemplifica esta situación al gestionar sus procesos: agendas externas para citas, carpetas físicas para historias clínicas, y canales independientes para comunicación con pacientes. Esto genera múltiples problemas, tales como:</w:t>
      </w:r>
    </w:p>
    <w:p xmlns:wp14="http://schemas.microsoft.com/office/word/2010/wordml" w:rsidRPr="00E02700" w:rsidR="003B6BD5" w:rsidP="07BD692C" w:rsidRDefault="25914364" w14:paraId="75249EDD" wp14:textId="77777777">
      <w:pPr>
        <w:pStyle w:val="Prrafodelista"/>
        <w:numPr>
          <w:ilvl w:val="0"/>
          <w:numId w:val="11"/>
        </w:numPr>
        <w:ind w:left="732" w:firstLine="708"/>
        <w:rPr>
          <w:rFonts w:eastAsia="Times New Roman"/>
        </w:rPr>
      </w:pPr>
      <w:r>
        <w:rPr>
          <w:rFonts w:eastAsia="Times New Roman"/>
        </w:rPr>
        <w:t>Gestión de citas ineficiente: Dificultad para visualizar disponibilidad, cruces de horarios y ausencia de confirmaciones.</w:t>
      </w:r>
    </w:p>
    <w:p xmlns:wp14="http://schemas.microsoft.com/office/word/2010/wordml" w:rsidRPr="00E02700" w:rsidR="003B6BD5" w:rsidP="07BD692C" w:rsidRDefault="25914364" w14:paraId="38EA85FC" wp14:textId="77777777">
      <w:pPr>
        <w:pStyle w:val="Prrafodelista"/>
        <w:numPr>
          <w:ilvl w:val="0"/>
          <w:numId w:val="11"/>
        </w:numPr>
        <w:ind w:left="732" w:firstLine="708"/>
        <w:rPr>
          <w:rFonts w:eastAsia="Times New Roman"/>
        </w:rPr>
      </w:pPr>
      <w:r>
        <w:rPr>
          <w:rFonts w:eastAsia="Times New Roman"/>
        </w:rPr>
        <w:t>Historias clínicas dispersas: Pérdida de tiempo buscando información, riesgo de registros incompletos y dificultad para dar seguimiento a tratamientos.</w:t>
      </w:r>
    </w:p>
    <w:p xmlns:wp14="http://schemas.microsoft.com/office/word/2010/wordml" w:rsidRPr="00E02700" w:rsidR="003B6BD5" w:rsidP="07BD692C" w:rsidRDefault="25914364" w14:paraId="1EEC4962" wp14:textId="77777777">
      <w:pPr>
        <w:pStyle w:val="Prrafodelista"/>
        <w:numPr>
          <w:ilvl w:val="0"/>
          <w:numId w:val="11"/>
        </w:numPr>
        <w:ind w:left="732" w:firstLine="708"/>
        <w:rPr>
          <w:rFonts w:eastAsia="Times New Roman"/>
        </w:rPr>
      </w:pPr>
      <w:r>
        <w:rPr>
          <w:rFonts w:eastAsia="Times New Roman"/>
        </w:rPr>
        <w:t>Alto ausentismo: Falta de recordatorios oportunos que resulta en citas perdidas y recursos desaprovechados.</w:t>
      </w:r>
    </w:p>
    <w:p xmlns:wp14="http://schemas.microsoft.com/office/word/2010/wordml" w:rsidRPr="00E02700" w:rsidR="54F4CB8A" w:rsidP="07BD692C" w:rsidRDefault="54F4CB8A" w14:paraId="3461D779" wp14:textId="77777777">
      <w:pPr>
        <w:pStyle w:val="Prrafodelista"/>
        <w:ind w:left="2148" w:firstLine="708"/>
        <w:rPr>
          <w:rFonts w:eastAsia="Times New Roman"/>
        </w:rPr>
      </w:pPr>
    </w:p>
    <w:p xmlns:wp14="http://schemas.microsoft.com/office/word/2010/wordml" w:rsidRPr="00E02700" w:rsidR="003B6BD5" w:rsidP="471398A0" w:rsidRDefault="25914364" w14:paraId="215B25D4" wp14:textId="2AD52EC0">
      <w:pPr>
        <w:rPr>
          <w:rFonts w:eastAsia="Times New Roman"/>
          <w:b w:val="1"/>
          <w:bCs w:val="1"/>
        </w:rPr>
      </w:pPr>
      <w:r>
        <w:rPr>
          <w:rFonts w:eastAsia="Times New Roman"/>
        </w:rPr>
        <w:t xml:space="preserve">Esta dependencia de herramientas limita la eficiencia de los procesos y profundiza las brechas entre consultorios pequeños y grandes instituciones de salud (Bravo Calderón et al., 2025). El ausentismo de pacientes, la pérdida de información clínica y la comunicación ineficiente comprometen tanto la calidad del servicio como la sostenibilidad financiera del consultorio. Con base a lo anterior, se formula la siguiente pregunta: ¿Cómo se pued</w:t>
      </w:r>
      <w:commentRangeStart w:id="308643542"/>
      <w:r>
        <w:rPr>
          <w:rFonts w:eastAsia="Times New Roman"/>
        </w:rPr>
        <w:t xml:space="preserve">e disminuir </w:t>
      </w:r>
      <w:commentRangeEnd w:id="308643542"/>
      <w:r>
        <w:rPr>
          <w:rStyle w:val="CommentReference"/>
        </w:rPr>
        <w:commentReference w:id="308643542"/>
      </w:r>
      <w:r>
        <w:rPr>
          <w:rFonts w:eastAsia="Times New Roman"/>
        </w:rPr>
        <w:t xml:space="preserve">la cantidad de errores en la gestión de los procesos clínicos y administrativos en </w:t>
      </w:r>
      <w:commentRangeStart w:id="1310994493"/>
      <w:r>
        <w:rPr>
          <w:rFonts w:eastAsia="Times New Roman"/>
        </w:rPr>
        <w:t>el</w:t>
      </w:r>
      <w:commentRangeEnd w:id="1310994493"/>
      <w:r>
        <w:rPr>
          <w:rStyle w:val="CommentReference"/>
        </w:rPr>
        <w:commentReference w:id="1310994493"/>
      </w:r>
      <w:r>
        <w:rPr>
          <w:rFonts w:eastAsia="Times New Roman"/>
        </w:rPr>
        <w:t xml:space="preserve"> consultorio RAVE?</w:t>
      </w:r>
    </w:p>
    <w:p xmlns:wp14="http://schemas.microsoft.com/office/word/2010/wordml" w:rsidRPr="00E02700" w:rsidR="00E40985" w:rsidP="7755780E" w:rsidRDefault="593074B6" w14:paraId="025B4ECE" wp14:textId="77777777">
      <w:pPr>
        <w:pStyle w:val="Ttulo2"/>
        <w:rPr>
          <w:rFonts w:eastAsia="Times New Roman" w:cs="Times New Roman"/>
        </w:rPr>
      </w:pPr>
      <w:bookmarkStart w:name="_Toc1772881487" w:id="24"/>
      <w:bookmarkStart w:name="_Toc34378534" w:id="25"/>
      <w:bookmarkStart w:name="bm_1_2_Justificaci_n_109" w:id="26"/>
      <w:bookmarkStart w:name="_Toc203763004" w:id="1744103449"/>
      <w:r>
        <w:rPr>
          <w:rFonts w:eastAsia="Times New Roman" w:cs="Times New Roman"/>
        </w:rPr>
        <w:t>1.2 Justificación</w:t>
      </w:r>
      <w:bookmarkEnd w:id="24"/>
      <w:bookmarkEnd w:id="25"/>
      <w:bookmarkEnd w:id="26"/>
      <w:bookmarkEnd w:id="1744103449"/>
    </w:p>
    <w:p xmlns:wp14="http://schemas.microsoft.com/office/word/2010/wordml" w:rsidRPr="00E02700" w:rsidR="00D85759" w:rsidP="07BD692C" w:rsidRDefault="05EDD260" w14:paraId="295C639F" wp14:textId="77777777">
      <w:pPr>
        <w:rPr>
          <w:rFonts w:eastAsia="Times New Roman"/>
        </w:rPr>
      </w:pPr>
      <w:r>
        <w:rPr>
          <w:rFonts w:eastAsia="Times New Roman"/>
        </w:rPr>
        <w:t xml:space="preserve">El consultorio RAVE enfrenta dificultades operativas derivadas de la gestión de sus principales procesos. La historia clínica electrónica permite reunir los registros de salud, reducir errores asociados al manejo manual de la información apoyando la gestión clínica (Bastías-Butler &amp; Ulrich, 2019), pero el consultorio carece de una herramienta que vincule este registro con el agendamiento y las comunicaciones.</w:t>
      </w:r>
    </w:p>
    <w:p xmlns:wp14="http://schemas.microsoft.com/office/word/2010/wordml" w:rsidRPr="00E02700" w:rsidR="00D85759" w:rsidP="471398A0" w:rsidRDefault="05EDD260" w14:paraId="782700CD" wp14:textId="77777777">
      <w:pPr>
        <w:rPr>
          <w:rFonts w:eastAsia="Times New Roman"/>
        </w:rPr>
      </w:pPr>
      <w:r>
        <w:rPr>
          <w:rFonts w:eastAsia="Times New Roman"/>
        </w:rPr>
        <w:t>Estudios en clínicas odontológicas evidencian que cuando se organizan mejor los registros y se estructuran los procesos internos con apoyo de herramienta</w:t>
      </w:r>
      <w:commentRangeStart w:id="891264268"/>
      <w:r>
        <w:rPr>
          <w:rFonts w:eastAsia="Times New Roman"/>
        </w:rPr>
        <w:t xml:space="preserve">s digitales, el personal puede trabajar con mayor claridad, se reducen confusiones y mejora la disponibilidad de información (Bravo Calderón et al., 2025). El uso de agenda, historia clínica y reco</w:t>
      </w:r>
      <w:commentRangeEnd w:id="891264268"/>
      <w:r>
        <w:rPr>
          <w:rStyle w:val="CommentReference"/>
        </w:rPr>
        <w:commentReference w:id="891264268"/>
      </w:r>
      <w:r>
        <w:rPr>
          <w:rFonts w:eastAsia="Times New Roman"/>
        </w:rPr>
        <w:t xml:space="preserve">rdatorios responde a tres necesidades fundamentales:</w:t>
      </w:r>
    </w:p>
    <w:p xmlns:wp14="http://schemas.microsoft.com/office/word/2010/wordml" w:rsidRPr="00E02700" w:rsidR="54F4CB8A" w:rsidP="07BD692C" w:rsidRDefault="54F4CB8A" w14:paraId="3CF2D8B6" wp14:textId="77777777">
      <w:pPr>
        <w:rPr>
          <w:rFonts w:eastAsia="Times New Roman"/>
        </w:rPr>
      </w:pPr>
    </w:p>
    <w:p xmlns:wp14="http://schemas.microsoft.com/office/word/2010/wordml" w:rsidRPr="00E02700" w:rsidR="00D85759" w:rsidP="07BD692C" w:rsidRDefault="05EDD260" w14:paraId="43D2DECE" wp14:textId="77777777">
      <w:pPr>
        <w:pStyle w:val="Prrafodelista"/>
        <w:numPr>
          <w:ilvl w:val="0"/>
          <w:numId w:val="10"/>
        </w:numPr>
        <w:ind w:left="732" w:firstLine="708"/>
        <w:rPr>
          <w:rFonts w:eastAsia="Times New Roman"/>
        </w:rPr>
      </w:pPr>
      <w:r>
        <w:rPr>
          <w:rFonts w:eastAsia="Times New Roman"/>
        </w:rPr>
        <w:t>Agendamiento eficiente: Una agenda digital elimina conflictos de horarios, facilita la visualización de disponibilidad y permite gestionar reprogramaciones de manera ágil.</w:t>
      </w:r>
    </w:p>
    <w:p xmlns:wp14="http://schemas.microsoft.com/office/word/2010/wordml" w:rsidRPr="00E02700" w:rsidR="00D85759" w:rsidP="07BD692C" w:rsidRDefault="05EDD260" w14:paraId="5051EC4D" wp14:textId="77777777">
      <w:pPr>
        <w:pStyle w:val="Prrafodelista"/>
        <w:numPr>
          <w:ilvl w:val="0"/>
          <w:numId w:val="10"/>
        </w:numPr>
        <w:ind w:left="732" w:firstLine="708"/>
        <w:rPr>
          <w:rFonts w:eastAsia="Times New Roman"/>
        </w:rPr>
      </w:pPr>
      <w:r>
        <w:rPr>
          <w:rFonts w:eastAsia="Times New Roman"/>
        </w:rPr>
        <w:t xml:space="preserve">Trazabilidad clínica: La historia clínica electrónica documenta de manera continua los eventos clínicos de un paciente, permitiendo su consulta y actualización por profesionales autorizados (Luna, 2015). Un historial clínico digital estructurado mejora el seguimiento de tratamientos y la toma de decisiones clínicas.</w:t>
      </w:r>
    </w:p>
    <w:p xmlns:wp14="http://schemas.microsoft.com/office/word/2010/wordml" w:rsidRPr="00E02700" w:rsidR="00D85759" w:rsidP="07BD692C" w:rsidRDefault="05EDD260" w14:paraId="3F781508" wp14:textId="77777777">
      <w:pPr>
        <w:pStyle w:val="Prrafodelista"/>
        <w:numPr>
          <w:ilvl w:val="0"/>
          <w:numId w:val="10"/>
        </w:numPr>
        <w:ind w:left="732" w:firstLine="708"/>
        <w:rPr>
          <w:rFonts w:eastAsia="Times New Roman"/>
        </w:rPr>
      </w:pPr>
      <w:r>
        <w:rPr>
          <w:rFonts w:eastAsia="Times New Roman"/>
        </w:rPr>
        <w:t xml:space="preserve">Reducción del ausentismo: Los recordatorios automatizados han demostrado disminuir significativamente las inasistencias a citas, optimizando el uso del tiempo del consultorio y mejorando la adherencia a tratamientos (Gurol-Urganci et al., 2013).</w:t>
      </w:r>
    </w:p>
    <w:p xmlns:wp14="http://schemas.microsoft.com/office/word/2010/wordml" w:rsidRPr="00E02700" w:rsidR="54F4CB8A" w:rsidP="07BD692C" w:rsidRDefault="54F4CB8A" w14:paraId="0FB78278" wp14:textId="77777777">
      <w:pPr>
        <w:ind w:left="708" w:firstLine="0"/>
        <w:rPr>
          <w:rFonts w:eastAsia="Times New Roman"/>
        </w:rPr>
      </w:pPr>
    </w:p>
    <w:p w:rsidR="7C8B87AA" w:rsidRDefault="7C8B87AA" w14:paraId="61820A78" w14:textId="3D0C46B6">
      <w:r>
        <w:rPr>
          <w:rFonts w:eastAsia="Times New Roman"/>
        </w:rPr>
        <w:t>Esta solución específica, ajustada al contexto del consultorio, supera las limitaciones de aplicaciones comerciales genéricas que incluyen funcionalidades innecesarias a costos elevados, mientras omiten la usabilidad efectiva de estos tres procesos esenciales.</w:t>
      </w:r>
    </w:p>
    <w:p w:rsidR="6669DEEA" w:rsidRDefault="6669DEEA" w14:paraId="3A8B4174" w14:textId="74CFAC86">
      <w:r>
        <w:rPr>
          <w:rFonts w:eastAsia="Times New Roman"/>
        </w:rPr>
        <w:t xml:space="preserve">Desde una perspectiva ambiental, la digitalización de la historia clínica, contemplada en el módulo respectivo del sistema (numeral 1.4) sustituye el archivo físico en papel por un registro electrónico, reduciendo el consumo de insumos de oficina y el espacio destinado al almacenamiento documental del consultorio.</w:t>
      </w:r>
    </w:p>
    <w:p w:rsidR="6669DEEA" w:rsidP="1374D8D7" w:rsidRDefault="6669DEEA" w14:paraId="42082AE2" w14:textId="43A61DAB">
      <w:pPr>
        <w:pStyle w:val="Normal"/>
      </w:pPr>
      <w:r>
        <w:rPr>
          <w:rFonts w:eastAsia="Times New Roman"/>
        </w:rPr>
        <w:t xml:space="preserve">Desde una perspectiva académica, el proyecto integra conocimientos de ingeniería de software, modelado de procesos y gestión de bases de datos aplicados a un caso real del sector salud, constituyendo un antecedente documentado (desarrollado bajo la metodología ICONIX descrita en el Capítulo 2) para futuros trabajos de grado orientados a la digitalización de consultorios odontológicos independientes de tamaño similar.</w:t>
      </w:r>
    </w:p>
    <w:p w:rsidR="1374D8D7" w:rsidP="1374D8D7" w:rsidRDefault="1374D8D7" w14:paraId="3B8957BF" w14:textId="2A5BA4E6">
      <w:pPr>
        <w:rPr>
          <w:rFonts w:eastAsia="Times New Roman"/>
        </w:rPr>
      </w:pPr>
    </w:p>
    <w:p xmlns:wp14="http://schemas.microsoft.com/office/word/2010/wordml" w:rsidRPr="00E02700" w:rsidR="54F4CB8A" w:rsidP="07BD692C" w:rsidRDefault="54F4CB8A" w14:paraId="1FC39945" wp14:textId="77777777">
      <w:pPr>
        <w:rPr>
          <w:rFonts w:eastAsia="Times New Roman"/>
        </w:rPr>
      </w:pPr>
    </w:p>
    <w:p xmlns:wp14="http://schemas.microsoft.com/office/word/2010/wordml" w:rsidRPr="00E02700" w:rsidR="00E16E1D" w:rsidP="07BD692C" w:rsidRDefault="188213B4" w14:paraId="63DE96EA" wp14:textId="77777777">
      <w:pPr>
        <w:pStyle w:val="Ttulo2"/>
        <w:ind w:left="720"/>
        <w:rPr>
          <w:rStyle w:val="Ttulodellibro"/>
          <w:rFonts w:ascii="Times New Roman" w:hAnsi="Times New Roman" w:eastAsia="Times New Roman"/>
          <w:b w:val="1"/>
          <w:bCs w:val="1"/>
          <w:caps w:val="0"/>
          <w:smallCaps w:val="0"/>
          <w:spacing w:val="0"/>
          <w:sz w:val="24"/>
          <w:szCs w:val="24"/>
        </w:rPr>
      </w:pPr>
      <w:bookmarkStart w:name="_Toc1936793556" w:id="28"/>
      <w:bookmarkStart w:name="_Toc526638372" w:id="29"/>
      <w:bookmarkStart w:name="bm_1_3_Objetivos_110" w:id="30"/>
      <w:bookmarkStart w:name="_Toc1039389420" w:id="1094285209"/>
      <w:r>
        <w:rPr>
          <w:rStyle w:val="Ttulodellibro"/>
          <w:rFonts w:ascii="Times New Roman" w:hAnsi="Times New Roman" w:eastAsia="Times New Roman"/>
          <w:b w:val="1"/>
          <w:bCs w:val="1"/>
          <w:caps w:val="0"/>
          <w:smallCaps w:val="0"/>
          <w:spacing w:val="0"/>
          <w:sz w:val="24"/>
          <w:szCs w:val="24"/>
        </w:rPr>
        <w:t>1.3 Objetivos del Proyecto</w:t>
      </w:r>
      <w:bookmarkEnd w:id="18"/>
      <w:bookmarkEnd w:id="28"/>
      <w:bookmarkEnd w:id="29"/>
      <w:bookmarkEnd w:id="30"/>
      <w:bookmarkEnd w:id="1094285209"/>
    </w:p>
    <w:p xmlns:wp14="http://schemas.microsoft.com/office/word/2010/wordml" w:rsidRPr="00E02700" w:rsidR="00E16E1D" w:rsidP="07BD692C" w:rsidRDefault="188213B4" w14:paraId="0154F57D" wp14:textId="77777777">
      <w:pPr>
        <w:pStyle w:val="Ttulo3"/>
        <w:ind w:firstLine="708"/>
        <w:rPr>
          <w:rStyle w:val="Ttulodellibro"/>
          <w:rFonts w:ascii="Times New Roman" w:hAnsi="Times New Roman" w:eastAsia="Times New Roman"/>
          <w:b w:val="1"/>
          <w:bCs w:val="1"/>
          <w:caps w:val="0"/>
          <w:smallCaps w:val="0"/>
          <w:spacing w:val="0"/>
          <w:sz w:val="24"/>
          <w:szCs w:val="24"/>
          <w:lang w:val="es-CO"/>
        </w:rPr>
      </w:pPr>
      <w:bookmarkStart w:name="_Toc253862391" w:id="32"/>
      <w:bookmarkStart w:name="_Toc1747461110" w:id="33"/>
      <w:bookmarkStart w:name="_Toc1753166169" w:id="34"/>
      <w:bookmarkStart w:name="bm_1_3_1_Objetivo_General_111" w:id="35"/>
      <w:bookmarkStart w:name="_Toc291494734" w:id="645982710"/>
      <w:r>
        <w:rPr>
          <w:rStyle w:val="Ttulodellibro"/>
          <w:rFonts w:ascii="Times New Roman" w:hAnsi="Times New Roman" w:eastAsia="Times New Roman"/>
          <w:b w:val="1"/>
          <w:bCs w:val="1"/>
          <w:caps w:val="0"/>
          <w:smallCaps w:val="0"/>
          <w:spacing w:val="0"/>
          <w:sz w:val="24"/>
          <w:szCs w:val="24"/>
          <w:lang w:val="es-CO"/>
        </w:rPr>
        <w:t xml:space="preserve">1.3.1 Objetivo General</w:t>
      </w:r>
      <w:bookmarkEnd w:id="32"/>
      <w:bookmarkEnd w:id="33"/>
      <w:bookmarkEnd w:id="34"/>
      <w:bookmarkEnd w:id="35"/>
      <w:bookmarkEnd w:id="645982710"/>
    </w:p>
    <w:p xmlns:wp14="http://schemas.microsoft.com/office/word/2010/wordml" w:rsidRPr="00E02700" w:rsidR="00675EC0" w:rsidP="07BD692C" w:rsidRDefault="05EDD260" w14:paraId="18F506B7" wp14:textId="77777777">
      <w:pPr>
        <w:spacing w:after="600"/>
        <w:rPr>
          <w:rFonts w:eastAsia="Times New Roman"/>
        </w:rPr>
      </w:pPr>
      <w:r>
        <w:rPr>
          <w:rFonts w:eastAsia="Times New Roman"/>
        </w:rPr>
        <w:t>Desarrollar una aplicación web que permita administrar los procesos clínicos y administrativos del consultorio odontológico RAVE.</w:t>
      </w:r>
    </w:p>
    <w:p xmlns:wp14="http://schemas.microsoft.com/office/word/2010/wordml" w:rsidRPr="00E02700" w:rsidR="00E16E1D" w:rsidP="07BD692C" w:rsidRDefault="0EDED18F" w14:paraId="17CF3280" wp14:textId="77777777">
      <w:pPr>
        <w:pStyle w:val="Ttulo3"/>
        <w:ind w:firstLine="708"/>
        <w:rPr>
          <w:rStyle w:val="Ttulodellibro"/>
          <w:rFonts w:ascii="Times New Roman" w:hAnsi="Times New Roman" w:eastAsia="Times New Roman"/>
          <w:b w:val="1"/>
          <w:bCs w:val="1"/>
          <w:caps w:val="0"/>
          <w:smallCaps w:val="0"/>
          <w:spacing w:val="0"/>
          <w:sz w:val="24"/>
          <w:szCs w:val="24"/>
          <w:lang w:val="es-CO"/>
        </w:rPr>
      </w:pPr>
      <w:bookmarkStart w:name="_Toc253862392" w:id="37"/>
      <w:bookmarkStart w:name="_Toc979185469" w:id="38"/>
      <w:bookmarkStart w:name="_Toc611089779" w:id="39"/>
      <w:bookmarkStart w:name="bm_1_3_2_Objetivos_Espec_ficos_112" w:id="40"/>
      <w:bookmarkStart w:name="_Toc742906574" w:id="41918089"/>
      <w:r>
        <w:rPr>
          <w:rStyle w:val="Ttulodellibro"/>
          <w:rFonts w:ascii="Times New Roman" w:hAnsi="Times New Roman" w:eastAsia="Times New Roman"/>
          <w:b w:val="1"/>
          <w:bCs w:val="1"/>
          <w:caps w:val="0"/>
          <w:smallCaps w:val="0"/>
          <w:spacing w:val="0"/>
          <w:sz w:val="24"/>
          <w:szCs w:val="24"/>
          <w:lang w:val="es-CO"/>
        </w:rPr>
        <w:t xml:space="preserve">1.3.2 Objetivos Específicos</w:t>
      </w:r>
      <w:bookmarkEnd w:id="37"/>
      <w:bookmarkEnd w:id="38"/>
      <w:bookmarkEnd w:id="39"/>
      <w:bookmarkEnd w:id="40"/>
      <w:bookmarkEnd w:id="41918089"/>
    </w:p>
    <w:p xmlns:wp14="http://schemas.microsoft.com/office/word/2010/wordml" w:rsidRPr="00E02700" w:rsidR="00D85759" w:rsidP="07BD692C" w:rsidRDefault="05EDD260" w14:paraId="1865652F" wp14:textId="77777777">
      <w:pPr>
        <w:rPr>
          <w:rFonts w:eastAsia="Times New Roman"/>
        </w:rPr>
      </w:pPr>
      <w:r>
        <w:rPr>
          <w:rFonts w:eastAsia="Times New Roman"/>
        </w:rPr>
        <w:t xml:space="preserve">•  Analizar los procesos actuales de agendamiento de citas, manejo de historias clínicas y comunicación con pacientes, identificando necesidades y limitaciones específicas del consultorio RAVE y con ello realizar el levantamiento de requerimientos. </w:t>
      </w:r>
    </w:p>
    <w:p xmlns:wp14="http://schemas.microsoft.com/office/word/2010/wordml" w:rsidRPr="00E02700" w:rsidR="00D85759" w:rsidP="07BD692C" w:rsidRDefault="05EDD260" w14:paraId="23836A4B" wp14:textId="77777777">
      <w:pPr>
        <w:rPr>
          <w:rFonts w:eastAsia="Times New Roman"/>
        </w:rPr>
      </w:pPr>
      <w:r>
        <w:rPr>
          <w:rFonts w:eastAsia="Times New Roman"/>
        </w:rPr>
        <w:t xml:space="preserve">•  Diseñar el modelo del sistema web que incluya los módulos de agenda de citas, historia clínica odontológica y recordatorios automáticos a pacientes. </w:t>
      </w:r>
    </w:p>
    <w:p xmlns:wp14="http://schemas.microsoft.com/office/word/2010/wordml" w:rsidRPr="00E02700" w:rsidR="00D85759" w:rsidP="07BD692C" w:rsidRDefault="05EDD260" w14:paraId="1D52C094" wp14:textId="77777777">
      <w:pPr>
        <w:rPr>
          <w:rFonts w:eastAsia="Times New Roman"/>
        </w:rPr>
      </w:pPr>
      <w:r>
        <w:rPr>
          <w:rFonts w:eastAsia="Times New Roman"/>
        </w:rPr>
        <w:t xml:space="preserve">•  Desarrollar la aplicación web asegurando la correcta interacción entre el agendamiento, el registro clínico y las comunicaciones. </w:t>
      </w:r>
    </w:p>
    <w:p xmlns:wp14="http://schemas.microsoft.com/office/word/2010/wordml" w:rsidRPr="00E02700" w:rsidR="00B51118" w:rsidP="7755780E" w:rsidRDefault="05EDD260" w14:paraId="618BC211" wp14:textId="77777777">
      <w:pPr/>
      <w:r>
        <w:rPr>
          <w:rFonts w:eastAsia="Times New Roman"/>
        </w:rPr>
        <w:t>•  Evaluar el funcionamiento del sistema mediante pruebas de usabilidad y validación con el personal del consultorio, verificando el cumplimiento de los requerimientos establecidos.</w:t>
      </w:r>
    </w:p>
    <w:p w:rsidR="1374D8D7" w:rsidP="1374D8D7" w:rsidRDefault="1374D8D7" w14:paraId="1C0120B4" w14:textId="593F0C33">
      <w:pPr>
        <w:rPr>
          <w:rFonts w:eastAsia="Times New Roman"/>
        </w:rPr>
      </w:pPr>
    </w:p>
    <w:p xmlns:wp14="http://schemas.microsoft.com/office/word/2010/wordml" w:rsidRPr="00E02700" w:rsidR="00C21FFB" w:rsidRDefault="00E40289" w14:paraId="0DC5D5BB" wp14:textId="77777777">
      <w:pPr>
        <w:pStyle w:val="Ttulo2"/>
        <w:rPr>
          <w:rFonts w:cs="Times New Roman"/>
        </w:rPr>
      </w:pPr>
      <w:bookmarkStart w:name="_Toc1863587274" w:id="1223393749"/>
      <w:r>
        <w:rPr>
          <w:rFonts w:cs="Times New Roman"/>
        </w:rPr>
        <w:t>1.4 Alcance y Delimitación</w:t>
      </w:r>
      <w:bookmarkEnd w:id="1223393749"/>
    </w:p>
    <w:p xmlns:wp14="http://schemas.microsoft.com/office/word/2010/wordml" w:rsidRPr="00E02700" w:rsidR="00C21FFB" w:rsidRDefault="00E40289" w14:paraId="0A5D46AA" wp14:textId="77777777">
      <w:pPr/>
      <w:r>
        <w:rPr/>
        <w:t xml:space="preserve">El desarrollo del sistema web para el consultorio RAVE contempla los módulos funcionales ya especificados en el modelo de casos de uso (numeral 3.3): autenticación y gestión de roles, administración de pacientes, agenda de citas, historia clínica electrónica con odontograma, planes y tratamientos, inventario, trabajos de laboratorio, facturación y pagos, generación de reportes, plantillas de mensajes y recordatorios automáticos de citas, y los procesos de consentimiento informado y gestión de solicitudes de datos personales conforme a la Ley 1581 de 2012.</w:t>
      </w:r>
    </w:p>
    <w:p xmlns:wp14="http://schemas.microsoft.com/office/word/2010/wordml" w:rsidRPr="00E02700" w:rsidR="00C21FFB" w:rsidRDefault="00E40289" w14:paraId="0D512797" wp14:textId="77777777">
      <w:pPr>
        <w:rPr>
          <w:szCs w:val="24"/>
        </w:rPr>
      </w:pPr>
      <w:r>
        <w:rPr>
          <w:szCs w:val="24"/>
        </w:rPr>
        <w:t>Quedan fuera del alcance del proyecto la facturación electrónica ante la DIAN, el desarrollo de una aplicación móvil nativa, los servicios de telemedicina, la integración con múltiples sedes o con odontólogos externos al consultorio, y la conexión con una pasarela de pagos real; los pagos se registran de forma manual dentro del módulo de facturación. Tampoco se contempla un portal de autoservicio para el paciente: el acceso a la plataforma está restringido al personal administrativo y clínico del consultorio (Administrador, Odontóloga y Asistente), de modo que las gestiones que involucran directamente al paciente, como el consentimiento informado o la autorización de tratamiento de datos, son realizadas por dicho personal en su nombre.</w:t>
      </w:r>
    </w:p>
    <w:p xmlns:wp14="http://schemas.microsoft.com/office/word/2010/wordml" w:rsidRPr="00E02700" w:rsidR="00C21FFB" w:rsidRDefault="00E40289" w14:paraId="45C28D32" wp14:textId="77777777">
      <w:pPr>
        <w:rPr>
          <w:szCs w:val="24"/>
        </w:rPr>
      </w:pPr>
      <w:r>
        <w:rPr/>
        <w:t>En cuanto a la delimitación temporal, el proyecto se desarrolla desde el segundo semestre de 2025. Geográfica e institucionalmente, el alcance se circunscribe al consultorio RAVE Odontología Integral y Estética, ubicado en Santiago de Cali, sin contemplar en esta fase su réplica o adaptación a otras sedes.</w:t>
      </w:r>
    </w:p>
    <w:p xmlns:wp14="http://schemas.microsoft.com/office/word/2010/wordml" w:rsidRPr="00E02700" w:rsidR="007D498F" w:rsidP="07BD692C" w:rsidRDefault="007D498F" w14:paraId="0562CB0E" wp14:textId="77777777">
      <w:pPr>
        <w:ind w:left="360"/>
        <w:rPr>
          <w:rFonts w:eastAsia="Times New Roman"/>
          <w:b w:val="1"/>
          <w:bCs w:val="1"/>
        </w:rPr>
      </w:pPr>
    </w:p>
    <w:p xmlns:wp14="http://schemas.microsoft.com/office/word/2010/wordml" w:rsidRPr="00E02700" w:rsidR="003E4D09" w:rsidP="07BD692C" w:rsidRDefault="00D80F57" w14:paraId="34CE0A41" wp14:textId="77777777">
      <w:pPr>
        <w:rPr>
          <w:rFonts w:eastAsia="Times New Roman"/>
        </w:rPr>
      </w:pPr>
      <w:r>
        <w:rPr>
          <w:rFonts w:eastAsia="Times New Roman"/>
        </w:rPr>
        <w:br w:type="page"/>
      </w:r>
    </w:p>
    <w:p xmlns:wp14="http://schemas.microsoft.com/office/word/2010/wordml" w:rsidRPr="00E02700" w:rsidR="00C21FFB" w:rsidRDefault="00E40289" w14:paraId="465AD616" wp14:textId="616E4C92">
      <w:pPr>
        <w:pStyle w:val="Ttulo1"/>
      </w:pPr>
      <w:bookmarkStart w:name="_Toc1720186932" w:id="665466405"/>
      <w:r>
        <w:rPr/>
        <w:t xml:space="preserve">CAPÍTULO 2: MARCO </w:t>
      </w:r>
      <w:commentRangeStart w:id="473782897"/>
      <w:r>
        <w:rPr/>
        <w:t>REFERENCIAL</w:t>
      </w:r>
      <w:commentRangeEnd w:id="473782897"/>
      <w:r>
        <w:rPr>
          <w:rStyle w:val="CommentReference"/>
        </w:rPr>
        <w:commentReference w:id="473782897"/>
      </w:r>
      <w:bookmarkEnd w:id="665466405"/>
    </w:p>
    <w:p w:rsidR="02D16390" w:rsidP="1374D8D7" w:rsidRDefault="02D16390" w14:paraId="4843DEA1" w14:textId="1226361C">
      <w:pPr>
        <w:pStyle w:val="Ttulo2"/>
        <w:ind w:left="720"/>
        <w:rPr>
          <w:rFonts w:cs="Times New Roman"/>
        </w:rPr>
      </w:pPr>
      <w:bookmarkStart w:name="_Toc1733108780" w:id="1580827035"/>
      <w:r>
        <w:rPr>
          <w:rFonts w:cs="Times New Roman"/>
        </w:rPr>
        <w:t>2.1 Marco Contextual e In</w:t>
      </w:r>
      <w:commentRangeStart w:id="1605817368"/>
      <w:r>
        <w:rPr>
          <w:rFonts w:cs="Times New Roman"/>
        </w:rPr>
        <w:t>stitucional</w:t>
      </w:r>
      <w:bookmarkEnd w:id="1580827035"/>
    </w:p>
    <w:p w:rsidR="02D16390" w:rsidRDefault="02D16390" w14:paraId="740089B3">
      <w:r>
        <w:rPr/>
        <w:t>RAVE Odontología Integral y Estética es un consultorio odontológico independiente, sin vinculación a una Institución Prestadora de Servicios de Salud (IPS), ubicado en la calle 13 #38-48, barrio Olímpico, en Santiago de Cali. El consultorio lleva aproximadamente cuatro años en funcionamiento y ofrece servicios de odontología general, estética dental, ortodoncia, blanqueamiento dental y endodoncia, entre otros procedimientos, en concordancia con su denominación de odontología integral y estética.</w:t>
      </w:r>
    </w:p>
    <w:p w:rsidR="02D16390" w:rsidRDefault="02D16390" w14:paraId="474E8F07">
      <w:r>
        <w:rPr/>
        <w:t>Actualmente, la operación está a cargo de la odontóloga titular del consultorio y su asistente, quienes conforman la totalidad del personal. Previo al desarrollo de este proyecto, la gestión de citas, historias clínicas y demás procesos administrativos se realizaba de manera manual, mediante registros en hojas de papel impresas y, de forma complementaria, hojas de cálculo, sin un sistema de información que centralizara dicha información.</w:t>
      </w:r>
      <w:commentRangeEnd w:id="1605817368"/>
      <w:r>
        <w:rPr>
          <w:rStyle w:val="CommentReference"/>
        </w:rPr>
        <w:commentReference w:id="1605817368"/>
      </w:r>
    </w:p>
    <w:p w:rsidR="1374D8D7" w:rsidP="1374D8D7" w:rsidRDefault="1374D8D7" w14:paraId="17418039" w14:textId="61A2A228">
      <w:pPr>
        <w:pStyle w:val="Ttulo2"/>
      </w:pPr>
    </w:p>
    <w:p xmlns:wp14="http://schemas.microsoft.com/office/word/2010/wordml" w:rsidRPr="00E02700" w:rsidR="008A58F4" w:rsidP="1374D8D7" w:rsidRDefault="593074B6" w14:paraId="4620BBE7" wp14:textId="2DF22D8A">
      <w:pPr>
        <w:pStyle w:val="Ttulo2"/>
        <w:suppressLineNumbers w:val="0"/>
        <w:bidi w:val="0"/>
        <w:spacing w:before="0" w:beforeAutospacing="off" w:after="0" w:afterAutospacing="off" w:line="480" w:lineRule="auto"/>
        <w:ind w:left="708" w:right="0"/>
        <w:jc w:val="both"/>
        <w:rPr>
          <w:rFonts w:eastAsia="Times New Roman" w:cs="Times New Roman"/>
        </w:rPr>
      </w:pPr>
      <w:bookmarkStart w:name="_Toc1614530097" w:id="49"/>
      <w:bookmarkStart w:name="_Toc359445525" w:id="50"/>
      <w:bookmarkStart w:name="bm_2_1_Marco_Te_rico_114" w:id="51"/>
      <w:bookmarkStart w:name="_Toc200866245" w:id="4480645"/>
      <w:r>
        <w:rPr>
          <w:rFonts w:eastAsia="Times New Roman" w:cs="Times New Roman"/>
        </w:rPr>
        <w:t xml:space="preserve">2.2 Marco Teórico</w:t>
      </w:r>
      <w:bookmarkEnd w:id="49"/>
      <w:bookmarkEnd w:id="50"/>
      <w:bookmarkEnd w:id="51"/>
      <w:bookmarkEnd w:id="4480645"/>
    </w:p>
    <w:p xmlns:wp14="http://schemas.microsoft.com/office/word/2010/wordml" w:rsidRPr="00E02700" w:rsidR="007D498F" w:rsidP="1374D8D7" w:rsidRDefault="593074B6" w14:paraId="048EE601" wp14:textId="09EC8951">
      <w:pPr>
        <w:pStyle w:val="Ttulo3"/>
        <w:suppressLineNumbers w:val="0"/>
        <w:bidi w:val="0"/>
        <w:spacing w:before="0" w:beforeAutospacing="off" w:after="0" w:afterAutospacing="off" w:line="480" w:lineRule="auto"/>
        <w:ind w:left="708" w:right="0"/>
        <w:jc w:val="both"/>
        <w:rPr>
          <w:rFonts w:eastAsia="Times New Roman"/>
        </w:rPr>
      </w:pPr>
      <w:bookmarkStart w:name="_Toc1449939384" w:id="53"/>
      <w:bookmarkStart w:name="_Toc426158003" w:id="54"/>
      <w:bookmarkStart w:name="bm_2_1_1_Sistemas_de_informaci_n_en_sa_1" w:id="55"/>
      <w:bookmarkStart w:name="_Toc312061381" w:id="1275258937"/>
      <w:r>
        <w:rPr>
          <w:rFonts w:eastAsia="Times New Roman"/>
        </w:rPr>
        <w:t>2.2.1 Sistemas de información en salud</w:t>
      </w:r>
      <w:bookmarkEnd w:id="53"/>
      <w:bookmarkEnd w:id="54"/>
      <w:bookmarkEnd w:id="55"/>
      <w:bookmarkEnd w:id="1275258937"/>
    </w:p>
    <w:p xmlns:wp14="http://schemas.microsoft.com/office/word/2010/wordml" w:rsidRPr="00E02700" w:rsidR="007D498F" w:rsidP="07BD692C" w:rsidRDefault="7BDB67A1" w14:paraId="71E24884" wp14:textId="77777777">
      <w:pPr>
        <w:ind w:left="708"/>
        <w:rPr>
          <w:rFonts w:eastAsia="Times New Roman"/>
        </w:rPr>
      </w:pPr>
      <w:r>
        <w:rPr>
          <w:rFonts w:eastAsia="Times New Roman"/>
        </w:rPr>
        <w:t>Los Sistemas de Información en Salud (SIS) aplican recursos tecnológicos para recopilar, procesar, almacenar y distribuir información relevante para la toma de decisiones en instituciones sanitarias (Luna, 2015). La transformación de procesos asistenciales en información estructurada permite que los profesionales dispongan de datos oportunos para sus decisiones clínicas y mejoren la calidad de atención (Bastías-Butler &amp; Ulrich, 2019).</w:t>
      </w:r>
    </w:p>
    <w:p xmlns:wp14="http://schemas.microsoft.com/office/word/2010/wordml" w:rsidRPr="00E02700" w:rsidR="007D498F" w:rsidP="07BD692C" w:rsidRDefault="7BDB67A1" w14:paraId="6C70814D" wp14:textId="77777777">
      <w:pPr>
        <w:ind w:left="708"/>
        <w:rPr>
          <w:rFonts w:eastAsia="Times New Roman"/>
        </w:rPr>
      </w:pPr>
      <w:r>
        <w:rPr>
          <w:rFonts w:eastAsia="Times New Roman"/>
        </w:rPr>
        <w:t xml:space="preserve">En consultorios odontológicos, estos sistemas deben facilitar no solo el registro de información clínica, sino su uso eficiente y el análisis para la mejora continua. La evidencia reciente indica que cuando estas herramientas se utilizan con capacitación al personal, mejoran el orden del trabajo, reducen tiempos de búsqueda y facilitan el seguimiento del paciente (Bravo Calderón et al., 2025).</w:t>
      </w:r>
    </w:p>
    <w:p xmlns:wp14="http://schemas.microsoft.com/office/word/2010/wordml" w:rsidRPr="00E02700" w:rsidR="007D498F" w:rsidP="07BD692C" w:rsidRDefault="7BDB67A1">
      <w:pPr>
        <w:ind w:left="708"/>
        <w:rPr>
          <w:rFonts w:eastAsia="Times New Roman"/>
        </w:rPr>
      </w:pPr>
      <w:r>
        <w:rPr>
          <w:rFonts w:eastAsia="Times New Roman"/>
        </w:rPr>
        <w:t xml:space="preserve">En la región se encuentran trabajos con propósitos cercanos al de este proyecto. Sánchez-Encalada et al. (2023) desarrollaron un software para la gestión de historias clínicas odontológicas en Ecuador, y Pérez López y Martínez Ramos (2024) construyeron un sistema web para la gestión administrativa de la Clínica Dental San Antonio, en Matagalpa, Nicaragua. Ambos trabajos se ocupan de los mismos procesos que dieron origen al sistema RAVE: el registro clínico del paciente y la organización administrativa de la atención en consultorios privados.</w:t>
      </w:r>
    </w:p>
    <w:p xmlns:wp14="http://schemas.microsoft.com/office/word/2010/wordml" w:rsidRPr="00E02700" w:rsidR="007D498F" w:rsidP="1374D8D7" w:rsidRDefault="593074B6" w14:paraId="7E849EEA" wp14:textId="417BF15A">
      <w:pPr>
        <w:pStyle w:val="Ttulo3"/>
        <w:suppressLineNumbers w:val="0"/>
        <w:bidi w:val="0"/>
        <w:spacing w:before="0" w:beforeAutospacing="off" w:after="0" w:afterAutospacing="off" w:line="480" w:lineRule="auto"/>
        <w:ind w:left="0" w:right="0" w:firstLine="708"/>
        <w:jc w:val="both"/>
        <w:rPr>
          <w:rFonts w:eastAsia="Times New Roman"/>
        </w:rPr>
      </w:pPr>
      <w:bookmarkStart w:name="_Toc1677492707" w:id="57"/>
      <w:bookmarkStart w:name="_Toc1401230132" w:id="58"/>
      <w:bookmarkStart w:name="bm_2_1_2_Historia_cl_nica_electr_nica__1" w:id="59"/>
      <w:bookmarkStart w:name="_Toc1591254196" w:id="944135032"/>
      <w:r>
        <w:rPr>
          <w:rFonts w:eastAsia="Times New Roman"/>
        </w:rPr>
        <w:t>2.2.2 Historia clínica electrónica en odontología</w:t>
      </w:r>
      <w:bookmarkEnd w:id="57"/>
      <w:bookmarkEnd w:id="58"/>
      <w:bookmarkEnd w:id="59"/>
      <w:bookmarkEnd w:id="944135032"/>
    </w:p>
    <w:p xmlns:wp14="http://schemas.microsoft.com/office/word/2010/wordml" w:rsidRPr="00E02700" w:rsidR="007D498F" w:rsidP="07BD692C" w:rsidRDefault="7BDB67A1" w14:paraId="66F9A786" wp14:textId="77777777">
      <w:pPr>
        <w:ind w:left="708"/>
        <w:rPr>
          <w:rFonts w:eastAsia="Times New Roman"/>
        </w:rPr>
      </w:pPr>
      <w:r>
        <w:rPr>
          <w:rFonts w:eastAsia="Times New Roman"/>
        </w:rPr>
        <w:t>La Historia Clínica Electrónica (HCE) es un registro digital longitudinal que documenta de manera continua los eventos clínicos de un paciente, permitiendo su consulta y actualización por profesionales autorizados (Bastías-Butler &amp; Ulrich, 2019).</w:t>
      </w:r>
    </w:p>
    <w:p xmlns:wp14="http://schemas.microsoft.com/office/word/2010/wordml" w:rsidRPr="00E02700" w:rsidR="007D498F" w:rsidP="07BD692C" w:rsidRDefault="7BDB67A1" w14:paraId="17181BD5" wp14:textId="77777777">
      <w:pPr>
        <w:ind w:left="708"/>
        <w:rPr>
          <w:rFonts w:eastAsia="Times New Roman"/>
        </w:rPr>
      </w:pPr>
      <w:r>
        <w:rPr>
          <w:rFonts w:eastAsia="Times New Roman"/>
        </w:rPr>
        <w:t>En odontología, la HCE debe manejar componentes específicos:</w:t>
      </w:r>
    </w:p>
    <w:p xmlns:wp14="http://schemas.microsoft.com/office/word/2010/wordml" w:rsidRPr="00E02700" w:rsidR="007D498F" w:rsidP="07BD692C" w:rsidRDefault="7BDB67A1" w14:paraId="46A4E8F2" wp14:textId="77777777">
      <w:pPr>
        <w:pStyle w:val="Prrafodelista"/>
        <w:numPr>
          <w:ilvl w:val="0"/>
          <w:numId w:val="5"/>
        </w:numPr>
        <w:rPr>
          <w:rFonts w:eastAsia="Times New Roman"/>
        </w:rPr>
      </w:pPr>
      <w:r>
        <w:rPr>
          <w:rFonts w:eastAsia="Times New Roman"/>
        </w:rPr>
        <w:t>Datos de identificación: Información demográfica y de contacto del paciente.</w:t>
      </w:r>
    </w:p>
    <w:p xmlns:wp14="http://schemas.microsoft.com/office/word/2010/wordml" w:rsidRPr="00E02700" w:rsidR="007D498F" w:rsidP="07BD692C" w:rsidRDefault="7BDB67A1" w14:paraId="72B88D1C" wp14:textId="77777777">
      <w:pPr>
        <w:pStyle w:val="Prrafodelista"/>
        <w:numPr>
          <w:ilvl w:val="0"/>
          <w:numId w:val="5"/>
        </w:numPr>
        <w:jc w:val="left"/>
        <w:rPr>
          <w:rFonts w:eastAsia="Times New Roman"/>
        </w:rPr>
      </w:pPr>
      <w:r>
        <w:rPr>
          <w:rFonts w:eastAsia="Times New Roman"/>
        </w:rPr>
        <w:t xml:space="preserve">Antecedentes: Registro de enfermedades sistémicas, alergias, medicamentos y tratamientos previos.</w:t>
      </w:r>
    </w:p>
    <w:p xmlns:wp14="http://schemas.microsoft.com/office/word/2010/wordml" w:rsidRPr="00E02700" w:rsidR="007D498F" w:rsidP="07BD692C" w:rsidRDefault="7BDB67A1" w14:paraId="52A5801E" wp14:textId="77777777">
      <w:pPr>
        <w:pStyle w:val="Prrafodelista"/>
        <w:numPr>
          <w:ilvl w:val="0"/>
          <w:numId w:val="5"/>
        </w:numPr>
        <w:rPr>
          <w:rFonts w:eastAsia="Times New Roman"/>
        </w:rPr>
      </w:pPr>
      <w:r>
        <w:rPr>
          <w:rFonts w:eastAsia="Times New Roman"/>
        </w:rPr>
        <w:t xml:space="preserve">Odontograma digital: Representación gráfica interactiva del estado dental que permite registrar hallazgos clínicos y tratamientos.</w:t>
      </w:r>
    </w:p>
    <w:p xmlns:wp14="http://schemas.microsoft.com/office/word/2010/wordml" w:rsidRPr="00E02700" w:rsidR="007D498F" w:rsidP="07BD692C" w:rsidRDefault="7BDB67A1" w14:paraId="3C72DAB5" wp14:textId="77777777">
      <w:pPr>
        <w:pStyle w:val="Prrafodelista"/>
        <w:numPr>
          <w:ilvl w:val="0"/>
          <w:numId w:val="5"/>
        </w:numPr>
        <w:rPr>
          <w:rFonts w:eastAsia="Times New Roman"/>
        </w:rPr>
      </w:pPr>
      <w:r>
        <w:rPr>
          <w:rFonts w:eastAsia="Times New Roman"/>
        </w:rPr>
        <w:t>Evoluciones clínicas: Registro cronológico de cada consulta con diagnósticos y procedimientos.</w:t>
      </w:r>
    </w:p>
    <w:p xmlns:wp14="http://schemas.microsoft.com/office/word/2010/wordml" w:rsidRPr="00E02700" w:rsidR="007D498F" w:rsidP="07BD692C" w:rsidRDefault="7BDB67A1" w14:paraId="74DEA56C" wp14:textId="77777777">
      <w:pPr>
        <w:pStyle w:val="Prrafodelista"/>
        <w:numPr>
          <w:ilvl w:val="0"/>
          <w:numId w:val="5"/>
        </w:numPr>
        <w:rPr>
          <w:rFonts w:eastAsia="Times New Roman"/>
        </w:rPr>
      </w:pPr>
      <w:r>
        <w:rPr>
          <w:rFonts w:eastAsia="Times New Roman"/>
        </w:rPr>
        <w:t>Planes de tratamiento: Documentación de procedimientos propuestos.</w:t>
      </w:r>
    </w:p>
    <w:p xmlns:wp14="http://schemas.microsoft.com/office/word/2010/wordml" w:rsidRPr="00E02700" w:rsidR="54F4CB8A" w:rsidP="07BD692C" w:rsidRDefault="54F4CB8A" w14:paraId="62EBF3C5" wp14:textId="77777777">
      <w:pPr>
        <w:ind w:left="708"/>
        <w:rPr>
          <w:rFonts w:eastAsia="Times New Roman"/>
        </w:rPr>
      </w:pPr>
    </w:p>
    <w:p xmlns:wp14="http://schemas.microsoft.com/office/word/2010/wordml" w:rsidRPr="00E02700" w:rsidR="007D498F" w:rsidP="7755780E" w:rsidRDefault="7BDB67A1" w14:paraId="13F77B9A" wp14:textId="77777777">
      <w:pPr>
        <w:ind w:left="708"/>
      </w:pPr>
      <w:r>
        <w:rPr>
          <w:rFonts w:eastAsia="Times New Roman"/>
        </w:rPr>
        <w:t xml:space="preserve">La correcta implementación requiere, además de tecnología, la definición de protocolos sobre manejo de información y procesos de capacitación del equipo (Bastías-Butler &amp; Ulrich, 2019).</w:t>
      </w:r>
    </w:p>
    <w:p w:rsidR="1374D8D7" w:rsidP="1374D8D7" w:rsidRDefault="1374D8D7" w14:paraId="17109BBB" w14:textId="0C702D8D">
      <w:pPr>
        <w:ind w:left="708"/>
        <w:rPr>
          <w:rFonts w:eastAsia="Times New Roman"/>
        </w:rPr>
      </w:pPr>
    </w:p>
    <w:p w:rsidR="63A1C327" w:rsidP="07BD692C" w:rsidRDefault="63A1C327" w14:paraId="7EAB1AC2" w14:textId="69885D8B">
      <w:pPr>
        <w:pStyle w:val="Ttulo3"/>
        <w:suppressLineNumbers w:val="0"/>
        <w:spacing w:before="0" w:beforeAutospacing="off" w:after="0" w:afterAutospacing="off" w:line="480" w:lineRule="auto"/>
        <w:ind w:left="0" w:right="0" w:firstLine="708"/>
        <w:jc w:val="both"/>
        <w:rPr>
          <w:rFonts w:eastAsia="Times New Roman"/>
        </w:rPr>
      </w:pPr>
      <w:bookmarkStart w:name="_Toc1869597143" w:id="2123551201"/>
      <w:r>
        <w:rPr>
          <w:rFonts w:eastAsia="Times New Roman"/>
        </w:rPr>
        <w:t xml:space="preserve">2.2.3 Metodologías de desarrollo: Selección y Justificación</w:t>
      </w:r>
      <w:bookmarkEnd w:id="2123551201"/>
    </w:p>
    <w:p w:rsidR="5402D871" w:rsidP="07BD692C" w:rsidRDefault="5402D871" w14:paraId="5F2A82E1" w14:textId="5E252A8C">
      <w:pPr>
        <w:pStyle w:val="Normal"/>
        <w:bidi w:val="0"/>
      </w:pPr>
      <w:r>
        <w:rPr/>
        <w:t>Se compararon cuatro enfoques reconocidos en la ingeniería de software: RUP, SCRUM, XP e ICONIX, considerando su nivel de formalidad, los artefactos y prácticas que proponen, y su idoneidad para un desarrollo individual con requerimientos de trazabilidad documental.</w:t>
      </w:r>
    </w:p>
    <w:p w:rsidR="3DFD19DF" w:rsidP="07BD692C" w:rsidRDefault="3DFD19DF" w14:paraId="4F832F95" w14:textId="1BF29FC9">
      <w:pPr>
        <w:pStyle w:val="Normal"/>
        <w:bidi w:val="0"/>
      </w:pPr>
      <w:r>
        <w:rPr/>
        <w:t>RUP corresponde a un proceso iterativo y estructurado que se organiza en cuatro fases: Inicio, Elaboración, Construcción y Transición. Además, contempla roles, actividades y diversos artefactos asociados a las disciplinas de desarrollo, con un fuerte énfasis en el modelado y la documentación del proceso. Si bien su estructura puede adaptarse a diferentes contextos, la cantidad y variedad de elementos que contempla resulta más amplia que la requerida por el alcance del presente proyecto, desarrollado por un único desarrollador.</w:t>
      </w:r>
    </w:p>
    <w:p w:rsidR="3DFD19DF" w:rsidP="07BD692C" w:rsidRDefault="3DFD19DF" w14:paraId="1455D90B" w14:textId="6F55B799">
      <w:pPr>
        <w:pStyle w:val="Normal"/>
      </w:pPr>
      <w:r>
        <w:rPr/>
        <w:t xml:space="preserve"> </w:t>
      </w:r>
    </w:p>
    <w:p w:rsidR="3DFD19DF" w:rsidP="07BD692C" w:rsidRDefault="3DFD19DF" w14:paraId="1FD3F447" w14:textId="7B822C35">
      <w:pPr>
        <w:pStyle w:val="Normal"/>
      </w:pPr>
      <w:r>
        <w:rPr/>
        <w:t>SCRUM, por su parte, constituye un marco de trabajo ágil e iterativo que organiza el desarrollo mediante Sprints y establece como artefactos principales el Product Backlog, el Sprint Backlog y el Increment. El marco no prescribe el uso de UML ni establece una secuencia específica de modelos para representar el análisis y diseño del sistema.</w:t>
      </w:r>
    </w:p>
    <w:p w:rsidR="3DFD19DF" w:rsidP="07BD692C" w:rsidRDefault="3DFD19DF" w14:paraId="2B4ED44D" w14:textId="24988F3D">
      <w:pPr>
        <w:pStyle w:val="Normal"/>
      </w:pPr>
      <w:r>
        <w:rPr/>
        <w:t xml:space="preserve"> </w:t>
      </w:r>
    </w:p>
    <w:p w:rsidR="3DFD19DF" w:rsidP="07BD692C" w:rsidRDefault="3DFD19DF" w14:paraId="77F0AF5B" w14:textId="7185BE94">
      <w:pPr>
        <w:pStyle w:val="Normal"/>
      </w:pPr>
      <w:r>
        <w:rPr/>
        <w:t>XP comparte el enfoque ágil e iterativo, pero centra su propuesta en prácticas de ingeniería y desarrollo colaborativo, entre ellas la programación en parejas y la integración continua. A diferencia de ICONIX, XP no establece una secuencia específica de modelos UML como mecanismo central para relacionar los requerimientos con el análisis y el diseño.</w:t>
      </w:r>
    </w:p>
    <w:p w:rsidR="3DFD19DF" w:rsidP="07BD692C" w:rsidRDefault="3DFD19DF" w14:paraId="55E4B982" w14:textId="3EC92138">
      <w:pPr>
        <w:pStyle w:val="Normal"/>
      </w:pPr>
      <w:r>
        <w:rPr/>
        <w:t xml:space="preserve"> </w:t>
      </w:r>
    </w:p>
    <w:p w:rsidR="3DFD19DF" w:rsidP="07BD692C" w:rsidRDefault="3DFD19DF" w14:paraId="67388AF6" w14:textId="26815129">
      <w:pPr>
        <w:pStyle w:val="Normal"/>
      </w:pPr>
      <w:r>
        <w:rPr/>
        <w:t>ICONIX, en cambio, propone un proceso estructurado y ligero basado en casos de uso y en el modelado UML. Rosenberg y Stephens (2007) presentan ICONIX como un proceso minimalista orientado a conducir el desarrollo desde los casos de uso hacia el diseño, la implementación y las pruebas. Su estructura permite establecer relaciones entre los requerimientos y los modelos elaborados durante las etapas de análisis y diseño, proporcionando un mecanismo de trazabilidad adecuado para la documentación del sistema.</w:t>
      </w:r>
    </w:p>
    <w:p w:rsidR="1374D8D7" w:rsidP="1374D8D7" w:rsidRDefault="1374D8D7" w14:paraId="106101ED" w14:textId="0DA0F8A1">
      <w:pPr>
        <w:ind w:left="708"/>
        <w:rPr>
          <w:rFonts w:eastAsia="Times New Roman"/>
        </w:rPr>
      </w:pPr>
    </w:p>
    <w:p w:rsidR="248A7D24" w:rsidP="07BD692C" w:rsidRDefault="248A7D24" w14:paraId="6E7D55FB" w14:textId="37AF29A8">
      <w:pPr>
        <w:pStyle w:val="Ttulo2"/>
        <w:suppressLineNumbers w:val="0"/>
        <w:spacing w:before="0" w:beforeAutospacing="off" w:after="0" w:afterAutospacing="off" w:line="480" w:lineRule="auto"/>
        <w:ind w:left="708" w:right="0"/>
        <w:jc w:val="both"/>
        <w:rPr>
          <w:rFonts w:eastAsia="Times New Roman" w:cs="Times New Roman"/>
        </w:rPr>
      </w:pPr>
      <w:bookmarkStart w:name="_Toc680229866" w:id="2054000285"/>
      <w:r>
        <w:rPr>
          <w:rFonts w:eastAsia="Times New Roman" w:cs="Times New Roman"/>
        </w:rPr>
        <w:t>2.3 Marco Conceptual</w:t>
      </w:r>
      <w:bookmarkEnd w:id="2054000285"/>
    </w:p>
    <w:p w:rsidR="43CEE8E1" w:rsidP="07BD692C" w:rsidRDefault="43CEE8E1" w14:paraId="4B79F3CA" w14:textId="5BD9EB4A">
      <w:pPr>
        <w:pStyle w:val="Normal"/>
      </w:pPr>
      <w:r>
        <w:rPr/>
        <w:t>Trazabilidad: en el contexto de la metodología ICONIX, se refiere a la capacidad de rastrear la relación entre los artefactos producidos durante el desarrollo (requerimiento, caso de uso, diagrama de robustez, diagrama de secuencia y código) asegurando que cada elemento del diseño responda a una necesidad identificada (Rosenberg &amp; Stephens, 2007). Este uso metodológico se distingue del sentido clínico del término, empleado en el presente documento para referirse a la capacidad del sistema de conservar el historial cronológico de atención de un paciente.</w:t>
      </w:r>
    </w:p>
    <w:p w:rsidR="07BD692C" w:rsidP="07BD692C" w:rsidRDefault="07BD692C" w14:paraId="56A13887" w14:textId="5CCA7478">
      <w:pPr>
        <w:pStyle w:val="Normal"/>
      </w:pPr>
    </w:p>
    <w:p w:rsidR="6C63CD1B" w:rsidP="1374D8D7" w:rsidRDefault="6C63CD1B" w14:paraId="1733D74C" w14:textId="6A571779">
      <w:pPr>
        <w:pStyle w:val="Ttulo2"/>
        <w:suppressLineNumbers w:val="0"/>
        <w:bidi w:val="0"/>
        <w:spacing w:before="0" w:beforeAutospacing="off" w:after="0" w:afterAutospacing="off" w:line="480" w:lineRule="auto"/>
        <w:ind w:left="720" w:right="0"/>
        <w:jc w:val="both"/>
        <w:rPr>
          <w:rFonts w:eastAsia="Times New Roman" w:cs="Times New Roman"/>
        </w:rPr>
      </w:pPr>
      <w:bookmarkStart w:name="_Toc237902544" w:id="1116680540"/>
      <w:r>
        <w:rPr>
          <w:rFonts w:eastAsia="Times New Roman" w:cs="Times New Roman"/>
        </w:rPr>
        <w:t xml:space="preserve">2.4 Marco Legal y Normativo (Colombia)</w:t>
      </w:r>
      <w:bookmarkEnd w:id="1116680540"/>
    </w:p>
    <w:p w:rsidR="41C10F06" w:rsidP="07BD692C" w:rsidRDefault="41C10F06" w14:paraId="4AC0B0DF" w14:textId="54B35354">
      <w:pPr>
        <w:pStyle w:val="Prrafodelista"/>
        <w:numPr>
          <w:ilvl w:val="0"/>
          <w:numId w:val="17"/>
        </w:numPr>
        <w:ind w:left="1068" w:firstLine="708"/>
        <w:rPr>
          <w:rFonts w:eastAsia="Times New Roman"/>
        </w:rPr>
      </w:pPr>
      <w:r>
        <w:rPr>
          <w:rFonts w:eastAsia="Times New Roman"/>
        </w:rPr>
        <w:t>Ley 35 de 1989 – Establece el código de ética del odontólogo colombiano, consagrando el carácter reservado y privado de la historia clínica, así como la obligación del profesional de instruir a su personal auxiliar sobre la reserva del secreto profesional (Congreso de Colombia, 1989). Este mandato sustenta la necesidad de diferenciar los niveles de acceso a la información clínica según el rol de cada usuario del sistema (Administrador, Odontóloga, Asistente).</w:t>
      </w:r>
    </w:p>
    <w:p w:rsidR="41C10F06" w:rsidP="07BD692C" w:rsidRDefault="41C10F06">
      <w:pPr>
        <w:pStyle w:val="Prrafodelista"/>
        <w:numPr>
          <w:ilvl w:val="0"/>
          <w:numId w:val="17"/>
        </w:numPr>
        <w:ind w:left="1068" w:firstLine="708"/>
        <w:rPr>
          <w:rFonts w:eastAsia="Times New Roman"/>
        </w:rPr>
      </w:pPr>
      <w:r>
        <w:rPr>
          <w:rFonts w:eastAsia="Times New Roman"/>
        </w:rPr>
        <w:t xml:space="preserve">Ley 38 de 1993 – Adopta la carta dental con fines de identificación y obliga a todos los consultorios odontológicos, públicos y privados, a levantarla para cada paciente. Cuando se practica la necropsia de una persona sin identificar, su estado dental se registra y se remite al Instituto Nacional de Medicina Legal y Ciencias Forenses, que lo compara con los registros odontológicos disponibles. Por esta razón, el odontograma del sistema tiene también un valor forense: debe conservarse completo, sin eliminaciones, y estar disponible cuando la autoridad competente lo solicite (Ley 38 de 1993).</w:t>
      </w:r>
    </w:p>
    <w:p w:rsidR="441D987D" w:rsidP="07BD692C" w:rsidRDefault="441D987D" w14:paraId="5DD5AF72" w14:textId="18A17C93">
      <w:pPr>
        <w:pStyle w:val="Prrafodelista"/>
        <w:numPr>
          <w:ilvl w:val="0"/>
          <w:numId w:val="17"/>
        </w:numPr>
        <w:ind w:left="1068" w:firstLine="708"/>
        <w:rPr>
          <w:rFonts w:eastAsia="Times New Roman"/>
        </w:rPr>
      </w:pPr>
      <w:r>
        <w:rPr>
          <w:rFonts w:eastAsia="Times New Roman"/>
        </w:rPr>
        <w:t>Ley 1581 de 2012 – Protección de datos personales (datos clínicos sensibles). Clasifica los datos de salud como sensibles, requiriendo protección especial. La aplicación debe tener políticas de privacidad, obtener autorización para tratamiento de datos y garantizar derechos de acceso y rectificación (Ley 1581 de 2012). Esta ley fue reglamentada por el Decreto 1377 de 2013, que exige obtener la autorización del titular de manera previa e informada y conservar prueba de ella (Decreto 1377 de 2013).</w:t>
      </w:r>
    </w:p>
    <w:p w:rsidR="441D987D" w:rsidP="07BD692C" w:rsidRDefault="441D987D" w14:paraId="5B1DFB67" w14:textId="34F391F4">
      <w:pPr>
        <w:pStyle w:val="Prrafodelista"/>
        <w:numPr>
          <w:ilvl w:val="0"/>
          <w:numId w:val="17"/>
        </w:numPr>
        <w:ind w:left="1068" w:firstLine="708"/>
        <w:rPr>
          <w:rFonts w:eastAsia="Times New Roman"/>
        </w:rPr>
      </w:pPr>
      <w:r>
        <w:rPr>
          <w:rFonts w:eastAsia="Times New Roman"/>
        </w:rPr>
        <w:t>Resolución 1995 de 1999 –Establece criterios para elaboración y conservación de historias clínicas. El sistema debe garantizar registros legibles, cronológicos e inmodificables sin trazabilidad, con controles de acceso restringidos (Ministerio de Salud, 1999).</w:t>
      </w:r>
    </w:p>
    <w:p w:rsidR="441D987D" w:rsidP="07BD692C" w:rsidRDefault="441D987D">
      <w:pPr>
        <w:pStyle w:val="Prrafodelista"/>
        <w:numPr>
          <w:ilvl w:val="0"/>
          <w:numId w:val="17"/>
        </w:numPr>
        <w:ind w:left="1068" w:firstLine="708"/>
        <w:rPr>
          <w:rFonts w:eastAsia="Times New Roman"/>
        </w:rPr>
      </w:pPr>
      <w:r>
        <w:rPr>
          <w:rFonts w:eastAsia="Times New Roman"/>
        </w:rPr>
        <w:t xml:space="preserve">Resolución 839 de 2017 – Modifica la Resolución 1995 de 1999 en lo relativo a la conservación de la historia clínica, que debe mantenerse por un mínimo de quince años contados a partir de la última atención: cinco en el archivo de gestión y diez en el archivo central. En consecuencia, dentro de ese plazo el sistema no debe permitir la eliminación física de historias clínicas, odontogramas ni radiografías (Ministerio de Salud y Protección Social, 2017).</w:t>
      </w:r>
    </w:p>
    <w:p w:rsidR="441D987D" w:rsidP="07BD692C" w:rsidRDefault="441D987D" w14:paraId="3F1B2093" w14:textId="68BCAEAB">
      <w:pPr>
        <w:pStyle w:val="Prrafodelista"/>
        <w:numPr>
          <w:ilvl w:val="0"/>
          <w:numId w:val="17"/>
        </w:numPr>
        <w:ind w:left="1068" w:firstLine="708"/>
        <w:rPr>
          <w:rFonts w:eastAsia="Times New Roman"/>
        </w:rPr>
      </w:pPr>
      <w:r>
        <w:rPr>
          <w:rFonts w:eastAsia="Times New Roman"/>
        </w:rPr>
        <w:t>Ley 527 de 1999 – Reconoce la validez jurídica de documentos digitales, permitiendo que consentimientos informados y evoluciones clínicas generados en la aplicación tengan validez legal (Ley 527 de 1999).</w:t>
      </w:r>
    </w:p>
    <w:p w:rsidR="441D987D" w:rsidP="07BD692C" w:rsidRDefault="441D987D" w14:paraId="09127FCF" w14:textId="008E1FDA">
      <w:pPr>
        <w:pStyle w:val="Prrafodelista"/>
        <w:numPr>
          <w:ilvl w:val="0"/>
          <w:numId w:val="17"/>
        </w:numPr>
        <w:ind w:left="1068" w:firstLine="708"/>
        <w:rPr>
          <w:rFonts w:eastAsia="Times New Roman"/>
        </w:rPr>
      </w:pPr>
      <w:r>
        <w:rPr>
          <w:rFonts w:eastAsia="Times New Roman"/>
        </w:rPr>
        <w:t>Ley 1751 de 2015 – Reconoce el derecho de los pacientes a recibir información clara sobre su estado de salud. El sistema debe garantizar que toda información clínica registrada sea accesible cuando se solicite (Ley 1751 de 2015).</w:t>
      </w:r>
    </w:p>
    <w:p w:rsidR="441D987D" w:rsidP="07BD692C" w:rsidRDefault="441D987D">
      <w:pPr>
        <w:pStyle w:val="Prrafodelista"/>
        <w:numPr>
          <w:ilvl w:val="0"/>
          <w:numId w:val="17"/>
        </w:numPr>
        <w:ind w:left="1068" w:firstLine="708"/>
        <w:rPr>
          <w:rFonts w:eastAsia="Times New Roman"/>
        </w:rPr>
      </w:pPr>
      <w:r>
        <w:rPr>
          <w:rFonts w:eastAsia="Times New Roman"/>
        </w:rPr>
        <w:t xml:space="preserve">Resolución 3100 de 2019 – Define los procedimientos y condiciones de inscripción de los prestadores de servicios de salud y de habilitación de servicios. Uno de sus estándares es el de historia clínica y registros, que exige que la historia de cada paciente esté diligenciada de forma completa y legible y que se garantice su custodia y confidencialidad (Ministerio de Salud, 2019).</w:t>
      </w:r>
    </w:p>
    <w:p w:rsidR="07BD692C" w:rsidP="07BD692C" w:rsidRDefault="07BD692C" w14:paraId="3124D40C" w14:textId="3263D75F">
      <w:pPr>
        <w:ind w:left="360"/>
        <w:rPr>
          <w:rFonts w:eastAsia="Times New Roman"/>
        </w:rPr>
      </w:pPr>
    </w:p>
    <w:p xmlns:wp14="http://schemas.microsoft.com/office/word/2010/wordml" w:rsidRPr="00E02700" w:rsidR="582A7A73" w:rsidP="1374D8D7" w:rsidRDefault="40A414C6" w14:paraId="0C251F9D" wp14:textId="0336BF03">
      <w:pPr>
        <w:rPr>
          <w:rFonts w:eastAsia="Times New Roman"/>
          <w:lang w:val="es-CO"/>
        </w:rPr>
      </w:pPr>
    </w:p>
    <w:p xmlns:wp14="http://schemas.microsoft.com/office/word/2010/wordml" w:rsidRPr="00E02700" w:rsidR="582A7A73" w:rsidP="07BD692C" w:rsidRDefault="582A7A73" w14:paraId="1F72F646" wp14:textId="77777777">
      <w:pPr>
        <w:rPr>
          <w:rFonts w:eastAsia="Times New Roman"/>
          <w:lang w:val="es-CO"/>
        </w:rPr>
      </w:pPr>
    </w:p>
    <w:p xmlns:wp14="http://schemas.microsoft.com/office/word/2010/wordml" w:rsidRPr="00E02700" w:rsidR="7837BDC2" w:rsidP="07BD692C" w:rsidRDefault="7837BDC2" w14:paraId="08CE6F91" wp14:textId="77777777">
      <w:pPr>
        <w:rPr>
          <w:rFonts w:eastAsia="Times New Roman"/>
        </w:rPr>
      </w:pPr>
      <w:r>
        <w:rPr>
          <w:rFonts w:eastAsia="Times New Roman"/>
        </w:rPr>
        <w:br w:type="page"/>
      </w:r>
    </w:p>
    <w:p xmlns:wp14="http://schemas.microsoft.com/office/word/2010/wordml" w:rsidRPr="00E02700" w:rsidR="00C21FFB" w:rsidP="471398A0" w:rsidRDefault="00E40289" w14:paraId="45425806" wp14:textId="3CE1CBF5">
      <w:pPr>
        <w:pStyle w:val="Ttulo1"/>
      </w:pPr>
      <w:bookmarkStart w:name="_Toc1304681871" w:id="1025943585"/>
      <w:r>
        <w:rPr/>
        <w:t>CA</w:t>
      </w:r>
      <w:commentRangeStart w:id="1404426182"/>
      <w:r>
        <w:rPr/>
        <w:t xml:space="preserve">PÍTULO 3: MÉTODO</w:t>
      </w:r>
      <w:commentRangeEnd w:id="1404426182"/>
      <w:r>
        <w:rPr>
          <w:rStyle w:val="CommentReference"/>
        </w:rPr>
        <w:commentReference w:id="1404426182"/>
      </w:r>
      <w:bookmarkEnd w:id="1025943585"/>
    </w:p>
    <w:p w:rsidR="1374D8D7" w:rsidP="1374D8D7" w:rsidRDefault="1374D8D7" w14:paraId="3C9CEB9C" w14:textId="4FEE14E2">
      <w:pPr>
        <w:pStyle w:val="Normal"/>
      </w:pPr>
    </w:p>
    <w:p w:rsidR="597217B8" w:rsidRDefault="597217B8" w14:paraId="36309826" w14:textId="4B54F6B8">
      <w:r>
        <w:rPr>
          <w:rFonts w:eastAsia="Times New Roman"/>
        </w:rPr>
        <w:t>Para el desarrollo de este proyecto se adopta la metodología ICONIX, creada por Doug Rosenberg y Kendall Scott. ICONIX consiste en un lenguaje de modelamiento y un proceso de desarrollo de software práctico; es un proceso dirigido, como RUP, pero relativamente pequeño y ligero, como XP (Moreira et al., 2019). ICONIX está adaptado a los patrones y ofrece el soporte de UML, dirigido por casos de uso, y es un proceso iterativo e incremental (Amavizca et al., 2014).</w:t>
      </w:r>
    </w:p>
    <w:p w:rsidR="597217B8" w:rsidP="1374D8D7" w:rsidRDefault="597217B8" w14:paraId="1AB324EF">
      <w:pPr/>
      <w:r>
        <w:rPr>
          <w:rFonts w:eastAsia="Times New Roman"/>
        </w:rPr>
        <w:t>ICONIX organiza el proceso en cuatro fases:</w:t>
      </w:r>
    </w:p>
    <w:p w:rsidR="07BD692C" w:rsidP="07BD692C" w:rsidRDefault="07BD692C" w14:paraId="1898D93C" w14:textId="67D4381B">
      <w:pPr>
        <w:rPr>
          <w:rFonts w:eastAsia="Times New Roman"/>
        </w:rPr>
      </w:pPr>
    </w:p>
    <w:p w:rsidR="597217B8" w:rsidP="07BD692C" w:rsidRDefault="597217B8" w14:paraId="1B6B5BB0" w14:textId="74AD3FB6">
      <w:pPr>
        <w:pStyle w:val="Ttulo3"/>
        <w:suppressLineNumbers w:val="0"/>
        <w:spacing w:before="0" w:beforeAutospacing="off" w:after="0" w:afterAutospacing="off" w:line="480" w:lineRule="auto"/>
        <w:ind w:left="0" w:right="0"/>
        <w:jc w:val="both"/>
        <w:rPr>
          <w:rFonts w:eastAsia="Times New Roman"/>
        </w:rPr>
      </w:pPr>
      <w:bookmarkStart w:name="_Toc671347938" w:id="2057168481"/>
      <w:r>
        <w:rPr>
          <w:rFonts w:eastAsia="Times New Roman"/>
        </w:rPr>
        <w:t>3.1 Fase 1: Análisis de Requerimientos</w:t>
      </w:r>
      <w:bookmarkEnd w:id="2057168481"/>
    </w:p>
    <w:p w:rsidR="597217B8" w:rsidP="1374D8D7" w:rsidRDefault="597217B8" w14:paraId="1443B2B6">
      <w:pPr>
        <w:rPr>
          <w:rFonts w:eastAsia="Times New Roman"/>
          <w:lang w:val="es-CO"/>
        </w:rPr>
      </w:pPr>
      <w:r>
        <w:rPr>
          <w:rFonts w:eastAsia="Times New Roman"/>
        </w:rPr>
        <w:t>En esta fase se busca comprender el problema, los actores involucrados y las necesidades del sistema. Se identifican en el mundo real los objetos y todas las relaciones de agregación y generalización entre ellos, utilizando un diagrama de clases de alto nivel definido como modelo de dominio; se presenta un prototipo de las interfaces del sistema para que los interesados comprendan mejor el sistema propuesto; y se identifican los casos de uso del sistema mostrando los actores involucrados (Amavizca et al., 2014).</w:t>
      </w:r>
    </w:p>
    <w:p w:rsidR="597217B8" w:rsidP="1374D8D7" w:rsidRDefault="597217B8" w14:paraId="3EAC0C08">
      <w:pPr>
        <w:rPr>
          <w:rFonts w:eastAsia="Times New Roman"/>
          <w:lang w:val="es-CO"/>
        </w:rPr>
      </w:pPr>
      <w:r>
        <w:rPr>
          <w:rFonts w:eastAsia="Times New Roman"/>
        </w:rPr>
        <w:t>Las actividades propuestas para esta fase son: levantamiento de requerimientos funcionales y no funcionales, construcción del modelo del dominio inicial, elaboración del diagrama de casos de uso con actores y escenarios, documentación de las reglas operativas del sistema, y una revisión de requerimientos para verificar que los casos de uso se ajusten a las necesidades identificadas.</w:t>
      </w:r>
    </w:p>
    <w:p w:rsidR="1374D8D7" w:rsidP="1374D8D7" w:rsidRDefault="1374D8D7" w14:paraId="29C753B3">
      <w:pPr>
        <w:rPr>
          <w:rFonts w:eastAsia="Times New Roman"/>
          <w:lang w:val="es-CO"/>
        </w:rPr>
      </w:pPr>
    </w:p>
    <w:p w:rsidR="597217B8" w:rsidP="07BD692C" w:rsidRDefault="597217B8" w14:paraId="60EA2C42" w14:textId="4C3E75A2">
      <w:pPr>
        <w:pStyle w:val="Ttulo3"/>
        <w:suppressLineNumbers w:val="0"/>
        <w:bidi w:val="0"/>
        <w:spacing w:before="0" w:beforeAutospacing="off" w:after="0" w:afterAutospacing="off" w:line="480" w:lineRule="auto"/>
        <w:ind w:left="0" w:right="0"/>
        <w:jc w:val="both"/>
        <w:rPr>
          <w:rFonts w:eastAsia="Times New Roman"/>
        </w:rPr>
      </w:pPr>
      <w:bookmarkStart w:name="_Toc1709181685" w:id="1002259196"/>
      <w:r>
        <w:rPr>
          <w:rFonts w:eastAsia="Times New Roman"/>
        </w:rPr>
        <w:t>3.2 Fase 2: Diseño Preliminar</w:t>
      </w:r>
      <w:bookmarkEnd w:id="1002259196"/>
    </w:p>
    <w:p w:rsidR="597217B8" w:rsidP="1374D8D7" w:rsidRDefault="597217B8" w14:paraId="3D9AC38F">
      <w:pPr>
        <w:rPr>
          <w:rFonts w:eastAsia="Times New Roman"/>
          <w:lang w:val="es-CO"/>
        </w:rPr>
      </w:pPr>
      <w:r>
        <w:rPr>
          <w:rFonts w:eastAsia="Times New Roman"/>
        </w:rPr>
        <w:t>En esta fase se profundiza en el comportamiento del sistema. Se describen los casos de uso como un flujo principal de acciones, pudiendo contener los flujos alternativos y los flujos de excepción; y se realiza el análisis de robustez, elaborando un diagrama que identifica los pasos en cada caso de uso, las entidades, las acciones y las interfaces de usuario, depurando los casos de uso a medida que se avanza (Amavizca et al., 2014). Los diagramas de robustez mejoran la comprensión entre la interacción del usuario y el sistema, facilitando la comprensión y exponiendo el flujo de información que se maneja dentro de un caso de uso (Amavizca et al., 2014).</w:t>
      </w:r>
    </w:p>
    <w:p w:rsidR="597217B8" w:rsidP="1374D8D7" w:rsidRDefault="597217B8" w14:paraId="17C515A7">
      <w:pPr>
        <w:rPr>
          <w:rFonts w:eastAsia="Times New Roman"/>
          <w:lang w:val="es-CO"/>
        </w:rPr>
      </w:pPr>
      <w:r>
        <w:rPr>
          <w:rFonts w:eastAsia="Times New Roman"/>
        </w:rPr>
        <w:t>Las actividades propuestas son: elaboración de los diagramas de robustez por cada caso de uso, refinamiento y actualización del modelo del dominio incorporando nuevas entidades con sus atributos identificados, y una revisión del diseño preliminar para verificar la coherencia entre los diagramas de robustez, los casos de uso y el modelo del dominio.</w:t>
      </w:r>
    </w:p>
    <w:p w:rsidR="1374D8D7" w:rsidP="1374D8D7" w:rsidRDefault="1374D8D7" w14:paraId="0E81FD7B">
      <w:pPr>
        <w:rPr>
          <w:rFonts w:eastAsia="Times New Roman"/>
          <w:lang w:val="es-CO"/>
        </w:rPr>
      </w:pPr>
    </w:p>
    <w:p w:rsidR="597217B8" w:rsidP="07BD692C" w:rsidRDefault="597217B8" w14:paraId="2BD039AE" w14:textId="5F5E1455">
      <w:pPr>
        <w:pStyle w:val="Ttulo3"/>
        <w:suppressLineNumbers w:val="0"/>
        <w:bidi w:val="0"/>
        <w:spacing w:before="0" w:beforeAutospacing="off" w:after="0" w:afterAutospacing="off" w:line="480" w:lineRule="auto"/>
        <w:ind w:left="0" w:right="0"/>
        <w:jc w:val="both"/>
        <w:rPr>
          <w:rFonts w:eastAsia="Times New Roman"/>
        </w:rPr>
      </w:pPr>
      <w:bookmarkStart w:name="_Toc1490108274" w:id="550200476"/>
      <w:r>
        <w:rPr>
          <w:rFonts w:eastAsia="Times New Roman"/>
        </w:rPr>
        <w:t>3.3 Fase 3: Revisión del Diseño</w:t>
      </w:r>
      <w:bookmarkEnd w:id="550200476"/>
    </w:p>
    <w:p w:rsidR="597217B8" w:rsidP="1374D8D7" w:rsidRDefault="597217B8" w14:paraId="4F979699">
      <w:pPr>
        <w:rPr>
          <w:rFonts w:eastAsia="Times New Roman"/>
          <w:lang w:val="es-CO"/>
        </w:rPr>
      </w:pPr>
      <w:r>
        <w:rPr>
          <w:rFonts w:eastAsia="Times New Roman"/>
        </w:rPr>
        <w:t>En esta fase se especifica el comportamiento a través del diagrama de secuencia, identificando para cada caso de uso los mensajes entre los diferentes objetos; se termina el modelo estático adicionando detalles en el diseño de clases; y se verifica si el diseño satisface todos los requisitos identificados (Amavizca et al., 2014).</w:t>
      </w:r>
    </w:p>
    <w:p w:rsidR="597217B8" w:rsidP="1374D8D7" w:rsidRDefault="597217B8" w14:paraId="230C1EC3">
      <w:pPr>
        <w:rPr>
          <w:rFonts w:eastAsia="Times New Roman"/>
          <w:lang w:val="es-CO"/>
        </w:rPr>
      </w:pPr>
      <w:r>
        <w:rPr>
          <w:rFonts w:eastAsia="Times New Roman"/>
        </w:rPr>
        <w:t>Las actividades propuestas son: construcción de los diagramas de secuencia por cada caso de uso, elaboración del diagrama de clases definitivo con atributos y métodos, diseño del modelo de base de datos, y una revisión crítica del diseño detallado para asegurar que el diagrama de secuencia está correctamente elaborado y que el diagrama de clases es consistente con él.</w:t>
      </w:r>
    </w:p>
    <w:p w:rsidR="1374D8D7" w:rsidP="1374D8D7" w:rsidRDefault="1374D8D7" w14:paraId="1BECDD0F">
      <w:pPr>
        <w:rPr>
          <w:rFonts w:eastAsia="Times New Roman"/>
          <w:lang w:val="es-CO"/>
        </w:rPr>
      </w:pPr>
    </w:p>
    <w:p w:rsidR="597217B8" w:rsidP="07BD692C" w:rsidRDefault="597217B8" w14:paraId="48545043" w14:textId="2F51937F">
      <w:pPr>
        <w:pStyle w:val="Ttulo3"/>
        <w:suppressLineNumbers w:val="0"/>
        <w:bidi w:val="0"/>
        <w:spacing w:before="0" w:beforeAutospacing="off" w:after="0" w:afterAutospacing="off" w:line="480" w:lineRule="auto"/>
        <w:ind w:left="0" w:right="0"/>
        <w:jc w:val="both"/>
        <w:rPr>
          <w:rFonts w:eastAsia="Times New Roman"/>
        </w:rPr>
      </w:pPr>
      <w:bookmarkStart w:name="_Toc249092373" w:id="1011022812"/>
      <w:r>
        <w:rPr>
          <w:rFonts w:eastAsia="Times New Roman"/>
        </w:rPr>
        <w:t>3.4 Fase 4: Implementación</w:t>
      </w:r>
      <w:bookmarkEnd w:id="1011022812"/>
    </w:p>
    <w:p w:rsidR="597217B8" w:rsidP="1374D8D7" w:rsidRDefault="597217B8" w14:paraId="722CF2B0">
      <w:pPr>
        <w:rPr>
          <w:rFonts w:eastAsia="Times New Roman"/>
          <w:lang w:val="es-CO"/>
        </w:rPr>
      </w:pPr>
      <w:r>
        <w:rPr>
          <w:rFonts w:eastAsia="Times New Roman"/>
        </w:rPr>
        <w:t>En esta fase se realizan pruebas de unidades considerando casos de uso, datos y resultados, y pruebas de integración con los usuarios para verificar la aceptación de los resultados (Amavizca et al., 2014).</w:t>
      </w:r>
    </w:p>
    <w:p w:rsidR="597217B8" w:rsidP="1374D8D7" w:rsidRDefault="597217B8" w14:paraId="23F1A89D" w14:textId="649D8374">
      <w:pPr>
        <w:pStyle w:val="Normal"/>
        <w:rPr>
          <w:rFonts w:eastAsia="Times New Roman"/>
          <w:lang w:val="es-CO"/>
        </w:rPr>
      </w:pPr>
      <w:r>
        <w:rPr>
          <w:rFonts w:eastAsia="Times New Roman"/>
        </w:rPr>
        <w:t>Las actividades propuestas son: codificación de los módulos del sistema siguiendo el diseño definido en la fase anterior, ejecución de pruebas unitarias sobre los componentes críticos, realización de pruebas de integración entre módulos, validación del sistema con los usuarios mediante pruebas de usabilidad para verificar el cumplimiento de los requerimientos establecidos, y corrección de los hallazgos identificados para la entrega del producto final.</w:t>
      </w:r>
    </w:p>
    <w:p xmlns:wp14="http://schemas.microsoft.com/office/word/2010/wordml" w:rsidRPr="00E02700" w:rsidR="7837BDC2" w:rsidP="07BD692C" w:rsidRDefault="7837BDC2" w14:paraId="61CDCEAD" wp14:textId="77777777">
      <w:pPr>
        <w:rPr>
          <w:rFonts w:eastAsia="Times New Roman"/>
        </w:rPr>
      </w:pPr>
    </w:p>
    <w:p xmlns:wp14="http://schemas.microsoft.com/office/word/2010/wordml" w:rsidRPr="00E02700" w:rsidR="007E1D16" w:rsidP="07BD692C" w:rsidRDefault="007E1D16" w14:paraId="6BB9E253" wp14:textId="77777777">
      <w:pPr>
        <w:spacing w:line="240" w:lineRule="auto"/>
        <w:ind w:firstLine="0"/>
        <w:jc w:val="left"/>
        <w:rPr>
          <w:rFonts w:eastAsia="Times New Roman"/>
          <w:b w:val="1"/>
          <w:bCs w:val="1"/>
          <w:i w:val="1"/>
          <w:iCs w:val="1"/>
          <w:lang w:val="es-CO"/>
        </w:rPr>
      </w:pPr>
      <w:bookmarkStart w:name="_Toc1126307927" w:id="91"/>
      <w:r>
        <w:rPr>
          <w:rFonts w:eastAsia="Times New Roman"/>
        </w:rPr>
        <w:br w:type="page"/>
      </w:r>
    </w:p>
    <w:p xmlns:wp14="http://schemas.microsoft.com/office/word/2010/wordml" w:rsidRPr="00E02700" w:rsidR="7837BDC2" w:rsidP="7755780E" w:rsidRDefault="593074B6" w14:paraId="4B88FA88" wp14:textId="77777777">
      <w:pPr>
        <w:pStyle w:val="Ttulo3"/>
        <w:rPr>
          <w:rFonts w:eastAsia="Times New Roman"/>
          <w:lang w:val="es-CO"/>
        </w:rPr>
      </w:pPr>
      <w:bookmarkStart w:name="_Toc1711273132" w:id="92"/>
      <w:bookmarkStart w:name="bm_4_1_4_Reglas_operativas_del_consult_1" w:id="93"/>
      <w:bookmarkStart w:name="_Toc462184100" w:id="826090961"/>
      <w:r>
        <w:rPr>
          <w:rFonts w:eastAsia="Times New Roman"/>
        </w:rPr>
        <w:t>3.1.2 Reglas Operativas del Consultorio</w:t>
      </w:r>
      <w:bookmarkEnd w:id="91"/>
      <w:bookmarkEnd w:id="92"/>
      <w:bookmarkEnd w:id="93"/>
      <w:bookmarkEnd w:id="826090961"/>
    </w:p>
    <w:p xmlns:wp14="http://schemas.microsoft.com/office/word/2010/wordml" w:rsidRPr="00E02700" w:rsidR="00C46A61" w:rsidP="07BD692C" w:rsidRDefault="72B69F18" w14:paraId="60222A94" wp14:textId="5FB02DEF">
      <w:pPr>
        <w:pStyle w:val="Descripcin"/>
        <w:keepNext w:val="1"/>
        <w:spacing w:line="480" w:lineRule="auto"/>
      </w:pPr>
      <w:bookmarkStart w:name="_Toc231036767" w:id="95"/>
      <w:bookmarkStart w:name="bm_Tabla_3_Reglas_operativas_del_consu_1" w:id="96"/>
      <w:bookmarkEnd w:id="95"/>
      <w:r>
        <w:rPr>
          <w:rFonts w:eastAsia="Times New Roman"/>
        </w:rPr>
        <w:t>Tabla 3 Reglas operativas del consultorio</w:t>
      </w:r>
      <w:bookmarkEnd w:id="96"/>
    </w:p>
    <w:tbl>
      <w:tblPr>
        <w:tblStyle w:val="Tablaconcuadrcula1"/>
        <w:tblW w:w="7859" w:type="dxa"/>
        <w:tblInd w:w="713" w:type="dxa"/>
        <w:tblLook w:val="06A0" w:firstRow="1" w:lastRow="0" w:firstColumn="1" w:lastColumn="0" w:noHBand="1" w:noVBand="1"/>
      </w:tblPr>
      <w:tblGrid>
        <w:gridCol w:w="1119"/>
        <w:gridCol w:w="1105"/>
        <w:gridCol w:w="5635"/>
      </w:tblGrid>
      <w:tr xmlns:wp14="http://schemas.microsoft.com/office/word/2010/wordml" w:rsidRPr="00E02700" w:rsidR="7837BDC2" w:rsidTr="07BD692C" w14:paraId="5C066ADE" wp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0A970367" wp14:textId="77777777">
            <w:pPr>
              <w:ind w:firstLine="0"/>
              <w:jc w:val="center"/>
              <w:rPr>
                <w:rFonts w:eastAsia="Times New Roman"/>
                <w:color w:val="FFFFFF" w:themeColor="background1"/>
              </w:rPr>
            </w:pPr>
            <w:r>
              <w:rPr>
                <w:rFonts w:eastAsia="Times New Roman"/>
                <w:color w:val="auto"/>
              </w:rPr>
              <w:t>ID</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7D19E584"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rPr>
            </w:pPr>
            <w:r>
              <w:rPr>
                <w:rFonts w:eastAsia="Times New Roman"/>
                <w:color w:val="auto"/>
              </w:rPr>
              <w:t>Módulo</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7CF7CAE3"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rPr>
            </w:pPr>
            <w:r>
              <w:rPr>
                <w:rFonts w:eastAsia="Times New Roman"/>
              </w:rPr>
              <w:t>Descripción</w:t>
            </w:r>
          </w:p>
        </w:tc>
      </w:tr>
      <w:tr xmlns:wp14="http://schemas.microsoft.com/office/word/2010/wordml" w:rsidRPr="00E02700" w:rsidR="006E0244" w:rsidTr="07BD692C" w14:paraId="4EBE9206"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006E0244" w:rsidP="07BD692C" w:rsidRDefault="006E0244" w14:paraId="134CF39B" wp14:textId="77777777">
            <w:pPr>
              <w:ind w:firstLine="0"/>
              <w:jc w:val="center"/>
              <w:rPr>
                <w:rFonts w:eastAsia="Times New Roman"/>
                <w:color w:val="auto"/>
              </w:rPr>
            </w:pPr>
            <w:r>
              <w:rPr>
                <w:rFonts w:eastAsia="Times New Roman"/>
                <w:color w:val="auto"/>
              </w:rPr>
              <w:t>ROC-01</w:t>
            </w:r>
          </w:p>
        </w:tc>
        <w:tc>
          <w:tcPr>
            <w:cnfStyle w:val="000000000000" w:firstRow="0" w:lastRow="0" w:firstColumn="0" w:lastColumn="0" w:oddVBand="0" w:evenVBand="0" w:oddHBand="0" w:evenHBand="0" w:firstRowFirstColumn="0" w:firstRowLastColumn="0" w:lastRowFirstColumn="0" w:lastRowLastColumn="0"/>
            <w:tcW w:w="1105" w:type="dxa"/>
            <w:vMerge w:val="restart"/>
            <w:tcMar>
              <w:top w:w="30" w:type="dxa"/>
              <w:left w:w="120" w:type="dxa"/>
              <w:bottom w:w="30" w:type="dxa"/>
              <w:right w:w="120" w:type="dxa"/>
            </w:tcMar>
            <w:vAlign w:val="center"/>
          </w:tcPr>
          <w:p w:rsidRPr="00E02700" w:rsidR="006E0244" w:rsidP="07BD692C" w:rsidRDefault="006E0244" w14:paraId="63488C68"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Pr>
                <w:rFonts w:eastAsia="Times New Roman"/>
                <w:color w:val="auto"/>
              </w:rPr>
              <w:t>Agendamiento</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006E0244" w:rsidP="07BD692C" w:rsidRDefault="006E0244" w14:paraId="7524197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Toda solicitud de cita debe registrarse en la agenda externa con fecha, hora, nombre del paciente y medio de contacto.</w:t>
            </w:r>
          </w:p>
        </w:tc>
      </w:tr>
      <w:tr xmlns:wp14="http://schemas.microsoft.com/office/word/2010/wordml" w:rsidRPr="00E02700" w:rsidR="006E0244" w:rsidTr="07BD692C" w14:paraId="5162504A"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006E0244" w:rsidP="07BD692C" w:rsidRDefault="006E0244" w14:paraId="23DE523C" wp14:textId="77777777">
            <w:pPr>
              <w:ind w:firstLine="0"/>
              <w:jc w:val="center"/>
              <w:rPr>
                <w:rFonts w:eastAsia="Times New Roman"/>
                <w:color w:val="auto"/>
              </w:rPr>
            </w:pPr>
          </w:p>
          <w:p w:rsidRPr="00E02700" w:rsidR="006E0244" w:rsidP="07BD692C" w:rsidRDefault="006E0244" w14:paraId="58451592" wp14:textId="77777777">
            <w:pPr>
              <w:ind w:firstLine="0"/>
              <w:jc w:val="center"/>
              <w:rPr>
                <w:rFonts w:eastAsia="Times New Roman"/>
                <w:color w:val="auto"/>
              </w:rPr>
            </w:pPr>
            <w:r>
              <w:rPr>
                <w:rFonts w:eastAsia="Times New Roman"/>
                <w:color w:val="auto"/>
              </w:rPr>
              <w:t>ROC-02</w:t>
            </w:r>
          </w:p>
          <w:p w:rsidRPr="00E02700" w:rsidR="006E0244" w:rsidP="07BD692C" w:rsidRDefault="006E0244" w14:paraId="52E56223" wp14:textId="77777777">
            <w:pPr>
              <w:ind w:firstLine="0"/>
              <w:jc w:val="center"/>
              <w:rPr>
                <w:rFonts w:eastAsia="Times New Roman"/>
                <w:color w:val="auto"/>
              </w:rPr>
            </w:pPr>
          </w:p>
        </w:tc>
        <w:tc>
          <w:tcPr>
            <w:cnfStyle w:val="000000000000" w:firstRow="0" w:lastRow="0" w:firstColumn="0" w:lastColumn="0" w:oddVBand="0" w:evenVBand="0" w:oddHBand="0" w:evenHBand="0" w:firstRowFirstColumn="0" w:firstRowLastColumn="0" w:lastRowFirstColumn="0" w:lastRowLastColumn="0"/>
            <w:tcW w:w="1105" w:type="dxa"/>
            <w:vMerge/>
            <w:tcMar>
              <w:top w:w="30" w:type="dxa"/>
              <w:left w:w="120" w:type="dxa"/>
              <w:bottom w:w="30" w:type="dxa"/>
              <w:right w:w="120" w:type="dxa"/>
            </w:tcMar>
            <w:vAlign w:val="center"/>
          </w:tcPr>
          <w:p w:rsidRPr="00E02700" w:rsidR="006E0244" w:rsidP="7755780E" w:rsidRDefault="006E0244" w14:paraId="07547A01"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006E0244" w:rsidP="07BD692C" w:rsidRDefault="006E0244" w14:paraId="326B7CB8" wp14:textId="77777777">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Antes de asignar una cita, se debe verificar disponibilidad en la agenda externa.</w:t>
            </w:r>
          </w:p>
        </w:tc>
      </w:tr>
      <w:tr xmlns:wp14="http://schemas.microsoft.com/office/word/2010/wordml" w:rsidRPr="00E02700" w:rsidR="006E0244" w:rsidTr="07BD692C" w14:paraId="2732754A"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006E0244" w:rsidP="07BD692C" w:rsidRDefault="006E0244" w14:paraId="3503BC9A" wp14:textId="77777777">
            <w:pPr>
              <w:ind w:firstLine="0"/>
              <w:jc w:val="center"/>
              <w:rPr>
                <w:rFonts w:eastAsia="Times New Roman"/>
                <w:color w:val="auto"/>
              </w:rPr>
            </w:pPr>
            <w:r>
              <w:rPr>
                <w:rFonts w:eastAsia="Times New Roman"/>
                <w:color w:val="auto"/>
              </w:rPr>
              <w:t>ROC-03</w:t>
            </w:r>
          </w:p>
        </w:tc>
        <w:tc>
          <w:tcPr>
            <w:cnfStyle w:val="000000000000" w:firstRow="0" w:lastRow="0" w:firstColumn="0" w:lastColumn="0" w:oddVBand="0" w:evenVBand="0" w:oddHBand="0" w:evenHBand="0" w:firstRowFirstColumn="0" w:firstRowLastColumn="0" w:lastRowFirstColumn="0" w:lastRowLastColumn="0"/>
            <w:tcW w:w="1105" w:type="dxa"/>
            <w:vMerge/>
            <w:tcMar>
              <w:top w:w="30" w:type="dxa"/>
              <w:left w:w="120" w:type="dxa"/>
              <w:bottom w:w="30" w:type="dxa"/>
              <w:right w:w="120" w:type="dxa"/>
            </w:tcMar>
            <w:vAlign w:val="center"/>
          </w:tcPr>
          <w:p w:rsidRPr="00E02700" w:rsidR="006E0244" w:rsidP="7755780E" w:rsidRDefault="006E0244" w14:paraId="07459315"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006E0244" w:rsidP="07BD692C" w:rsidRDefault="006E0244" w14:paraId="1B6EE77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Si no hay disponibilidad en el horario solicitado, se debe proponer una alternativa de fecha y/o hora.</w:t>
            </w:r>
          </w:p>
        </w:tc>
      </w:tr>
      <w:tr xmlns:wp14="http://schemas.microsoft.com/office/word/2010/wordml" w:rsidRPr="00E02700" w:rsidR="006E0244" w:rsidTr="07BD692C" w14:paraId="38D3A0A6"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006E0244" w:rsidP="07BD692C" w:rsidRDefault="006E0244" w14:paraId="28F38269" wp14:textId="77777777">
            <w:pPr>
              <w:ind w:firstLine="0"/>
              <w:jc w:val="center"/>
              <w:rPr>
                <w:rFonts w:eastAsia="Times New Roman"/>
                <w:color w:val="auto"/>
              </w:rPr>
            </w:pPr>
            <w:r>
              <w:rPr>
                <w:rFonts w:eastAsia="Times New Roman"/>
                <w:color w:val="auto"/>
              </w:rPr>
              <w:t>ROC-04</w:t>
            </w:r>
          </w:p>
        </w:tc>
        <w:tc>
          <w:tcPr>
            <w:cnfStyle w:val="000000000000" w:firstRow="0" w:lastRow="0" w:firstColumn="0" w:lastColumn="0" w:oddVBand="0" w:evenVBand="0" w:oddHBand="0" w:evenHBand="0" w:firstRowFirstColumn="0" w:firstRowLastColumn="0" w:lastRowFirstColumn="0" w:lastRowLastColumn="0"/>
            <w:tcW w:w="1105" w:type="dxa"/>
            <w:vMerge/>
            <w:tcMar>
              <w:top w:w="30" w:type="dxa"/>
              <w:left w:w="120" w:type="dxa"/>
              <w:bottom w:w="30" w:type="dxa"/>
              <w:right w:w="120" w:type="dxa"/>
            </w:tcMar>
            <w:vAlign w:val="center"/>
          </w:tcPr>
          <w:p w:rsidRPr="00E02700" w:rsidR="006E0244" w:rsidP="7755780E" w:rsidRDefault="006E0244" w14:paraId="6537F28F"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006E0244" w:rsidP="471398A0" w:rsidRDefault="006E0244" w14:paraId="605CCFDC"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Si el paciente no acepta la alternativa propuesta, no se agenda la cita y se cierra la </w:t>
            </w:r>
            <w:commentRangeStart w:id="1322623587"/>
            <w:r>
              <w:rPr>
                <w:rFonts w:eastAsia="Times New Roman"/>
              </w:rPr>
              <w:t>solicitud</w:t>
            </w:r>
            <w:commentRangeEnd w:id="1322623587"/>
            <w:r>
              <w:rPr>
                <w:rStyle w:val="CommentReference"/>
              </w:rPr>
              <w:commentReference w:id="1322623587"/>
            </w:r>
            <w:r>
              <w:rPr>
                <w:rFonts w:eastAsia="Times New Roman"/>
              </w:rPr>
              <w:t>.</w:t>
            </w:r>
          </w:p>
        </w:tc>
      </w:tr>
      <w:tr xmlns:wp14="http://schemas.microsoft.com/office/word/2010/wordml" w:rsidRPr="00E02700" w:rsidR="006E0244" w:rsidTr="07BD692C" w14:paraId="613FFD1E"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006E0244" w:rsidP="07BD692C" w:rsidRDefault="006E0244" w14:paraId="45B68DB4" wp14:textId="77777777">
            <w:pPr>
              <w:ind w:firstLine="0"/>
              <w:jc w:val="center"/>
              <w:rPr>
                <w:rFonts w:eastAsia="Times New Roman"/>
                <w:color w:val="auto"/>
              </w:rPr>
            </w:pPr>
            <w:r>
              <w:rPr>
                <w:rFonts w:eastAsia="Times New Roman"/>
                <w:color w:val="auto"/>
              </w:rPr>
              <w:t>ROC-05</w:t>
            </w:r>
          </w:p>
        </w:tc>
        <w:tc>
          <w:tcPr>
            <w:cnfStyle w:val="000000000000" w:firstRow="0" w:lastRow="0" w:firstColumn="0" w:lastColumn="0" w:oddVBand="0" w:evenVBand="0" w:oddHBand="0" w:evenHBand="0" w:firstRowFirstColumn="0" w:firstRowLastColumn="0" w:lastRowFirstColumn="0" w:lastRowLastColumn="0"/>
            <w:tcW w:w="1105" w:type="dxa"/>
            <w:vMerge w:val="restart"/>
            <w:tcMar>
              <w:top w:w="30" w:type="dxa"/>
              <w:left w:w="120" w:type="dxa"/>
              <w:bottom w:w="30" w:type="dxa"/>
              <w:right w:w="120" w:type="dxa"/>
            </w:tcMar>
            <w:vAlign w:val="center"/>
          </w:tcPr>
          <w:p w:rsidRPr="00E02700" w:rsidR="006E0244" w:rsidP="07BD692C" w:rsidRDefault="006E0244" w14:paraId="290153A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color w:val="auto"/>
              </w:rPr>
            </w:pPr>
            <w:r>
              <w:rPr>
                <w:rFonts w:eastAsia="Times New Roman"/>
                <w:color w:val="auto"/>
              </w:rPr>
              <w:t>Registro de paciente</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006E0244" w:rsidP="07BD692C" w:rsidRDefault="006E0244" w14:paraId="476A0D6C"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Si el paciente es nuevo, se deben registrar los datos básicos antes de confirmar la cita.</w:t>
            </w:r>
          </w:p>
        </w:tc>
      </w:tr>
      <w:tr xmlns:wp14="http://schemas.microsoft.com/office/word/2010/wordml" w:rsidRPr="00E02700" w:rsidR="006E0244" w:rsidTr="07BD692C" w14:paraId="0245271F"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006E0244" w:rsidP="07BD692C" w:rsidRDefault="006E0244" w14:paraId="3F58DF5A" wp14:textId="77777777">
            <w:pPr>
              <w:ind w:firstLine="0"/>
              <w:jc w:val="center"/>
              <w:rPr>
                <w:rFonts w:eastAsia="Times New Roman"/>
                <w:color w:val="auto"/>
              </w:rPr>
            </w:pPr>
            <w:r>
              <w:rPr>
                <w:rFonts w:eastAsia="Times New Roman"/>
                <w:color w:val="auto"/>
              </w:rPr>
              <w:t>ROC-06</w:t>
            </w:r>
          </w:p>
        </w:tc>
        <w:tc>
          <w:tcPr>
            <w:cnfStyle w:val="000000000000" w:firstRow="0" w:lastRow="0" w:firstColumn="0" w:lastColumn="0" w:oddVBand="0" w:evenVBand="0" w:oddHBand="0" w:evenHBand="0" w:firstRowFirstColumn="0" w:firstRowLastColumn="0" w:lastRowFirstColumn="0" w:lastRowLastColumn="0"/>
            <w:tcW w:w="1105" w:type="dxa"/>
            <w:vMerge/>
            <w:tcMar>
              <w:top w:w="30" w:type="dxa"/>
              <w:left w:w="120" w:type="dxa"/>
              <w:bottom w:w="30" w:type="dxa"/>
              <w:right w:w="120" w:type="dxa"/>
            </w:tcMar>
            <w:vAlign w:val="center"/>
          </w:tcPr>
          <w:p w:rsidRPr="00E02700" w:rsidR="006E0244" w:rsidP="7755780E" w:rsidRDefault="006E0244" w14:paraId="70DF9E56"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006E0244" w:rsidP="07BD692C" w:rsidRDefault="006E0244" w14:paraId="3048048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Si el paciente ya existe, se deben confirmar o actualizar los datos de contacto antes de confirmar la cita.</w:t>
            </w:r>
          </w:p>
        </w:tc>
      </w:tr>
      <w:tr xmlns:wp14="http://schemas.microsoft.com/office/word/2010/wordml" w:rsidRPr="00E02700" w:rsidR="7837BDC2" w:rsidTr="07BD692C" w14:paraId="17DE4217"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5862BC18" wp14:textId="77777777">
            <w:pPr>
              <w:ind w:firstLine="0"/>
              <w:jc w:val="center"/>
              <w:rPr>
                <w:rFonts w:eastAsia="Times New Roman"/>
                <w:color w:val="auto"/>
              </w:rPr>
            </w:pPr>
            <w:r>
              <w:rPr>
                <w:rFonts w:eastAsia="Times New Roman"/>
                <w:color w:val="auto"/>
              </w:rPr>
              <w:t>ROC-07</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11ACC52D"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Pr>
                <w:rFonts w:eastAsia="Times New Roman"/>
                <w:color w:val="auto"/>
              </w:rPr>
              <w:t>Confirmación</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5DEF9F8D" wp14:textId="1FDD91E1">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La confirmación de la cita se realiza principalmente por WhatsApp.</w:t>
            </w:r>
          </w:p>
        </w:tc>
      </w:tr>
      <w:tr xmlns:wp14="http://schemas.microsoft.com/office/word/2010/wordml" w:rsidRPr="00E02700" w:rsidR="7837BDC2" w:rsidTr="07BD692C" w14:paraId="2D6F15AF"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33D1E8F8" wp14:textId="77777777">
            <w:pPr>
              <w:ind w:firstLine="0"/>
              <w:jc w:val="center"/>
              <w:rPr>
                <w:rFonts w:eastAsia="Times New Roman"/>
                <w:color w:val="auto"/>
              </w:rPr>
            </w:pPr>
            <w:r>
              <w:rPr>
                <w:rFonts w:eastAsia="Times New Roman"/>
                <w:color w:val="auto"/>
              </w:rPr>
              <w:t>ROC-08</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5E3A50CD"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Pr>
                <w:rFonts w:eastAsia="Times New Roman"/>
                <w:color w:val="auto"/>
              </w:rPr>
              <w:t>Recordatorios</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0F2898A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El recordatorio de cita se envía 1 día antes de la cita.</w:t>
            </w:r>
          </w:p>
        </w:tc>
      </w:tr>
      <w:tr xmlns:wp14="http://schemas.microsoft.com/office/word/2010/wordml" w:rsidRPr="00E02700" w:rsidR="7837BDC2" w:rsidTr="07BD692C" w14:paraId="0DBB75EC"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0153A0D4" wp14:textId="77777777">
            <w:pPr>
              <w:ind w:firstLine="0"/>
              <w:jc w:val="center"/>
              <w:rPr>
                <w:rFonts w:eastAsia="Times New Roman"/>
                <w:color w:val="auto"/>
              </w:rPr>
            </w:pPr>
            <w:r>
              <w:rPr>
                <w:rFonts w:eastAsia="Times New Roman"/>
                <w:color w:val="auto"/>
              </w:rPr>
              <w:t>ROC-09</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21260166"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Pr>
                <w:rFonts w:eastAsia="Times New Roman"/>
                <w:color w:val="auto"/>
              </w:rPr>
              <w:t>Duración</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17AA460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La duración estándar de una cita es de aproximadamente 20 minutos, pudiendo variar según el tipo de atención.</w:t>
            </w:r>
          </w:p>
        </w:tc>
      </w:tr>
      <w:tr xmlns:wp14="http://schemas.microsoft.com/office/word/2010/wordml" w:rsidRPr="00E02700" w:rsidR="7837BDC2" w:rsidTr="07BD692C" w14:paraId="6C83A664"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69F05D95" wp14:textId="77777777">
            <w:pPr>
              <w:ind w:firstLine="0"/>
              <w:jc w:val="center"/>
              <w:rPr>
                <w:rFonts w:eastAsia="Times New Roman"/>
                <w:color w:val="auto"/>
              </w:rPr>
            </w:pPr>
            <w:r>
              <w:rPr>
                <w:rFonts w:eastAsia="Times New Roman"/>
                <w:color w:val="auto"/>
              </w:rPr>
              <w:t>ROC-10</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44F6BB42"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Pr>
                <w:rFonts w:eastAsia="Times New Roman"/>
                <w:color w:val="auto"/>
              </w:rPr>
              <w:t>Puntualidad</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23894F4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Si el paciente llega tarde, se evalúa si es posible atenderlo según disponibilidad; si no es posible, se reprograma.</w:t>
            </w:r>
          </w:p>
        </w:tc>
      </w:tr>
      <w:tr xmlns:wp14="http://schemas.microsoft.com/office/word/2010/wordml" w:rsidRPr="00E02700" w:rsidR="7837BDC2" w:rsidTr="07BD692C" w14:paraId="7A6F88CE"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0039C4B9" wp14:textId="77777777">
            <w:pPr>
              <w:ind w:firstLine="0"/>
              <w:jc w:val="center"/>
              <w:rPr>
                <w:rFonts w:eastAsia="Times New Roman"/>
                <w:color w:val="auto"/>
              </w:rPr>
            </w:pPr>
            <w:r>
              <w:rPr>
                <w:rFonts w:eastAsia="Times New Roman"/>
                <w:color w:val="auto"/>
              </w:rPr>
              <w:t>ROC-11</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1DA740CF"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Pr>
                <w:rFonts w:eastAsia="Times New Roman"/>
                <w:color w:val="auto"/>
              </w:rPr>
              <w:t>Reprogramación</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62DA918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consultorio permite reprogramar citas a solicitud del paciente o por situaciones operativas (por ejemplo, retrasos).</w:t>
            </w:r>
          </w:p>
        </w:tc>
      </w:tr>
      <w:tr xmlns:wp14="http://schemas.microsoft.com/office/word/2010/wordml" w:rsidRPr="00E02700" w:rsidR="7837BDC2" w:rsidTr="07BD692C" w14:paraId="3AF4A871"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1A632233" wp14:textId="77777777">
            <w:pPr>
              <w:ind w:firstLine="0"/>
              <w:jc w:val="center"/>
              <w:rPr>
                <w:rFonts w:eastAsia="Times New Roman"/>
                <w:color w:val="auto"/>
              </w:rPr>
            </w:pPr>
            <w:r>
              <w:rPr>
                <w:rFonts w:eastAsia="Times New Roman"/>
                <w:color w:val="auto"/>
              </w:rPr>
              <w:t>ROC-12</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190AD5D9"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Pr>
                <w:rFonts w:eastAsia="Times New Roman"/>
                <w:color w:val="auto"/>
              </w:rPr>
              <w:t>Cancelación</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4217276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Si el paciente cancela la cita, se actualiza el registro en la agenda y se define una nueva fecha solo si el paciente lo solicita.</w:t>
            </w:r>
          </w:p>
        </w:tc>
      </w:tr>
      <w:tr xmlns:wp14="http://schemas.microsoft.com/office/word/2010/wordml" w:rsidRPr="00E02700" w:rsidR="7837BDC2" w:rsidTr="07BD692C" w14:paraId="328AA9AE"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29028CED" wp14:textId="77777777">
            <w:pPr>
              <w:ind w:firstLine="0"/>
              <w:jc w:val="center"/>
              <w:rPr>
                <w:rFonts w:eastAsia="Times New Roman"/>
                <w:color w:val="auto"/>
              </w:rPr>
            </w:pPr>
            <w:r>
              <w:rPr>
                <w:rFonts w:eastAsia="Times New Roman"/>
                <w:color w:val="auto"/>
              </w:rPr>
              <w:t>ROC-13</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4A2FCC7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Pr>
                <w:rFonts w:eastAsia="Times New Roman"/>
                <w:color w:val="auto"/>
              </w:rPr>
              <w:t>No asistencia</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2F68D79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Si el paciente no asiste, la cita se registra como no atendida y se agenda nuevamente únicamente si el paciente lo solicita.</w:t>
            </w:r>
          </w:p>
        </w:tc>
      </w:tr>
      <w:tr xmlns:wp14="http://schemas.microsoft.com/office/word/2010/wordml" w:rsidRPr="00E02700" w:rsidR="7837BDC2" w:rsidTr="07BD692C" w14:paraId="3C34F18B"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4EFCBA0A" wp14:textId="77777777">
            <w:pPr>
              <w:ind w:firstLine="0"/>
              <w:jc w:val="center"/>
              <w:rPr>
                <w:rFonts w:eastAsia="Times New Roman"/>
                <w:color w:val="auto"/>
              </w:rPr>
            </w:pPr>
            <w:r>
              <w:rPr>
                <w:rFonts w:eastAsia="Times New Roman"/>
                <w:color w:val="auto"/>
              </w:rPr>
              <w:t>ROC-14</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7D937451"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Pr>
                <w:rFonts w:eastAsia="Times New Roman"/>
                <w:color w:val="auto"/>
              </w:rPr>
              <w:t>Atención</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4615BBD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 inicio de la atención se verifica la cita programada y la identificación del paciente.</w:t>
            </w:r>
          </w:p>
        </w:tc>
      </w:tr>
      <w:tr xmlns:wp14="http://schemas.microsoft.com/office/word/2010/wordml" w:rsidRPr="00E02700" w:rsidR="7837BDC2" w:rsidTr="07BD692C" w14:paraId="4786F780"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7837BDC2" w14:paraId="463F29E8" wp14:textId="77777777">
            <w:pPr>
              <w:ind w:firstLine="0"/>
              <w:jc w:val="center"/>
              <w:rPr>
                <w:rFonts w:eastAsia="Times New Roman"/>
                <w:color w:val="auto"/>
              </w:rPr>
            </w:pPr>
          </w:p>
          <w:p w:rsidRPr="00E02700" w:rsidR="7837BDC2" w:rsidP="07BD692C" w:rsidRDefault="137AD198" w14:paraId="09CA1B10" wp14:textId="77777777">
            <w:pPr>
              <w:ind w:firstLine="0"/>
              <w:jc w:val="center"/>
              <w:rPr>
                <w:rFonts w:eastAsia="Times New Roman"/>
                <w:color w:val="auto"/>
              </w:rPr>
            </w:pPr>
            <w:r>
              <w:rPr>
                <w:rFonts w:eastAsia="Times New Roman"/>
                <w:color w:val="auto"/>
              </w:rPr>
              <w:t>ROC-15</w:t>
            </w:r>
          </w:p>
          <w:p w:rsidRPr="00E02700" w:rsidR="7837BDC2" w:rsidP="07BD692C" w:rsidRDefault="7837BDC2" w14:paraId="3B7B4B86" wp14:textId="77777777">
            <w:pPr>
              <w:ind w:firstLine="0"/>
              <w:jc w:val="center"/>
              <w:rPr>
                <w:rFonts w:eastAsia="Times New Roman"/>
                <w:color w:val="auto"/>
              </w:rPr>
            </w:pP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3E92E482"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Pr>
                <w:rFonts w:eastAsia="Times New Roman"/>
                <w:color w:val="auto"/>
              </w:rPr>
              <w:t>Historia clínica</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2075104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Si el paciente no está registrado, se debe crear la historia clínica antes de continuar con el registro clínico.</w:t>
            </w:r>
          </w:p>
        </w:tc>
      </w:tr>
      <w:tr xmlns:wp14="http://schemas.microsoft.com/office/word/2010/wordml" w:rsidRPr="00E02700" w:rsidR="7837BDC2" w:rsidTr="07BD692C" w14:paraId="43400F18"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634C52CB" wp14:textId="77777777">
            <w:pPr>
              <w:ind w:firstLine="0"/>
              <w:jc w:val="center"/>
              <w:rPr>
                <w:rFonts w:eastAsia="Times New Roman"/>
                <w:color w:val="auto"/>
              </w:rPr>
            </w:pPr>
            <w:r>
              <w:rPr>
                <w:rFonts w:eastAsia="Times New Roman"/>
                <w:color w:val="auto"/>
              </w:rPr>
              <w:t>ROC-16</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68354999"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Pr>
                <w:rFonts w:eastAsia="Times New Roman"/>
                <w:color w:val="auto"/>
              </w:rPr>
              <w:t>Registro clínico</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25F3134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Durante o al finalizar la consulta, se registran valoración, hallazgos y evolución del tratamiento.</w:t>
            </w:r>
          </w:p>
        </w:tc>
      </w:tr>
      <w:tr xmlns:wp14="http://schemas.microsoft.com/office/word/2010/wordml" w:rsidRPr="00E02700" w:rsidR="7837BDC2" w:rsidTr="07BD692C" w14:paraId="567457AB"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6FE6D3E4" wp14:textId="77777777">
            <w:pPr>
              <w:ind w:firstLine="0"/>
              <w:jc w:val="center"/>
              <w:rPr>
                <w:rFonts w:eastAsia="Times New Roman"/>
                <w:color w:val="auto"/>
              </w:rPr>
            </w:pPr>
            <w:r>
              <w:rPr>
                <w:rFonts w:eastAsia="Times New Roman"/>
                <w:color w:val="auto"/>
              </w:rPr>
              <w:t>ROC-17</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7E48888A"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Pr>
                <w:rFonts w:eastAsia="Times New Roman"/>
                <w:color w:val="auto"/>
              </w:rPr>
              <w:t>Odontograma</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38F3689C" w14:paraId="77D7D6A3" wp14:textId="0A96AF32">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El odontograma se actualiza cuando el procedimiento o la valoración lo requieren.</w:t>
            </w:r>
          </w:p>
        </w:tc>
      </w:tr>
      <w:tr xmlns:wp14="http://schemas.microsoft.com/office/word/2010/wordml" w:rsidRPr="00E02700" w:rsidR="7837BDC2" w:rsidTr="07BD692C" w14:paraId="29305BEB"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10475997" wp14:textId="77777777">
            <w:pPr>
              <w:ind w:firstLine="0"/>
              <w:jc w:val="center"/>
              <w:rPr>
                <w:rFonts w:eastAsia="Times New Roman"/>
                <w:color w:val="auto"/>
              </w:rPr>
            </w:pPr>
            <w:r>
              <w:rPr>
                <w:rFonts w:eastAsia="Times New Roman"/>
                <w:color w:val="auto"/>
              </w:rPr>
              <w:t>ROC-18</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32449A94"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Pr>
                <w:rFonts w:eastAsia="Times New Roman"/>
                <w:color w:val="auto"/>
              </w:rPr>
              <w:t>Continuidad</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37EFF0E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Si el tratamiento requiere seguimiento, se genera una nueva cita y se remite al proceso de agendamiento.</w:t>
            </w:r>
          </w:p>
        </w:tc>
      </w:tr>
      <w:tr xmlns:wp14="http://schemas.microsoft.com/office/word/2010/wordml" w:rsidRPr="00E02700" w:rsidR="7837BDC2" w:rsidTr="07BD692C" w14:paraId="20986076"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28FF291F" wp14:textId="77777777">
            <w:pPr>
              <w:ind w:firstLine="0"/>
              <w:jc w:val="center"/>
              <w:rPr>
                <w:rFonts w:eastAsia="Times New Roman"/>
                <w:color w:val="auto"/>
              </w:rPr>
            </w:pPr>
            <w:r>
              <w:rPr>
                <w:rFonts w:eastAsia="Times New Roman"/>
                <w:color w:val="auto"/>
              </w:rPr>
              <w:t>ROC-19</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760673F6"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Pr>
                <w:rFonts w:eastAsia="Times New Roman"/>
                <w:color w:val="auto"/>
              </w:rPr>
              <w:t>Permisos</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05FC10C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Solo el personal clínico (odontóloga y asistente) está autorizado para registrar o modificar información de historia clínica; la asistente lo hace bajo la instrucción y supervisión de la odontóloga.</w:t>
            </w:r>
          </w:p>
        </w:tc>
      </w:tr>
      <w:tr xmlns:wp14="http://schemas.microsoft.com/office/word/2010/wordml" w:rsidRPr="00E02700" w:rsidR="7837BDC2" w:rsidTr="07BD692C" w14:paraId="377BB803"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2FC24082" wp14:textId="77777777">
            <w:pPr>
              <w:ind w:firstLine="0"/>
              <w:jc w:val="center"/>
              <w:rPr>
                <w:rFonts w:eastAsia="Times New Roman"/>
                <w:color w:val="auto"/>
              </w:rPr>
            </w:pPr>
            <w:r>
              <w:rPr>
                <w:rFonts w:eastAsia="Times New Roman"/>
                <w:color w:val="auto"/>
              </w:rPr>
              <w:t>ROC-20</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471398A0" w:rsidRDefault="137AD198" w14:paraId="1FB31D34"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commentRangeStart w:id="1520669772"/>
            <w:r>
              <w:rPr>
                <w:rFonts w:eastAsia="Times New Roman"/>
                <w:color w:val="auto"/>
              </w:rPr>
              <w:t>Confidencialidad</w:t>
            </w:r>
            <w:commentRangeEnd w:id="1520669772"/>
            <w:r>
              <w:rPr>
                <w:rStyle w:val="CommentReference"/>
              </w:rPr>
              <w:commentReference w:id="1520669772"/>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2B8DED0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La información clínica del paciente debe mantenerse bajo acceso restringido y no debe compartirse con personal no autorizado.</w:t>
            </w:r>
          </w:p>
        </w:tc>
      </w:tr>
    </w:tbl>
    <w:p xmlns:wp14="http://schemas.microsoft.com/office/word/2010/wordml" w:rsidRPr="00E02700" w:rsidR="007E1D16" w:rsidP="07BD692C" w:rsidRDefault="6488B386" w14:paraId="0C8F85BB" wp14:textId="77777777">
      <w:pPr>
        <w:ind w:firstLine="708"/>
        <w:rPr>
          <w:rFonts w:eastAsia="Times New Roman"/>
        </w:rPr>
      </w:pPr>
      <w:r>
        <w:rPr>
          <w:rFonts w:eastAsia="Times New Roman"/>
        </w:rPr>
        <w:t>Fuente: elaboración propia.</w:t>
      </w:r>
    </w:p>
    <w:p xmlns:wp14="http://schemas.microsoft.com/office/word/2010/wordml" w:rsidRPr="00E02700" w:rsidR="2CB558F1" w:rsidP="07BD692C" w:rsidRDefault="2CB558F1" w14:paraId="2BA226A1" wp14:textId="77777777">
      <w:pPr>
        <w:ind w:firstLine="0"/>
        <w:rPr>
          <w:rFonts w:eastAsia="Times New Roman"/>
        </w:rPr>
      </w:pPr>
    </w:p>
    <w:p xmlns:wp14="http://schemas.microsoft.com/office/word/2010/wordml" w:rsidRPr="00E02700" w:rsidR="7837BDC2" w:rsidP="07BD692C" w:rsidRDefault="76F19AEE" w14:paraId="17AD93B2" wp14:textId="77777777">
      <w:pPr>
        <w:rPr>
          <w:rFonts w:eastAsia="Times New Roman"/>
        </w:rPr>
      </w:pPr>
      <w:r>
        <w:rPr>
          <w:rFonts w:eastAsia="Times New Roman"/>
        </w:rPr>
        <w:br w:type="page"/>
      </w:r>
    </w:p>
    <w:p xmlns:wp14="http://schemas.microsoft.com/office/word/2010/wordml" w:rsidRPr="00E02700" w:rsidR="00C21FFB" w:rsidRDefault="00E40289" w14:paraId="736C8BA6" wp14:textId="77777777">
      <w:pPr>
        <w:pStyle w:val="Ttulo2"/>
        <w:rPr>
          <w:rFonts w:cs="Times New Roman"/>
        </w:rPr>
      </w:pPr>
      <w:bookmarkStart w:name="_Toc1596348787" w:id="88913549"/>
      <w:r>
        <w:rPr>
          <w:rFonts w:cs="Times New Roman"/>
        </w:rPr>
        <w:t>3.2 Especificación de Requerimientos del Sistema</w:t>
      </w:r>
      <w:bookmarkEnd w:id="88913549"/>
    </w:p>
    <w:p xmlns:wp14="http://schemas.microsoft.com/office/word/2010/wordml" w:rsidRPr="00E02700" w:rsidR="00C21FFB" w:rsidRDefault="00E40289" w14:paraId="0B8E4FA6" wp14:textId="2FE98AD0">
      <w:pPr/>
      <w:r>
        <w:rPr/>
        <w:t xml:space="preserve">A continuación, se presentan los requerimientos funcionales y no funcionales identificados para el sistema, clasificados por módulo.</w:t>
      </w:r>
    </w:p>
    <w:p xmlns:wp14="http://schemas.microsoft.com/office/word/2010/wordml" w:rsidRPr="00E02700" w:rsidR="7837BDC2" w:rsidP="7755780E" w:rsidRDefault="593074B6" w14:paraId="32D03B9C" wp14:textId="77777777">
      <w:pPr>
        <w:pStyle w:val="Ttulo3"/>
        <w:rPr>
          <w:rFonts w:eastAsia="Times New Roman"/>
          <w:lang w:val="es-CO"/>
        </w:rPr>
      </w:pPr>
      <w:bookmarkStart w:name="_Toc955691574" w:id="98"/>
      <w:bookmarkStart w:name="_Toc695911568" w:id="99"/>
      <w:bookmarkStart w:name="bm_4_1_1_Requerimientos_funcionales_123" w:id="100"/>
      <w:bookmarkStart w:name="_Toc1574430479" w:id="1319598916"/>
      <w:r>
        <w:rPr>
          <w:rFonts w:eastAsia="Times New Roman"/>
        </w:rPr>
        <w:t>3.2.1 Requerimientos Funcionales (RF)</w:t>
      </w:r>
      <w:bookmarkEnd w:id="98"/>
      <w:bookmarkEnd w:id="99"/>
      <w:bookmarkEnd w:id="100"/>
      <w:bookmarkEnd w:id="1319598916"/>
    </w:p>
    <w:p xmlns:wp14="http://schemas.microsoft.com/office/word/2010/wordml" w:rsidRPr="00E02700" w:rsidR="00C46A61" w:rsidP="07BD692C" w:rsidRDefault="72B69F18" w14:paraId="0F62D7A3" wp14:textId="77777777">
      <w:pPr>
        <w:pStyle w:val="Descripcin"/>
        <w:keepNext w:val="1"/>
        <w:spacing w:line="480" w:lineRule="auto"/>
        <w:rPr>
          <w:rFonts w:eastAsia="Times New Roman"/>
        </w:rPr>
      </w:pPr>
      <w:bookmarkStart w:name="_Toc231036765" w:id="102"/>
      <w:bookmarkStart w:name="bm_Tabla_1_Requerimientos_funcionales_16" w:id="103"/>
      <w:bookmarkEnd w:id="102"/>
      <w:r>
        <w:rPr>
          <w:rFonts w:eastAsia="Times New Roman"/>
        </w:rPr>
        <w:t>Tabla 1 Requerimientos funcionales</w:t>
      </w:r>
      <w:r>
        <w:tab/>
      </w:r>
      <w:bookmarkEnd w:id="103"/>
    </w:p>
    <w:tbl>
      <w:tblPr>
        <w:tblStyle w:val="Tablaconcuadrcula1"/>
        <w:tblW w:w="8554" w:type="dxa"/>
        <w:tblInd w:w="713" w:type="dxa"/>
        <w:tblLook w:val="06A0" w:firstRow="1" w:lastRow="0" w:firstColumn="1" w:lastColumn="0" w:noHBand="1" w:noVBand="1"/>
      </w:tblPr>
      <w:tblGrid>
        <w:gridCol w:w="987"/>
        <w:gridCol w:w="2008"/>
        <w:gridCol w:w="4172"/>
        <w:gridCol w:w="1387"/>
      </w:tblGrid>
      <w:tr xmlns:wp14="http://schemas.microsoft.com/office/word/2010/wordml" w:rsidRPr="00E02700" w:rsidR="7837BDC2" w:rsidTr="07BD692C" w14:paraId="60F5EBD2" wp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987" w:type="dxa"/>
            <w:tcMar>
              <w:top w:w="30" w:type="dxa"/>
              <w:left w:w="120" w:type="dxa"/>
              <w:bottom w:w="30" w:type="dxa"/>
              <w:right w:w="120" w:type="dxa"/>
            </w:tcMar>
            <w:vAlign w:val="center"/>
          </w:tcPr>
          <w:p w:rsidRPr="00E02700" w:rsidR="7755780E" w:rsidP="07BD692C" w:rsidRDefault="7755780E" w14:paraId="5F31422F" wp14:textId="77777777">
            <w:pPr>
              <w:ind w:firstLine="0"/>
              <w:jc w:val="center"/>
              <w:rPr>
                <w:rFonts w:eastAsia="Times New Roman"/>
              </w:rPr>
            </w:pPr>
            <w:r>
              <w:rPr>
                <w:rFonts w:eastAsia="Times New Roman"/>
              </w:rPr>
              <w:t>ID</w:t>
            </w:r>
          </w:p>
        </w:tc>
        <w:tc>
          <w:tcPr>
            <w:cnfStyle w:val="000000000000" w:firstRow="0" w:lastRow="0" w:firstColumn="0" w:lastColumn="0" w:oddVBand="0" w:evenVBand="0" w:oddHBand="0" w:evenHBand="0" w:firstRowFirstColumn="0" w:firstRowLastColumn="0" w:lastRowFirstColumn="0" w:lastRowLastColumn="0"/>
            <w:tcW w:w="2008" w:type="dxa"/>
            <w:tcMar>
              <w:top w:w="30" w:type="dxa"/>
              <w:left w:w="120" w:type="dxa"/>
              <w:bottom w:w="30" w:type="dxa"/>
              <w:right w:w="120" w:type="dxa"/>
            </w:tcMar>
            <w:vAlign w:val="center"/>
          </w:tcPr>
          <w:p w:rsidRPr="00E02700" w:rsidR="7755780E" w:rsidP="07BD692C" w:rsidRDefault="7755780E" w14:paraId="1763CA6C"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Módulo</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7755780E" w:rsidP="07BD692C" w:rsidRDefault="7755780E" w14:paraId="6BBD90DA"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Descripción</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120" w:type="dxa"/>
              <w:bottom w:w="30" w:type="dxa"/>
              <w:right w:w="120" w:type="dxa"/>
            </w:tcMar>
            <w:vAlign w:val="center"/>
          </w:tcPr>
          <w:p w:rsidRPr="00E02700" w:rsidR="7755780E" w:rsidP="07BD692C" w:rsidRDefault="7755780E" w14:paraId="39C3636F"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Prioridad</w:t>
            </w:r>
          </w:p>
        </w:tc>
      </w:tr>
      <w:tr xmlns:wp14="http://schemas.microsoft.com/office/word/2010/wordml" w:rsidRPr="00E02700" w:rsidR="7837BDC2" w:rsidTr="07BD692C" w14:paraId="23F02B55"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7755780E" w:rsidP="07BD692C" w:rsidRDefault="7755780E" w14:paraId="2A259C7C" wp14:textId="77777777">
            <w:pPr>
              <w:ind w:firstLine="0"/>
              <w:jc w:val="center"/>
              <w:rPr>
                <w:rFonts w:eastAsia="Times New Roman"/>
                <w:b w:val="1"/>
                <w:bCs w:val="1"/>
              </w:rPr>
            </w:pPr>
            <w:r>
              <w:rPr>
                <w:rFonts w:eastAsia="Times New Roman"/>
                <w:b w:val="1"/>
                <w:bCs w:val="1"/>
              </w:rPr>
              <w:t>RF-01</w:t>
            </w:r>
          </w:p>
        </w:tc>
        <w:tc>
          <w:tcPr>
            <w:cnfStyle w:val="000000000000" w:firstRow="0" w:lastRow="0" w:firstColumn="0" w:lastColumn="0" w:oddVBand="0" w:evenVBand="0" w:oddHBand="0" w:evenHBand="0" w:firstRowFirstColumn="0" w:firstRowLastColumn="0" w:lastRowFirstColumn="0" w:lastRowLastColumn="0"/>
            <w:tcW w:w="2008" w:type="dxa"/>
            <w:tcMar>
              <w:top w:w="30" w:type="dxa"/>
              <w:left w:w="120" w:type="dxa"/>
              <w:bottom w:w="30" w:type="dxa"/>
              <w:right w:w="120" w:type="dxa"/>
            </w:tcMar>
            <w:vAlign w:val="center"/>
          </w:tcPr>
          <w:p w:rsidRPr="00E02700" w:rsidR="7755780E" w:rsidP="07BD692C" w:rsidRDefault="7755780E" w14:paraId="493BD327"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Seguridad</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7755780E" w:rsidP="07BD692C" w:rsidRDefault="7755780E" w14:paraId="54BC276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al usuario iniciar sesión mediante correo electrónico y contraseña o mediante una cuenta de Google.</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7755780E" w:rsidP="07BD692C" w:rsidRDefault="7755780E" w14:paraId="27D861B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7837BDC2" w:rsidTr="07BD692C" w14:paraId="3160ECB8"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7755780E" w:rsidP="07BD692C" w:rsidRDefault="7755780E" w14:paraId="1E10EF8D" wp14:textId="77777777">
            <w:pPr>
              <w:ind w:firstLine="0"/>
              <w:jc w:val="center"/>
              <w:rPr>
                <w:rFonts w:eastAsia="Times New Roman"/>
                <w:b w:val="1"/>
                <w:bCs w:val="1"/>
              </w:rPr>
            </w:pPr>
            <w:r>
              <w:rPr>
                <w:rFonts w:eastAsia="Times New Roman"/>
                <w:b w:val="1"/>
                <w:bCs w:val="1"/>
              </w:rPr>
              <w:t>RF-02</w:t>
            </w:r>
          </w:p>
        </w:tc>
        <w:tc>
          <w:tcPr>
            <w:cnfStyle w:val="000000000000" w:firstRow="0" w:lastRow="0" w:firstColumn="0" w:lastColumn="0" w:oddVBand="0" w:evenVBand="0" w:oddHBand="0" w:evenHBand="0" w:firstRowFirstColumn="0" w:firstRowLastColumn="0" w:lastRowFirstColumn="0" w:lastRowLastColumn="0"/>
            <w:tcW w:w="2008" w:type="dxa"/>
            <w:tcMar>
              <w:top w:w="30" w:type="dxa"/>
              <w:left w:w="120" w:type="dxa"/>
              <w:bottom w:w="30" w:type="dxa"/>
              <w:right w:w="120" w:type="dxa"/>
            </w:tcMar>
            <w:vAlign w:val="center"/>
          </w:tcPr>
          <w:p w:rsidRPr="00E02700" w:rsidR="7755780E" w:rsidP="07BD692C" w:rsidRDefault="7755780E" w14:paraId="606082B9"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Seguridad</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7755780E" w:rsidP="07BD692C" w:rsidRDefault="7755780E" w14:paraId="6284787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validar las credenciales proporcionadas y mostrar un mensaje cuando sean incorrectas.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7755780E" w:rsidP="07BD692C" w:rsidRDefault="7755780E" w14:paraId="3334534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7837BDC2" w:rsidTr="07BD692C" w14:paraId="43A7DB50"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7755780E" w:rsidP="07BD692C" w:rsidRDefault="7755780E" w14:paraId="36A2D05B" wp14:textId="77777777">
            <w:pPr>
              <w:ind w:firstLine="0"/>
              <w:jc w:val="center"/>
              <w:rPr>
                <w:rFonts w:eastAsia="Times New Roman"/>
                <w:b w:val="1"/>
                <w:bCs w:val="1"/>
              </w:rPr>
            </w:pPr>
            <w:r>
              <w:rPr>
                <w:rFonts w:eastAsia="Times New Roman"/>
                <w:b w:val="1"/>
                <w:bCs w:val="1"/>
              </w:rPr>
              <w:t>RF-03</w:t>
            </w:r>
          </w:p>
        </w:tc>
        <w:tc>
          <w:tcPr>
            <w:cnfStyle w:val="000000000000" w:firstRow="0" w:lastRow="0" w:firstColumn="0" w:lastColumn="0" w:oddVBand="0" w:evenVBand="0" w:oddHBand="0" w:evenHBand="0" w:firstRowFirstColumn="0" w:firstRowLastColumn="0" w:lastRowFirstColumn="0" w:lastRowLastColumn="0"/>
            <w:tcW w:w="2008" w:type="dxa"/>
            <w:tcMar>
              <w:top w:w="30" w:type="dxa"/>
              <w:left w:w="120" w:type="dxa"/>
              <w:bottom w:w="30" w:type="dxa"/>
              <w:right w:w="120" w:type="dxa"/>
            </w:tcMar>
            <w:vAlign w:val="center"/>
          </w:tcPr>
          <w:p w:rsidRPr="00E02700" w:rsidR="7755780E" w:rsidP="07BD692C" w:rsidRDefault="7755780E" w14:paraId="53F6D1C4"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Seguridad</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7755780E" w:rsidP="471398A0" w:rsidRDefault="7755780E" w14:paraId="76A6EC5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El sistema debe permitir al usuario recuperar el acceso </w:t>
            </w:r>
            <w:commentRangeStart w:id="1697543622"/>
            <w:r>
              <w:rPr>
                <w:rFonts w:eastAsia="Times New Roman"/>
              </w:rPr>
              <w:t xml:space="preserve">mediante </w:t>
            </w:r>
            <w:commentRangeEnd w:id="1697543622"/>
            <w:r>
              <w:rPr>
                <w:rStyle w:val="CommentReference"/>
              </w:rPr>
              <w:commentReference w:id="1697543622"/>
            </w:r>
            <w:r>
              <w:rPr>
                <w:rFonts w:eastAsia="Times New Roman"/>
              </w:rPr>
              <w:t xml:space="preserve">un mecanismo de recuperación de contraseña (correo electrónico).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7755780E" w:rsidP="07BD692C" w:rsidRDefault="7755780E" w14:paraId="16B76ED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7837BDC2" w:rsidTr="07BD692C" w14:paraId="06824D02"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7755780E" w:rsidP="07BD692C" w:rsidRDefault="7755780E" w14:paraId="27A360C5" wp14:textId="77777777">
            <w:pPr>
              <w:ind w:firstLine="0"/>
              <w:jc w:val="center"/>
              <w:rPr>
                <w:rFonts w:eastAsia="Times New Roman"/>
                <w:b w:val="1"/>
                <w:bCs w:val="1"/>
              </w:rPr>
            </w:pPr>
            <w:r>
              <w:rPr>
                <w:rFonts w:eastAsia="Times New Roman"/>
                <w:b w:val="1"/>
                <w:bCs w:val="1"/>
              </w:rPr>
              <w:t>RF-04</w:t>
            </w:r>
          </w:p>
        </w:tc>
        <w:tc>
          <w:tcPr>
            <w:cnfStyle w:val="000000000000" w:firstRow="0" w:lastRow="0" w:firstColumn="0" w:lastColumn="0" w:oddVBand="0" w:evenVBand="0" w:oddHBand="0" w:evenHBand="0" w:firstRowFirstColumn="0" w:firstRowLastColumn="0" w:lastRowFirstColumn="0" w:lastRowLastColumn="0"/>
            <w:tcW w:w="2008" w:type="dxa"/>
            <w:tcMar>
              <w:top w:w="30" w:type="dxa"/>
              <w:left w:w="120" w:type="dxa"/>
              <w:bottom w:w="30" w:type="dxa"/>
              <w:right w:w="120" w:type="dxa"/>
            </w:tcMar>
            <w:vAlign w:val="center"/>
          </w:tcPr>
          <w:p w:rsidRPr="00E02700" w:rsidR="7755780E" w:rsidP="07BD692C" w:rsidRDefault="7755780E" w14:paraId="63D77F84"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Seguridad</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7755780E" w:rsidP="07BD692C" w:rsidRDefault="7755780E" w14:paraId="00B335F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cerrar sesión para finalizar el acceso a las funcionalidades internas.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7755780E" w:rsidP="07BD692C" w:rsidRDefault="7755780E" w14:paraId="2EC4875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245E1AFB"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72E5EAB5" wp14:textId="77777777">
            <w:pPr>
              <w:ind w:firstLine="0"/>
              <w:jc w:val="center"/>
              <w:rPr>
                <w:rFonts w:eastAsia="Times New Roman"/>
                <w:b w:val="1"/>
                <w:bCs w:val="1"/>
              </w:rPr>
            </w:pPr>
            <w:r>
              <w:rPr>
                <w:rFonts w:eastAsia="Times New Roman"/>
                <w:b w:val="1"/>
                <w:bCs w:val="1"/>
              </w:rPr>
              <w:t>RF-05</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4D33F6" w:rsidP="07BD692C" w:rsidRDefault="004D33F6" w14:paraId="7802D3F3"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Usuarios, roles y permisos</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670FF75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El sistema debe permitir al administrador gestionar los usuarios autorizados, incluyendo su creación, consulta, modificación y desactivación.</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599AFF0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5262E086"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55EAB073" wp14:textId="77777777">
            <w:pPr>
              <w:ind w:firstLine="0"/>
              <w:jc w:val="center"/>
              <w:rPr>
                <w:rFonts w:eastAsia="Times New Roman"/>
                <w:b w:val="1"/>
                <w:bCs w:val="1"/>
              </w:rPr>
            </w:pPr>
            <w:r>
              <w:rPr>
                <w:rFonts w:eastAsia="Times New Roman"/>
                <w:b w:val="1"/>
                <w:bCs w:val="1"/>
              </w:rPr>
              <w:t>RF-06</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0DE4B5B7"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764E262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gestionar los roles y permisos de los usuarios para controlar el acceso a las funcionalidades del sistema.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3579F72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1ACA55FB"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7602FC77" wp14:textId="77777777">
            <w:pPr>
              <w:ind w:firstLine="0"/>
              <w:jc w:val="center"/>
              <w:rPr>
                <w:rFonts w:eastAsia="Times New Roman"/>
                <w:b w:val="1"/>
                <w:bCs w:val="1"/>
              </w:rPr>
            </w:pPr>
            <w:r>
              <w:rPr>
                <w:rFonts w:eastAsia="Times New Roman"/>
                <w:b w:val="1"/>
                <w:bCs w:val="1"/>
              </w:rPr>
              <w:t>RF-07</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66204FF1"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2177CE3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gestionar los parámetros de configuración necesarios para el funcionamiento del sistema.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70DFF2C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Media</w:t>
            </w:r>
          </w:p>
        </w:tc>
      </w:tr>
      <w:tr xmlns:wp14="http://schemas.microsoft.com/office/word/2010/wordml" w:rsidRPr="00E02700" w:rsidR="004D33F6" w:rsidTr="07BD692C" w14:paraId="7B84ECB7"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11CD0867" wp14:textId="77777777">
            <w:pPr>
              <w:ind w:firstLine="0"/>
              <w:jc w:val="center"/>
              <w:rPr>
                <w:rFonts w:eastAsia="Times New Roman"/>
                <w:b w:val="1"/>
                <w:bCs w:val="1"/>
              </w:rPr>
            </w:pPr>
            <w:r>
              <w:rPr>
                <w:rFonts w:eastAsia="Times New Roman"/>
                <w:b w:val="1"/>
                <w:bCs w:val="1"/>
              </w:rPr>
              <w:t>RF-08</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4D33F6" w:rsidP="07BD692C" w:rsidRDefault="004D33F6" w14:paraId="5DD1A41E"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Pacientes</w:t>
            </w:r>
          </w:p>
          <w:p w:rsidRPr="00E02700" w:rsidR="004D33F6" w:rsidP="07BD692C" w:rsidRDefault="004D33F6" w14:paraId="2DBF0D7D"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42FD734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al administrador gestionar los pacientes, incluyendo el registro, consulta, modificación y eliminación de sus datos.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491C3EA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0F77BED4"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1CB8F857" wp14:textId="77777777">
            <w:pPr>
              <w:ind w:firstLine="0"/>
              <w:jc w:val="center"/>
              <w:rPr>
                <w:rFonts w:eastAsia="Times New Roman"/>
                <w:b w:val="1"/>
                <w:bCs w:val="1"/>
              </w:rPr>
            </w:pPr>
            <w:r>
              <w:rPr>
                <w:rFonts w:eastAsia="Times New Roman"/>
                <w:b w:val="1"/>
                <w:bCs w:val="1"/>
              </w:rPr>
              <w:t>RF-09</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6B62F1B3"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6B9095A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buscar pacientes mediante nombre, documento de identidad o teléfono.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3BEF317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196C9C47"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557E8C6E" wp14:textId="77777777">
            <w:pPr>
              <w:ind w:firstLine="0"/>
              <w:jc w:val="center"/>
              <w:rPr>
                <w:rFonts w:eastAsia="Times New Roman"/>
                <w:b w:val="1"/>
                <w:bCs w:val="1"/>
              </w:rPr>
            </w:pPr>
            <w:r>
              <w:rPr>
                <w:rFonts w:eastAsia="Times New Roman"/>
                <w:b w:val="1"/>
                <w:bCs w:val="1"/>
              </w:rPr>
              <w:t>RF-10</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02F2C34E"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37DB036E" wp14:textId="77777777">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validar los datos obligatorios y evitar la duplicidad de pacientes mediante su documento de identidad.</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02F1EFF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484AC880"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045685E9" wp14:textId="77777777">
            <w:pPr>
              <w:ind w:firstLine="0"/>
              <w:jc w:val="center"/>
              <w:rPr>
                <w:rFonts w:eastAsia="Times New Roman"/>
                <w:b w:val="1"/>
                <w:bCs w:val="1"/>
              </w:rPr>
            </w:pPr>
            <w:r>
              <w:rPr>
                <w:rFonts w:eastAsia="Times New Roman"/>
                <w:b w:val="1"/>
                <w:bCs w:val="1"/>
              </w:rPr>
              <w:t>RF-11</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4D33F6" w:rsidP="07BD692C" w:rsidRDefault="004D33F6" w14:paraId="32CF14DC"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Citas</w:t>
            </w:r>
          </w:p>
          <w:p w:rsidRPr="00E02700" w:rsidR="004D33F6" w:rsidP="07BD692C" w:rsidRDefault="004D33F6" w14:paraId="680A4E5D"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2DC809D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al administrador agendar citas asociando un paciente, fecha, hora y motivo de consulta.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6270F2C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18E07D31"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20B5E7FD" wp14:textId="77777777">
            <w:pPr>
              <w:ind w:firstLine="0"/>
              <w:jc w:val="center"/>
              <w:rPr>
                <w:rFonts w:eastAsia="Times New Roman"/>
                <w:b w:val="1"/>
                <w:bCs w:val="1"/>
              </w:rPr>
            </w:pPr>
            <w:r>
              <w:rPr>
                <w:rFonts w:eastAsia="Times New Roman"/>
                <w:b w:val="1"/>
                <w:bCs w:val="1"/>
              </w:rPr>
              <w:t>RF-12</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19219836"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6B83C58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verificar la disponibilidad del horario antes de confirmar una cita.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6661E5E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0BB72ED8"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5D46943D" wp14:textId="77777777">
            <w:pPr>
              <w:ind w:firstLine="0"/>
              <w:jc w:val="center"/>
              <w:rPr>
                <w:rFonts w:eastAsia="Times New Roman"/>
                <w:b w:val="1"/>
                <w:bCs w:val="1"/>
              </w:rPr>
            </w:pPr>
            <w:r>
              <w:rPr>
                <w:rFonts w:eastAsia="Times New Roman"/>
                <w:b w:val="1"/>
                <w:bCs w:val="1"/>
              </w:rPr>
              <w:t>RF-13</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296FEF7D"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710238E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reprogramar una cita modificando la fecha y/o hora previamente asignada.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5036F8D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6B4EA522"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76EBEA30" wp14:textId="77777777">
            <w:pPr>
              <w:ind w:firstLine="0"/>
              <w:jc w:val="center"/>
              <w:rPr>
                <w:rFonts w:eastAsia="Times New Roman"/>
                <w:b w:val="1"/>
                <w:bCs w:val="1"/>
              </w:rPr>
            </w:pPr>
            <w:r>
              <w:rPr>
                <w:rFonts w:eastAsia="Times New Roman"/>
                <w:b w:val="1"/>
                <w:bCs w:val="1"/>
              </w:rPr>
              <w:t>RF-14</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7194DBDC"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29AA54A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cancelar citas registradas en la agenda.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1ADF747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1BE7EE7D"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5A2222E5" wp14:textId="77777777">
            <w:pPr>
              <w:ind w:firstLine="0"/>
              <w:jc w:val="center"/>
              <w:rPr>
                <w:rFonts w:eastAsia="Times New Roman"/>
                <w:b w:val="1"/>
                <w:bCs w:val="1"/>
              </w:rPr>
            </w:pPr>
            <w:r>
              <w:rPr>
                <w:rFonts w:eastAsia="Times New Roman"/>
                <w:b w:val="1"/>
                <w:bCs w:val="1"/>
              </w:rPr>
              <w:t>RF-15</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769D0D3C"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197AAC6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consultar la agenda en diferentes periodos de tiempo, incluyendo vistas diaria, semanal y mensual.</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1EDB7B1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Media</w:t>
            </w:r>
          </w:p>
        </w:tc>
      </w:tr>
      <w:tr xmlns:wp14="http://schemas.microsoft.com/office/word/2010/wordml" w:rsidRPr="00E02700" w:rsidR="004D33F6" w:rsidTr="07BD692C" w14:paraId="7B864BBD"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6F953E4B" wp14:textId="77777777">
            <w:pPr>
              <w:ind w:firstLine="0"/>
              <w:jc w:val="center"/>
              <w:rPr>
                <w:rFonts w:eastAsia="Times New Roman"/>
                <w:b w:val="1"/>
                <w:bCs w:val="1"/>
              </w:rPr>
            </w:pPr>
            <w:r>
              <w:rPr>
                <w:rFonts w:eastAsia="Times New Roman"/>
                <w:b w:val="1"/>
                <w:bCs w:val="1"/>
              </w:rPr>
              <w:t>RF-16</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54CD245A"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6CB04E9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consultar la disponibilidad de horarios mediante la integración con la agenda externa definida para el consultorio.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0BBA158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17E9E498"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6827159A" wp14:textId="77777777">
            <w:pPr>
              <w:ind w:firstLine="0"/>
              <w:jc w:val="center"/>
              <w:rPr>
                <w:rFonts w:eastAsia="Times New Roman"/>
                <w:b w:val="1"/>
                <w:bCs w:val="1"/>
              </w:rPr>
            </w:pPr>
            <w:r>
              <w:rPr>
                <w:rFonts w:eastAsia="Times New Roman"/>
                <w:b w:val="1"/>
                <w:bCs w:val="1"/>
              </w:rPr>
              <w:t>RF-17</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1231BE67"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3963EF8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El sistema podrá sugerir alternativas de fecha y hora para una cita cuando el horario solicitado no se encuentre disponible.</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237028E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Media</w:t>
            </w:r>
          </w:p>
        </w:tc>
      </w:tr>
      <w:tr xmlns:wp14="http://schemas.microsoft.com/office/word/2010/wordml" w:rsidRPr="00E02700" w:rsidR="004D33F6" w:rsidTr="07BD692C" w14:paraId="1B677BB4"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2FDDC51B" wp14:textId="77777777">
            <w:pPr>
              <w:ind w:firstLine="0"/>
              <w:jc w:val="center"/>
              <w:rPr>
                <w:rFonts w:eastAsia="Times New Roman"/>
                <w:b w:val="1"/>
                <w:bCs w:val="1"/>
              </w:rPr>
            </w:pPr>
            <w:r>
              <w:rPr>
                <w:rFonts w:eastAsia="Times New Roman"/>
                <w:b w:val="1"/>
                <w:bCs w:val="1"/>
              </w:rPr>
              <w:t>RF-18</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4D33F6" w:rsidP="07BD692C" w:rsidRDefault="004D33F6" w14:paraId="2327B04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Historia clínica</w:t>
            </w:r>
          </w:p>
          <w:p w:rsidRPr="00E02700" w:rsidR="004D33F6" w:rsidP="07BD692C" w:rsidRDefault="004D33F6" w14:paraId="36FEB5B0"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2A1EE59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gestionar la historia clínica del paciente, de acuerdo con los permisos establecidos.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268EF2F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1921A087" wp14:textId="77777777">
        <w:trPr>
          <w:trHeight w:val="1017"/>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2820F08A" wp14:textId="77777777">
            <w:pPr>
              <w:ind w:firstLine="0"/>
              <w:jc w:val="center"/>
              <w:rPr>
                <w:rFonts w:eastAsia="Times New Roman"/>
                <w:b w:val="1"/>
                <w:bCs w:val="1"/>
              </w:rPr>
            </w:pPr>
            <w:r>
              <w:rPr>
                <w:rFonts w:eastAsia="Times New Roman"/>
                <w:b w:val="1"/>
                <w:bCs w:val="1"/>
              </w:rPr>
              <w:t>RF-19</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30D7AA69"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27C3824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registrar y consultar antecedentes médicos, alergias y medicamentos del paciente.</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6AF194F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72966B5A"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58AD7D11" wp14:textId="77777777">
            <w:pPr>
              <w:ind w:firstLine="0"/>
              <w:jc w:val="center"/>
              <w:rPr>
                <w:rFonts w:eastAsia="Times New Roman"/>
                <w:b w:val="1"/>
                <w:bCs w:val="1"/>
              </w:rPr>
            </w:pPr>
            <w:r>
              <w:rPr>
                <w:rFonts w:eastAsia="Times New Roman"/>
                <w:b w:val="1"/>
                <w:bCs w:val="1"/>
              </w:rPr>
              <w:t>RF-20</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7196D064"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4CCC1A6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gestionar las evoluciones clínicas asociadas a cada atención o cita.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66C78BE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26E7343A"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19AF3AC5" wp14:textId="77777777">
            <w:pPr>
              <w:ind w:firstLine="0"/>
              <w:jc w:val="center"/>
              <w:rPr>
                <w:rFonts w:eastAsia="Times New Roman"/>
                <w:b w:val="1"/>
                <w:bCs w:val="1"/>
              </w:rPr>
            </w:pPr>
            <w:r>
              <w:rPr>
                <w:rFonts w:eastAsia="Times New Roman"/>
                <w:b w:val="1"/>
                <w:bCs w:val="1"/>
              </w:rPr>
              <w:t>RF-21</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34FF1C98"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2FB53E3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consultar y gestionar los planes y tratamientos asociados al paciente.</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7C4CA17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0B514765"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2A18AF55" wp14:textId="77777777">
            <w:pPr>
              <w:ind w:firstLine="0"/>
              <w:jc w:val="center"/>
              <w:rPr>
                <w:rFonts w:eastAsia="Times New Roman"/>
                <w:b w:val="1"/>
                <w:bCs w:val="1"/>
              </w:rPr>
            </w:pPr>
            <w:r>
              <w:rPr>
                <w:rFonts w:eastAsia="Times New Roman"/>
                <w:b w:val="1"/>
                <w:bCs w:val="1"/>
              </w:rPr>
              <w:t>RF-22</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6D072C0D"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5B12118C"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El sistema debe permitir gestionar el odontograma digital interactivo de cada paciente.</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437593A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4D33F6" w:rsidTr="07BD692C" w14:paraId="27D819E0"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25864C26" wp14:textId="77777777">
            <w:pPr>
              <w:ind w:firstLine="0"/>
              <w:jc w:val="center"/>
              <w:rPr>
                <w:rFonts w:eastAsia="Times New Roman"/>
                <w:b w:val="1"/>
                <w:bCs w:val="1"/>
              </w:rPr>
            </w:pPr>
            <w:r>
              <w:rPr>
                <w:rFonts w:eastAsia="Times New Roman"/>
                <w:b w:val="1"/>
                <w:bCs w:val="1"/>
              </w:rPr>
              <w:t>RF-23</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4D33F6" w:rsidP="07BD692C" w:rsidRDefault="004D33F6" w14:paraId="77386AA0"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Inventario</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1B16B3A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El sistema debe permitir al administrador gestionar los elementos registrados en el inventario, incluyendo su consulta, registro, modificación y eliminación.</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238ACAE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Media</w:t>
            </w:r>
          </w:p>
        </w:tc>
      </w:tr>
      <w:tr xmlns:wp14="http://schemas.microsoft.com/office/word/2010/wordml" w:rsidRPr="00E02700" w:rsidR="004D33F6" w:rsidTr="07BD692C" w14:paraId="1BFFF886"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3509369E" wp14:textId="77777777">
            <w:pPr>
              <w:ind w:firstLine="0"/>
              <w:jc w:val="center"/>
              <w:rPr>
                <w:rFonts w:eastAsia="Times New Roman"/>
                <w:b w:val="1"/>
                <w:bCs w:val="1"/>
              </w:rPr>
            </w:pPr>
            <w:r>
              <w:rPr>
                <w:rFonts w:eastAsia="Times New Roman"/>
                <w:b w:val="1"/>
                <w:bCs w:val="1"/>
              </w:rPr>
              <w:t>RF-24</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48A21919"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7C5B872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consultar la disponibilidad y estado de los elementos registrados en el inventario.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0DEB077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Media</w:t>
            </w:r>
          </w:p>
        </w:tc>
      </w:tr>
      <w:tr xmlns:wp14="http://schemas.microsoft.com/office/word/2010/wordml" w:rsidRPr="00E02700" w:rsidR="00E333AA" w:rsidTr="07BD692C" w14:paraId="2E5B3A3E"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0A22230A" wp14:textId="77777777">
            <w:pPr>
              <w:ind w:firstLine="0"/>
              <w:jc w:val="center"/>
              <w:rPr>
                <w:rFonts w:eastAsia="Times New Roman"/>
                <w:b w:val="1"/>
                <w:bCs w:val="1"/>
              </w:rPr>
            </w:pPr>
            <w:r>
              <w:rPr>
                <w:rFonts w:eastAsia="Times New Roman"/>
                <w:b w:val="1"/>
                <w:bCs w:val="1"/>
              </w:rPr>
              <w:t>RF-25</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E333AA" w:rsidP="07BD692C" w:rsidRDefault="00E333AA" w14:paraId="60B1A754"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Laboratorio</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45CEEA3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consultar los trabajos de laboratorio registrados y su estado.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4081DF5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Media</w:t>
            </w:r>
          </w:p>
        </w:tc>
      </w:tr>
      <w:tr xmlns:wp14="http://schemas.microsoft.com/office/word/2010/wordml" w:rsidRPr="00E02700" w:rsidR="00E333AA" w:rsidTr="07BD692C" w14:paraId="74327C0D"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3D5F9ED1" wp14:textId="77777777">
            <w:pPr>
              <w:ind w:firstLine="0"/>
              <w:jc w:val="center"/>
              <w:rPr>
                <w:rFonts w:eastAsia="Times New Roman"/>
                <w:b w:val="1"/>
                <w:bCs w:val="1"/>
              </w:rPr>
            </w:pPr>
            <w:r>
              <w:rPr>
                <w:rFonts w:eastAsia="Times New Roman"/>
                <w:b w:val="1"/>
                <w:bCs w:val="1"/>
              </w:rPr>
              <w:t>RF-26</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6BD18F9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0135474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asignar y gestionar trabajos de laboratorio relacionados con la atención odontológica.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41EE56B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Media</w:t>
            </w:r>
          </w:p>
        </w:tc>
      </w:tr>
      <w:tr xmlns:wp14="http://schemas.microsoft.com/office/word/2010/wordml" w:rsidRPr="00E02700" w:rsidR="00E333AA" w:rsidTr="07BD692C" w14:paraId="7BAEED2D"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32E01588" wp14:textId="77777777">
            <w:pPr>
              <w:ind w:firstLine="0"/>
              <w:jc w:val="center"/>
              <w:rPr>
                <w:rFonts w:eastAsia="Times New Roman"/>
                <w:b w:val="1"/>
                <w:bCs w:val="1"/>
              </w:rPr>
            </w:pPr>
            <w:r>
              <w:rPr>
                <w:rFonts w:eastAsia="Times New Roman"/>
                <w:b w:val="1"/>
                <w:bCs w:val="1"/>
              </w:rPr>
              <w:t>RF-27</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E333AA" w:rsidP="07BD692C" w:rsidRDefault="00E333AA" w14:paraId="28796AE1"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Facturación y cartera</w:t>
            </w:r>
          </w:p>
          <w:p w:rsidRPr="00E02700" w:rsidR="00E333AA" w:rsidP="07BD692C" w:rsidRDefault="00E333AA" w14:paraId="238601FE"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4B231AF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gestionar la información de facturación asociada a las atenciones y tratamientos.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7255BAE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E333AA" w:rsidTr="07BD692C" w14:paraId="12F8BA0F"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39BA388C" wp14:textId="77777777">
            <w:pPr>
              <w:ind w:firstLine="0"/>
              <w:jc w:val="center"/>
              <w:rPr>
                <w:rFonts w:eastAsia="Times New Roman"/>
                <w:b w:val="1"/>
                <w:bCs w:val="1"/>
              </w:rPr>
            </w:pPr>
            <w:r>
              <w:rPr>
                <w:rFonts w:eastAsia="Times New Roman"/>
                <w:b w:val="1"/>
                <w:bCs w:val="1"/>
              </w:rPr>
              <w:t>RF-28</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0F3CABC7"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3419CE0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consultar los saldos pendientes y el estado de los pagos de los pacientes.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2288BEE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E333AA" w:rsidTr="07BD692C" w14:paraId="60870632"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46E62196" wp14:textId="77777777">
            <w:pPr>
              <w:ind w:firstLine="0"/>
              <w:jc w:val="center"/>
              <w:rPr>
                <w:rFonts w:eastAsia="Times New Roman"/>
                <w:b w:val="1"/>
                <w:bCs w:val="1"/>
              </w:rPr>
            </w:pPr>
            <w:r>
              <w:rPr>
                <w:rFonts w:eastAsia="Times New Roman"/>
                <w:b w:val="1"/>
                <w:bCs w:val="1"/>
              </w:rPr>
              <w:t>RF-29</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5B08B5D1"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77830AE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generar facturas asociadas a las atenciones o tratamientos realizados.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6BEA836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E333AA" w:rsidTr="07BD692C" w14:paraId="55594320"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6D7C3EBB" wp14:textId="77777777">
            <w:pPr>
              <w:ind w:firstLine="0"/>
              <w:jc w:val="center"/>
              <w:rPr>
                <w:rFonts w:eastAsia="Times New Roman"/>
                <w:b w:val="1"/>
                <w:bCs w:val="1"/>
              </w:rPr>
            </w:pPr>
            <w:r>
              <w:rPr>
                <w:rFonts w:eastAsia="Times New Roman"/>
                <w:b w:val="1"/>
                <w:bCs w:val="1"/>
              </w:rPr>
              <w:t>RF-30</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16DEB4A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124FC4A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generar documentos digitales correspondientes a las facturas o comprobantes de pago.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7B59EF1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Media</w:t>
            </w:r>
          </w:p>
        </w:tc>
      </w:tr>
      <w:tr xmlns:wp14="http://schemas.microsoft.com/office/word/2010/wordml" w:rsidRPr="00E02700" w:rsidR="00E333AA" w:rsidTr="07BD692C" w14:paraId="1844081C"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0A4B9AC4" wp14:textId="77777777">
            <w:pPr>
              <w:ind w:firstLine="0"/>
              <w:jc w:val="center"/>
              <w:rPr>
                <w:rFonts w:eastAsia="Times New Roman"/>
                <w:b w:val="1"/>
                <w:bCs w:val="1"/>
              </w:rPr>
            </w:pPr>
            <w:r>
              <w:rPr>
                <w:rFonts w:eastAsia="Times New Roman"/>
                <w:b w:val="1"/>
                <w:bCs w:val="1"/>
              </w:rPr>
              <w:t>RF-31</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E333AA" w:rsidP="07BD692C" w:rsidRDefault="00E333AA" w14:paraId="394FF8C1"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Reportes y analítica</w:t>
            </w:r>
          </w:p>
          <w:p w:rsidRPr="00E02700" w:rsidR="00E333AA" w:rsidP="07BD692C" w:rsidRDefault="00E333AA" w14:paraId="0AD9C6F4"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3E4023E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gestionar y consultar reportes relacionados con la operación del consultorio.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7A67843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Media</w:t>
            </w:r>
          </w:p>
        </w:tc>
      </w:tr>
      <w:tr xmlns:wp14="http://schemas.microsoft.com/office/word/2010/wordml" w:rsidRPr="00E02700" w:rsidR="00E333AA" w:rsidTr="07BD692C" w14:paraId="43206414"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5D3B41FD" wp14:textId="77777777">
            <w:pPr>
              <w:ind w:firstLine="0"/>
              <w:jc w:val="center"/>
              <w:rPr>
                <w:rFonts w:eastAsia="Times New Roman"/>
                <w:b w:val="1"/>
                <w:bCs w:val="1"/>
              </w:rPr>
            </w:pPr>
            <w:r>
              <w:rPr>
                <w:rFonts w:eastAsia="Times New Roman"/>
                <w:b w:val="1"/>
                <w:bCs w:val="1"/>
              </w:rPr>
              <w:t>RF-32</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4B1F511A"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4E61784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consultar reportes operativos relacionados con citas, atención y actividad del consultorio.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1BCE6D7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Media</w:t>
            </w:r>
          </w:p>
        </w:tc>
      </w:tr>
      <w:tr xmlns:wp14="http://schemas.microsoft.com/office/word/2010/wordml" w:rsidRPr="00E02700" w:rsidR="00E333AA" w:rsidTr="07BD692C" w14:paraId="7B4DCC36"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3F18BAA5" wp14:textId="77777777">
            <w:pPr>
              <w:ind w:firstLine="0"/>
              <w:jc w:val="center"/>
              <w:rPr>
                <w:rFonts w:eastAsia="Times New Roman"/>
                <w:b w:val="1"/>
                <w:bCs w:val="1"/>
              </w:rPr>
            </w:pPr>
            <w:r>
              <w:rPr>
                <w:rFonts w:eastAsia="Times New Roman"/>
                <w:b w:val="1"/>
                <w:bCs w:val="1"/>
              </w:rPr>
              <w:t>RF-33</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65F9C3DC"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5B97877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consultar reportes financieros relacionados con pagos, ingresos y saldos pendientes.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48B2E9C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Media</w:t>
            </w:r>
          </w:p>
        </w:tc>
      </w:tr>
      <w:tr xmlns:wp14="http://schemas.microsoft.com/office/word/2010/wordml" w:rsidRPr="00E02700" w:rsidR="00E333AA" w:rsidTr="07BD692C" w14:paraId="1F154BEE"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1F06517A" wp14:textId="77777777">
            <w:pPr>
              <w:ind w:firstLine="0"/>
              <w:jc w:val="center"/>
              <w:rPr>
                <w:rFonts w:eastAsia="Times New Roman"/>
                <w:b w:val="1"/>
                <w:bCs w:val="1"/>
              </w:rPr>
            </w:pPr>
            <w:r>
              <w:rPr>
                <w:rFonts w:eastAsia="Times New Roman"/>
                <w:b w:val="1"/>
                <w:bCs w:val="1"/>
              </w:rPr>
              <w:t>RF-34</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5023141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358A574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El sistema debe permitir visualizar un dashboard con indicadores relevantes para el seguimiento de la operación del consultorio.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5C43CE6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Media</w:t>
            </w:r>
          </w:p>
        </w:tc>
      </w:tr>
      <w:tr xmlns:wp14="http://schemas.microsoft.com/office/word/2010/wordml" w:rsidRPr="00E02700" w:rsidR="00E333AA" w:rsidTr="07BD692C" w14:paraId="6E710323"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24A819DC" wp14:textId="77777777">
            <w:pPr>
              <w:ind w:firstLine="0"/>
              <w:jc w:val="center"/>
              <w:rPr>
                <w:rFonts w:eastAsia="Times New Roman"/>
                <w:b w:val="1"/>
                <w:bCs w:val="1"/>
              </w:rPr>
            </w:pPr>
            <w:r>
              <w:rPr>
                <w:rFonts w:eastAsia="Times New Roman"/>
                <w:b w:val="1"/>
                <w:bCs w:val="1"/>
              </w:rPr>
              <w:t>RF-35</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E333AA" w:rsidP="07BD692C" w:rsidRDefault="00E333AA" w14:paraId="6EC7A5C3"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Comunicaciones</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1195CC9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gestionar las plantillas utilizadas para las comunicaciones con los pacientes.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403CE53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Media</w:t>
            </w:r>
          </w:p>
        </w:tc>
      </w:tr>
      <w:tr xmlns:wp14="http://schemas.microsoft.com/office/word/2010/wordml" w:rsidRPr="00E02700" w:rsidR="00E333AA" w:rsidTr="07BD692C" w14:paraId="00F297E2"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4CAEA388" wp14:textId="77777777">
            <w:pPr>
              <w:ind w:firstLine="0"/>
              <w:jc w:val="center"/>
              <w:rPr>
                <w:rFonts w:eastAsia="Times New Roman"/>
                <w:b w:val="1"/>
                <w:bCs w:val="1"/>
              </w:rPr>
            </w:pPr>
            <w:r>
              <w:rPr>
                <w:rFonts w:eastAsia="Times New Roman"/>
                <w:b w:val="1"/>
                <w:bCs w:val="1"/>
              </w:rPr>
              <w:t>RF-36</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1F3B1409"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4D29DA6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enviar confirmaciones de citas al paciente mediante WhatsApp.</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3C31ED1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E333AA" w:rsidTr="07BD692C" w14:paraId="16237E59"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31AB1E2A" wp14:textId="77777777">
            <w:pPr>
              <w:ind w:firstLine="0"/>
              <w:jc w:val="center"/>
              <w:rPr>
                <w:rFonts w:eastAsia="Times New Roman"/>
                <w:b w:val="1"/>
                <w:bCs w:val="1"/>
              </w:rPr>
            </w:pPr>
            <w:r>
              <w:rPr>
                <w:rFonts w:eastAsia="Times New Roman"/>
                <w:b w:val="1"/>
                <w:bCs w:val="1"/>
              </w:rPr>
              <w:t>RF-37</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562C75D1"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3A84E66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El sistema debe permitir enviar recordatorios de citas mediante WhatsApp, aproximadamente un día antes de la cita cuando aplique.</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5717F5A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r xmlns:wp14="http://schemas.microsoft.com/office/word/2010/wordml" w:rsidRPr="00E02700" w:rsidR="00E333AA" w:rsidTr="07BD692C" w14:paraId="7CD756C1"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651E2BA1" wp14:textId="77777777">
            <w:pPr>
              <w:ind w:firstLine="0"/>
              <w:jc w:val="center"/>
              <w:rPr>
                <w:rFonts w:eastAsia="Times New Roman"/>
                <w:b w:val="1"/>
                <w:bCs w:val="1"/>
              </w:rPr>
            </w:pPr>
            <w:r>
              <w:rPr>
                <w:rFonts w:eastAsia="Times New Roman"/>
                <w:b w:val="1"/>
                <w:bCs w:val="1"/>
              </w:rPr>
              <w:t>RF-38</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664355AD"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7D70C60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 permitir utilizar el servicio de mensajería de WhatsApp para el envío de comunicaciones a los pacientes.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393D3EC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Alta</w:t>
            </w:r>
          </w:p>
        </w:tc>
      </w:tr>
    </w:tbl>
    <w:p xmlns:wp14="http://schemas.microsoft.com/office/word/2010/wordml" w:rsidRPr="00E02700" w:rsidR="7755780E" w:rsidP="07BD692C" w:rsidRDefault="7755780E" w14:paraId="1A965116" wp14:textId="77777777">
      <w:pPr>
        <w:ind w:firstLine="0"/>
        <w:rPr>
          <w:rFonts w:eastAsia="Times New Roman"/>
        </w:rPr>
      </w:pPr>
    </w:p>
    <w:p xmlns:wp14="http://schemas.microsoft.com/office/word/2010/wordml" w:rsidRPr="00E02700" w:rsidR="7837BDC2" w:rsidP="07BD692C" w:rsidRDefault="44880BE9" w14:paraId="675371A3" wp14:textId="77777777">
      <w:pPr>
        <w:rPr>
          <w:rFonts w:eastAsia="Times New Roman"/>
        </w:rPr>
      </w:pPr>
      <w:r>
        <w:rPr>
          <w:rFonts w:eastAsia="Times New Roman"/>
        </w:rPr>
        <w:t xml:space="preserve">Nota: Fuente de elaboración propia.</w:t>
      </w:r>
    </w:p>
    <w:p xmlns:wp14="http://schemas.microsoft.com/office/word/2010/wordml" w:rsidRPr="00E02700" w:rsidR="2C9E750D" w:rsidP="07BD692C" w:rsidRDefault="2C9E750D" w14:paraId="7DF4E37C" wp14:textId="77777777">
      <w:pPr>
        <w:rPr>
          <w:rFonts w:eastAsia="Times New Roman"/>
          <w:lang w:val="es-CO"/>
        </w:rPr>
      </w:pPr>
    </w:p>
    <w:p xmlns:wp14="http://schemas.microsoft.com/office/word/2010/wordml" w:rsidRPr="00E02700" w:rsidR="007E1D16" w:rsidP="07BD692C" w:rsidRDefault="007E1D16" w14:paraId="44FB30F8" wp14:textId="77777777">
      <w:pPr>
        <w:spacing w:line="240" w:lineRule="auto"/>
        <w:ind w:firstLine="0"/>
        <w:jc w:val="left"/>
        <w:rPr>
          <w:rFonts w:eastAsia="Times New Roman"/>
          <w:b w:val="1"/>
          <w:bCs w:val="1"/>
          <w:i w:val="1"/>
          <w:iCs w:val="1"/>
          <w:lang w:val="es-CO"/>
        </w:rPr>
      </w:pPr>
      <w:bookmarkStart w:name="_Toc1824072655" w:id="104"/>
      <w:r>
        <w:rPr>
          <w:rFonts w:eastAsia="Times New Roman"/>
        </w:rPr>
        <w:br w:type="page"/>
      </w:r>
    </w:p>
    <w:p xmlns:wp14="http://schemas.microsoft.com/office/word/2010/wordml" w:rsidRPr="00E02700" w:rsidR="7837BDC2" w:rsidP="7755780E" w:rsidRDefault="593074B6" w14:paraId="6A2F7AB9" wp14:textId="77777777">
      <w:pPr>
        <w:pStyle w:val="Ttulo3"/>
        <w:rPr>
          <w:rFonts w:eastAsia="Times New Roman"/>
          <w:lang w:val="es-CO"/>
        </w:rPr>
      </w:pPr>
      <w:bookmarkStart w:name="_Toc1102198004" w:id="105"/>
      <w:bookmarkStart w:name="bm_4_1_2_Requerimientos_no_funcionales_1" w:id="106"/>
      <w:bookmarkStart w:name="_Toc1216488893" w:id="1484331389"/>
      <w:r>
        <w:rPr>
          <w:rFonts w:eastAsia="Times New Roman"/>
        </w:rPr>
        <w:t>3.2.2 Requerimientos No Funcionales (RNF)</w:t>
      </w:r>
      <w:bookmarkEnd w:id="104"/>
      <w:bookmarkEnd w:id="105"/>
      <w:bookmarkEnd w:id="106"/>
      <w:bookmarkEnd w:id="1484331389"/>
    </w:p>
    <w:p xmlns:wp14="http://schemas.microsoft.com/office/word/2010/wordml" w:rsidRPr="00E02700" w:rsidR="00C46A61" w:rsidP="07BD692C" w:rsidRDefault="72B69F18" w14:paraId="5DE0B13C" wp14:textId="77777777">
      <w:pPr>
        <w:pStyle w:val="Descripcin"/>
        <w:keepNext w:val="1"/>
        <w:spacing w:line="480" w:lineRule="auto"/>
        <w:rPr>
          <w:rFonts w:eastAsia="Times New Roman"/>
        </w:rPr>
      </w:pPr>
      <w:bookmarkStart w:name="_Toc231036766" w:id="108"/>
      <w:bookmarkStart w:name="bm_Tabla_2_Requerimientos_no_funcional_1" w:id="109"/>
      <w:bookmarkEnd w:id="108"/>
      <w:r>
        <w:rPr>
          <w:rFonts w:eastAsia="Times New Roman"/>
        </w:rPr>
        <w:t>Tabla 2 Requerimientos no funcionales</w:t>
      </w:r>
      <w:r>
        <w:tab/>
      </w:r>
      <w:bookmarkEnd w:id="109"/>
    </w:p>
    <w:tbl>
      <w:tblPr>
        <w:tblStyle w:val="Tabladecuadrcula7concolores"/>
        <w:tblW w:w="8514" w:type="dxa"/>
        <w:tblInd w:w="713" w:type="dxa"/>
        <w:tblLook w:val="06A0" w:firstRow="1" w:lastRow="0" w:firstColumn="1" w:lastColumn="0" w:noHBand="1" w:noVBand="1"/>
      </w:tblPr>
      <w:tblGrid>
        <w:gridCol w:w="1062"/>
        <w:gridCol w:w="1769"/>
        <w:gridCol w:w="4422"/>
        <w:gridCol w:w="1261"/>
      </w:tblGrid>
      <w:tr xmlns:wp14="http://schemas.microsoft.com/office/word/2010/wordml" w:rsidRPr="00E02700" w:rsidR="7837BDC2" w:rsidTr="07BD692C" w14:paraId="21736D82" wp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1062" w:type="dxa"/>
            <w:tcMar>
              <w:top w:w="30" w:type="dxa"/>
              <w:left w:w="120" w:type="dxa"/>
              <w:bottom w:w="30" w:type="dxa"/>
              <w:right w:w="120" w:type="dxa"/>
            </w:tcMar>
            <w:vAlign w:val="center"/>
          </w:tcPr>
          <w:p w:rsidRPr="00E02700" w:rsidR="7837BDC2" w:rsidP="07BD692C" w:rsidRDefault="137AD198" w14:paraId="21F7E317" wp14:textId="77777777">
            <w:pPr>
              <w:ind w:firstLine="0"/>
              <w:jc w:val="center"/>
              <w:rPr>
                <w:rFonts w:eastAsia="Times New Roman"/>
                <w:color w:val="FFFFFF" w:themeColor="background1"/>
              </w:rPr>
            </w:pPr>
            <w:r>
              <w:rPr>
                <w:rFonts w:eastAsia="Times New Roman"/>
              </w:rPr>
              <w:t>ID</w:t>
            </w:r>
          </w:p>
        </w:tc>
        <w:tc>
          <w:tcPr>
            <w:cnfStyle w:val="000000000000" w:firstRow="0" w:lastRow="0" w:firstColumn="0" w:lastColumn="0" w:oddVBand="0" w:evenVBand="0" w:oddHBand="0" w:evenHBand="0" w:firstRowFirstColumn="0" w:firstRowLastColumn="0" w:lastRowFirstColumn="0" w:lastRowLastColumn="0"/>
            <w:tcW w:w="1769" w:type="dxa"/>
            <w:tcMar>
              <w:top w:w="30" w:type="dxa"/>
              <w:left w:w="120" w:type="dxa"/>
              <w:bottom w:w="30" w:type="dxa"/>
              <w:right w:w="120" w:type="dxa"/>
            </w:tcMar>
            <w:vAlign w:val="center"/>
          </w:tcPr>
          <w:p w:rsidRPr="00E02700" w:rsidR="7837BDC2" w:rsidP="07BD692C" w:rsidRDefault="137AD198" w14:paraId="3E476BBA"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rPr>
            </w:pPr>
            <w:r>
              <w:rPr>
                <w:rFonts w:eastAsia="Times New Roman"/>
              </w:rPr>
              <w:t>Módulo</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7837BDC2" w:rsidP="07BD692C" w:rsidRDefault="137AD198" w14:paraId="7551550D"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rPr>
            </w:pPr>
            <w:r>
              <w:rPr>
                <w:rFonts w:eastAsia="Times New Roman"/>
              </w:rPr>
              <w:t>Descripción</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120" w:type="dxa"/>
              <w:bottom w:w="30" w:type="dxa"/>
              <w:right w:w="120" w:type="dxa"/>
            </w:tcMar>
            <w:vAlign w:val="center"/>
          </w:tcPr>
          <w:p w:rsidRPr="00E02700" w:rsidR="7837BDC2" w:rsidP="07BD692C" w:rsidRDefault="137AD198" w14:paraId="1809CD17"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rPr>
            </w:pPr>
            <w:r>
              <w:rPr>
                <w:rFonts w:eastAsia="Times New Roman"/>
              </w:rPr>
              <w:t>Prioridad</w:t>
            </w:r>
          </w:p>
        </w:tc>
      </w:tr>
      <w:tr xmlns:wp14="http://schemas.microsoft.com/office/word/2010/wordml" w:rsidRPr="00E02700" w:rsidR="00E333AA" w:rsidTr="07BD692C" w14:paraId="1FA35850"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714C42A2" wp14:textId="77777777">
            <w:pPr>
              <w:ind w:firstLine="0"/>
              <w:jc w:val="center"/>
              <w:rPr>
                <w:rFonts w:eastAsia="Times New Roman"/>
                <w:color w:val="434343"/>
              </w:rPr>
            </w:pPr>
            <w:r>
              <w:rPr>
                <w:rFonts w:eastAsia="Times New Roman"/>
                <w:color w:val="434343"/>
              </w:rPr>
              <w:t>RNF-01</w:t>
            </w:r>
          </w:p>
        </w:tc>
        <w:tc>
          <w:tcPr>
            <w:cnfStyle w:val="000000000000" w:firstRow="0" w:lastRow="0" w:firstColumn="0" w:lastColumn="0" w:oddVBand="0" w:evenVBand="0" w:oddHBand="0" w:evenHBand="0" w:firstRowFirstColumn="0" w:firstRowLastColumn="0" w:lastRowFirstColumn="0" w:lastRowLastColumn="0"/>
            <w:tcW w:w="1769" w:type="dxa"/>
            <w:vMerge w:val="restart"/>
            <w:tcMar>
              <w:top w:w="30" w:type="dxa"/>
              <w:left w:w="120" w:type="dxa"/>
              <w:bottom w:w="30" w:type="dxa"/>
              <w:right w:w="120" w:type="dxa"/>
            </w:tcMar>
            <w:vAlign w:val="center"/>
          </w:tcPr>
          <w:p w:rsidRPr="00E02700" w:rsidR="00E333AA" w:rsidP="07BD692C" w:rsidRDefault="00E333AA" w14:paraId="16130963"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34343"/>
              </w:rPr>
            </w:pPr>
            <w:r>
              <w:rPr>
                <w:rFonts w:eastAsia="Times New Roman"/>
                <w:color w:val="434343"/>
              </w:rPr>
              <w:t>Seguridad</w:t>
            </w:r>
          </w:p>
          <w:p w:rsidRPr="00E02700" w:rsidR="00E333AA" w:rsidP="07BD692C" w:rsidRDefault="00E333AA" w14:paraId="1DA6542E"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olor w:val="434343"/>
              </w:rPr>
            </w:pP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566E3D0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deberá requerir autenticación para el acceso a las funcionalidades internas.</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083343D6"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r>
              <w:rPr>
                <w:rFonts w:eastAsia="Times New Roman"/>
                <w:color w:val="B10202"/>
              </w:rPr>
              <w:t>Alta</w:t>
            </w:r>
          </w:p>
        </w:tc>
      </w:tr>
      <w:tr xmlns:wp14="http://schemas.microsoft.com/office/word/2010/wordml" w:rsidRPr="00E02700" w:rsidR="00E333AA" w:rsidTr="07BD692C" w14:paraId="74F837FD"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16204CA1" wp14:textId="77777777">
            <w:pPr>
              <w:ind w:firstLine="0"/>
              <w:jc w:val="center"/>
              <w:rPr>
                <w:rFonts w:eastAsia="Times New Roman"/>
              </w:rPr>
            </w:pPr>
            <w:r>
              <w:rPr>
                <w:rFonts w:eastAsia="Times New Roman"/>
              </w:rPr>
              <w:t>RNF-02</w:t>
            </w:r>
          </w:p>
        </w:tc>
        <w:tc>
          <w:tcPr>
            <w:cnfStyle w:val="000000000000" w:firstRow="0" w:lastRow="0" w:firstColumn="0" w:lastColumn="0" w:oddVBand="0" w:evenVBand="0" w:oddHBand="0" w:evenHBand="0" w:firstRowFirstColumn="0" w:firstRowLastColumn="0" w:lastRowFirstColumn="0" w:lastRowLastColumn="0"/>
            <w:tcW w:w="1769" w:type="dxa"/>
            <w:vMerge/>
            <w:tcMar>
              <w:top w:w="30" w:type="dxa"/>
              <w:left w:w="120" w:type="dxa"/>
              <w:bottom w:w="30" w:type="dxa"/>
              <w:right w:w="120" w:type="dxa"/>
            </w:tcMar>
            <w:vAlign w:val="center"/>
          </w:tcPr>
          <w:p w:rsidRPr="00E02700" w:rsidR="00E333AA" w:rsidP="7755780E" w:rsidRDefault="00E333AA" w14:paraId="3041E394"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31E9EC7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deberá implementar control de acceso basado en roles.</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2889C41A"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r>
              <w:rPr>
                <w:rFonts w:eastAsia="Times New Roman"/>
                <w:color w:val="B10202"/>
              </w:rPr>
              <w:t>Alta</w:t>
            </w:r>
          </w:p>
        </w:tc>
      </w:tr>
      <w:tr xmlns:wp14="http://schemas.microsoft.com/office/word/2010/wordml" w:rsidRPr="00E02700" w:rsidR="00E333AA" w:rsidTr="07BD692C" w14:paraId="5BFD6553"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44C0CF7C" wp14:textId="77777777">
            <w:pPr>
              <w:ind w:firstLine="0"/>
              <w:jc w:val="center"/>
              <w:rPr>
                <w:rFonts w:eastAsia="Times New Roman"/>
              </w:rPr>
            </w:pPr>
            <w:r>
              <w:rPr>
                <w:rFonts w:eastAsia="Times New Roman"/>
              </w:rPr>
              <w:t>RNF-03</w:t>
            </w:r>
          </w:p>
        </w:tc>
        <w:tc>
          <w:tcPr>
            <w:cnfStyle w:val="000000000000" w:firstRow="0" w:lastRow="0" w:firstColumn="0" w:lastColumn="0" w:oddVBand="0" w:evenVBand="0" w:oddHBand="0" w:evenHBand="0" w:firstRowFirstColumn="0" w:firstRowLastColumn="0" w:lastRowFirstColumn="0" w:lastRowLastColumn="0"/>
            <w:tcW w:w="1769" w:type="dxa"/>
            <w:vMerge/>
            <w:tcMar>
              <w:top w:w="30" w:type="dxa"/>
              <w:left w:w="120" w:type="dxa"/>
              <w:bottom w:w="30" w:type="dxa"/>
              <w:right w:w="120" w:type="dxa"/>
            </w:tcMar>
            <w:vAlign w:val="center"/>
          </w:tcPr>
          <w:p w:rsidRPr="00E02700" w:rsidR="00E333AA" w:rsidP="7755780E" w:rsidRDefault="00E333AA" w14:paraId="722B00AE"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4B048EB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El sistema deberá invalidar el acceso cuando el token de autenticación caduque.</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7A72F844"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r>
              <w:rPr>
                <w:rFonts w:eastAsia="Times New Roman"/>
                <w:color w:val="B10202"/>
              </w:rPr>
              <w:t>Alta</w:t>
            </w:r>
          </w:p>
          <w:p w:rsidRPr="00E02700" w:rsidR="00E333AA" w:rsidP="07BD692C" w:rsidRDefault="00E333AA" w14:paraId="42C6D796"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p>
        </w:tc>
      </w:tr>
      <w:tr xmlns:wp14="http://schemas.microsoft.com/office/word/2010/wordml" w:rsidRPr="00E02700" w:rsidR="00E333AA" w:rsidTr="07BD692C" w14:paraId="4A198849"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7750912E" wp14:textId="77777777">
            <w:pPr>
              <w:ind w:firstLine="0"/>
              <w:jc w:val="center"/>
              <w:rPr>
                <w:rFonts w:eastAsia="Times New Roman"/>
              </w:rPr>
            </w:pPr>
            <w:r>
              <w:rPr>
                <w:rFonts w:eastAsia="Times New Roman"/>
              </w:rPr>
              <w:t>RNF-04</w:t>
            </w:r>
          </w:p>
        </w:tc>
        <w:tc>
          <w:tcPr>
            <w:cnfStyle w:val="000000000000" w:firstRow="0" w:lastRow="0" w:firstColumn="0" w:lastColumn="0" w:oddVBand="0" w:evenVBand="0" w:oddHBand="0" w:evenHBand="0" w:firstRowFirstColumn="0" w:firstRowLastColumn="0" w:lastRowFirstColumn="0" w:lastRowLastColumn="0"/>
            <w:tcW w:w="1769" w:type="dxa"/>
            <w:vMerge/>
            <w:tcMar>
              <w:top w:w="30" w:type="dxa"/>
              <w:left w:w="120" w:type="dxa"/>
              <w:bottom w:w="30" w:type="dxa"/>
              <w:right w:w="120" w:type="dxa"/>
            </w:tcMar>
            <w:vAlign w:val="center"/>
          </w:tcPr>
          <w:p w:rsidRPr="00E02700" w:rsidR="00E333AA" w:rsidP="7755780E" w:rsidRDefault="00E333AA" w14:paraId="6E1831B3"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3DA4B50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deberá restringir el acceso a la historia clínica únicamente a usuarios autorizados.</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2653C959"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r>
              <w:rPr>
                <w:rFonts w:eastAsia="Times New Roman"/>
                <w:color w:val="B10202"/>
              </w:rPr>
              <w:t>Alta</w:t>
            </w:r>
          </w:p>
        </w:tc>
      </w:tr>
      <w:tr xmlns:wp14="http://schemas.microsoft.com/office/word/2010/wordml" w:rsidRPr="00E02700" w:rsidR="00E333AA" w:rsidTr="07BD692C" w14:paraId="3005AAFC"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4AB22A3B" wp14:textId="77777777">
            <w:pPr>
              <w:ind w:firstLine="0"/>
              <w:jc w:val="center"/>
              <w:rPr>
                <w:rFonts w:eastAsia="Times New Roman"/>
              </w:rPr>
            </w:pPr>
            <w:r>
              <w:rPr>
                <w:rFonts w:eastAsia="Times New Roman"/>
              </w:rPr>
              <w:t>RNF-05</w:t>
            </w:r>
          </w:p>
        </w:tc>
        <w:tc>
          <w:tcPr>
            <w:cnfStyle w:val="000000000000" w:firstRow="0" w:lastRow="0" w:firstColumn="0" w:lastColumn="0" w:oddVBand="0" w:evenVBand="0" w:oddHBand="0" w:evenHBand="0" w:firstRowFirstColumn="0" w:firstRowLastColumn="0" w:lastRowFirstColumn="0" w:lastRowLastColumn="0"/>
            <w:tcW w:w="1769" w:type="dxa"/>
            <w:vMerge w:val="restart"/>
            <w:tcMar>
              <w:top w:w="30" w:type="dxa"/>
              <w:left w:w="120" w:type="dxa"/>
              <w:bottom w:w="30" w:type="dxa"/>
              <w:right w:w="120" w:type="dxa"/>
            </w:tcMar>
            <w:vAlign w:val="center"/>
          </w:tcPr>
          <w:p w:rsidRPr="00E02700" w:rsidR="00E333AA" w:rsidP="07BD692C" w:rsidRDefault="00E333AA" w14:paraId="34CDB277"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Integridad de datos</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46723F4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no deberá permitir registrar una cita sin asociarla a un paciente.</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62591490"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r>
              <w:rPr>
                <w:rFonts w:eastAsia="Times New Roman"/>
                <w:color w:val="B10202"/>
              </w:rPr>
              <w:t>Alta</w:t>
            </w:r>
          </w:p>
          <w:p w:rsidRPr="00E02700" w:rsidR="00E333AA" w:rsidP="07BD692C" w:rsidRDefault="00E333AA" w14:paraId="54E11D2A"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p>
        </w:tc>
      </w:tr>
      <w:tr xmlns:wp14="http://schemas.microsoft.com/office/word/2010/wordml" w:rsidRPr="00E02700" w:rsidR="00E333AA" w:rsidTr="07BD692C" w14:paraId="175C6ED3"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1203A9EC" wp14:textId="77777777">
            <w:pPr>
              <w:ind w:firstLine="0"/>
              <w:jc w:val="center"/>
              <w:rPr>
                <w:rFonts w:eastAsia="Times New Roman"/>
              </w:rPr>
            </w:pPr>
            <w:r>
              <w:rPr>
                <w:rFonts w:eastAsia="Times New Roman"/>
              </w:rPr>
              <w:t>RNF-06</w:t>
            </w:r>
          </w:p>
        </w:tc>
        <w:tc>
          <w:tcPr>
            <w:cnfStyle w:val="000000000000" w:firstRow="0" w:lastRow="0" w:firstColumn="0" w:lastColumn="0" w:oddVBand="0" w:evenVBand="0" w:oddHBand="0" w:evenHBand="0" w:firstRowFirstColumn="0" w:firstRowLastColumn="0" w:lastRowFirstColumn="0" w:lastRowLastColumn="0"/>
            <w:tcW w:w="1769" w:type="dxa"/>
            <w:vMerge/>
            <w:tcMar>
              <w:top w:w="30" w:type="dxa"/>
              <w:left w:w="120" w:type="dxa"/>
              <w:bottom w:w="30" w:type="dxa"/>
              <w:right w:w="120" w:type="dxa"/>
            </w:tcMar>
            <w:vAlign w:val="center"/>
          </w:tcPr>
          <w:p w:rsidRPr="00E02700" w:rsidR="00E333AA" w:rsidP="7755780E" w:rsidRDefault="00E333AA" w14:paraId="31126E5D"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1AA99AF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deberá evitar duplicidad de pacientes por documento/identificador.</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7821BBF6"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r>
              <w:rPr>
                <w:rFonts w:eastAsia="Times New Roman"/>
                <w:color w:val="B10202"/>
              </w:rPr>
              <w:t>Alta</w:t>
            </w:r>
          </w:p>
        </w:tc>
      </w:tr>
      <w:tr xmlns:wp14="http://schemas.microsoft.com/office/word/2010/wordml" w:rsidRPr="00E02700" w:rsidR="00E333AA" w:rsidTr="07BD692C" w14:paraId="6C7057F5"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1222F5D1" wp14:textId="77777777">
            <w:pPr>
              <w:ind w:firstLine="0"/>
              <w:jc w:val="center"/>
              <w:rPr>
                <w:rFonts w:eastAsia="Times New Roman"/>
              </w:rPr>
            </w:pPr>
            <w:r>
              <w:rPr>
                <w:rFonts w:eastAsia="Times New Roman"/>
              </w:rPr>
              <w:t>RNF-07</w:t>
            </w:r>
          </w:p>
        </w:tc>
        <w:tc>
          <w:tcPr>
            <w:cnfStyle w:val="000000000000" w:firstRow="0" w:lastRow="0" w:firstColumn="0" w:lastColumn="0" w:oddVBand="0" w:evenVBand="0" w:oddHBand="0" w:evenHBand="0" w:firstRowFirstColumn="0" w:firstRowLastColumn="0" w:lastRowFirstColumn="0" w:lastRowLastColumn="0"/>
            <w:tcW w:w="1769" w:type="dxa"/>
            <w:vMerge w:val="restart"/>
            <w:tcMar>
              <w:top w:w="30" w:type="dxa"/>
              <w:left w:w="120" w:type="dxa"/>
              <w:bottom w:w="30" w:type="dxa"/>
              <w:right w:w="120" w:type="dxa"/>
            </w:tcMar>
            <w:vAlign w:val="center"/>
          </w:tcPr>
          <w:p w:rsidRPr="00E02700" w:rsidR="00E333AA" w:rsidP="07BD692C" w:rsidRDefault="00E333AA" w14:paraId="6A418977"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Usabilidad</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2A681AE2" w:rsidP="07BD692C" w:rsidRDefault="2A681AE2" w14:paraId="54096D1B" w14:textId="6DBD34EB">
            <w:pPr>
              <w:ind w:firstLine="0"/>
            </w:pPr>
            <w:r>
              <w:rPr>
                <w:rFonts w:eastAsia="Times New Roman"/>
              </w:rPr>
              <w:t>El sistema debe ser eficiente y fácil de usar.</w:t>
            </w:r>
          </w:p>
          <w:p w:rsidRPr="00E02700" w:rsidR="00E333AA" w:rsidP="471398A0" w:rsidRDefault="00E333AA" w14:paraId="6632109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El sistema deberá validar campos obligatorios en formularios (paciente, cita e historia </w:t>
            </w:r>
            <w:commentRangeStart w:id="1103032552"/>
            <w:r>
              <w:rPr>
                <w:rFonts w:eastAsia="Times New Roman"/>
              </w:rPr>
              <w:t>clínica</w:t>
            </w:r>
            <w:commentRangeEnd w:id="1103032552"/>
            <w:r>
              <w:rPr>
                <w:rStyle w:val="CommentReference"/>
              </w:rPr>
              <w:commentReference w:id="1103032552"/>
            </w:r>
            <w:r>
              <w:rPr>
                <w:rFonts w:eastAsia="Times New Roman"/>
              </w:rPr>
              <w:t>).</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1F766341"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r>
              <w:rPr>
                <w:rFonts w:eastAsia="Times New Roman"/>
                <w:color w:val="B10202"/>
              </w:rPr>
              <w:t>Alta</w:t>
            </w:r>
          </w:p>
        </w:tc>
      </w:tr>
      <w:tr xmlns:wp14="http://schemas.microsoft.com/office/word/2010/wordml" w:rsidRPr="00E02700" w:rsidR="00E333AA" w:rsidTr="07BD692C" w14:paraId="1B8EBC5C"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1648BF6D" wp14:textId="77777777">
            <w:pPr>
              <w:ind w:firstLine="0"/>
              <w:jc w:val="center"/>
              <w:rPr>
                <w:rFonts w:eastAsia="Times New Roman"/>
              </w:rPr>
            </w:pPr>
            <w:r>
              <w:rPr>
                <w:rFonts w:eastAsia="Times New Roman"/>
              </w:rPr>
              <w:t>RNF-08</w:t>
            </w:r>
          </w:p>
        </w:tc>
        <w:tc>
          <w:tcPr>
            <w:cnfStyle w:val="000000000000" w:firstRow="0" w:lastRow="0" w:firstColumn="0" w:lastColumn="0" w:oddVBand="0" w:evenVBand="0" w:oddHBand="0" w:evenHBand="0" w:firstRowFirstColumn="0" w:firstRowLastColumn="0" w:lastRowFirstColumn="0" w:lastRowLastColumn="0"/>
            <w:tcW w:w="1769" w:type="dxa"/>
            <w:vMerge/>
            <w:tcMar>
              <w:top w:w="30" w:type="dxa"/>
              <w:left w:w="120" w:type="dxa"/>
              <w:bottom w:w="30" w:type="dxa"/>
              <w:right w:w="120" w:type="dxa"/>
            </w:tcMar>
            <w:vAlign w:val="center"/>
          </w:tcPr>
          <w:p w:rsidRPr="00E02700" w:rsidR="00E333AA" w:rsidP="7755780E" w:rsidRDefault="00E333AA" w14:paraId="2DE403A5"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64D9EF6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deberá presentar mensajes claros en validaciones y errores.</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606B5BA8"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Pr>
                <w:rFonts w:eastAsia="Times New Roman"/>
                <w:color w:val="473821"/>
              </w:rPr>
              <w:t xml:space="preserve"> Media</w:t>
            </w:r>
          </w:p>
          <w:p w:rsidRPr="00E02700" w:rsidR="00E333AA" w:rsidP="07BD692C" w:rsidRDefault="00E333AA" w14:paraId="62431CDC"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p>
        </w:tc>
      </w:tr>
      <w:tr xmlns:wp14="http://schemas.microsoft.com/office/word/2010/wordml" w:rsidRPr="00E02700" w:rsidR="00E333AA" w:rsidTr="07BD692C" w14:paraId="361AC619"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11A11FB4" wp14:textId="77777777">
            <w:pPr>
              <w:ind w:firstLine="0"/>
              <w:jc w:val="center"/>
              <w:rPr>
                <w:rFonts w:eastAsia="Times New Roman"/>
              </w:rPr>
            </w:pPr>
            <w:r>
              <w:rPr>
                <w:rFonts w:eastAsia="Times New Roman"/>
              </w:rPr>
              <w:t>RNF-09</w:t>
            </w:r>
          </w:p>
        </w:tc>
        <w:tc>
          <w:tcPr>
            <w:cnfStyle w:val="000000000000" w:firstRow="0" w:lastRow="0" w:firstColumn="0" w:lastColumn="0" w:oddVBand="0" w:evenVBand="0" w:oddHBand="0" w:evenHBand="0" w:firstRowFirstColumn="0" w:firstRowLastColumn="0" w:lastRowFirstColumn="0" w:lastRowLastColumn="0"/>
            <w:tcW w:w="1769" w:type="dxa"/>
            <w:vMerge w:val="restart"/>
            <w:tcMar>
              <w:top w:w="30" w:type="dxa"/>
              <w:left w:w="120" w:type="dxa"/>
              <w:bottom w:w="30" w:type="dxa"/>
              <w:right w:w="120" w:type="dxa"/>
            </w:tcMar>
            <w:vAlign w:val="center"/>
          </w:tcPr>
          <w:p w:rsidRPr="00E02700" w:rsidR="00E333AA" w:rsidP="07BD692C" w:rsidRDefault="00E333AA" w14:paraId="1FD11C86"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Rendimiento</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0757A51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deberá permitir consultar la agenda del día de forma ágil.</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33D6352F"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Pr>
                <w:rFonts w:eastAsia="Times New Roman"/>
                <w:color w:val="473821"/>
              </w:rPr>
              <w:t>Media</w:t>
            </w:r>
          </w:p>
        </w:tc>
      </w:tr>
      <w:tr xmlns:wp14="http://schemas.microsoft.com/office/word/2010/wordml" w:rsidRPr="00E02700" w:rsidR="00E333AA" w:rsidTr="07BD692C" w14:paraId="4875FA3D"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196F3880" wp14:textId="77777777">
            <w:pPr>
              <w:ind w:firstLine="0"/>
              <w:jc w:val="center"/>
              <w:rPr>
                <w:rFonts w:eastAsia="Times New Roman"/>
              </w:rPr>
            </w:pPr>
            <w:r>
              <w:rPr>
                <w:rFonts w:eastAsia="Times New Roman"/>
              </w:rPr>
              <w:t>RNF-10</w:t>
            </w:r>
          </w:p>
        </w:tc>
        <w:tc>
          <w:tcPr>
            <w:cnfStyle w:val="000000000000" w:firstRow="0" w:lastRow="0" w:firstColumn="0" w:lastColumn="0" w:oddVBand="0" w:evenVBand="0" w:oddHBand="0" w:evenHBand="0" w:firstRowFirstColumn="0" w:firstRowLastColumn="0" w:lastRowFirstColumn="0" w:lastRowLastColumn="0"/>
            <w:tcW w:w="1769" w:type="dxa"/>
            <w:vMerge/>
            <w:tcMar>
              <w:top w:w="30" w:type="dxa"/>
              <w:left w:w="120" w:type="dxa"/>
              <w:bottom w:w="30" w:type="dxa"/>
              <w:right w:w="120" w:type="dxa"/>
            </w:tcMar>
            <w:vAlign w:val="center"/>
          </w:tcPr>
          <w:p w:rsidRPr="00E02700" w:rsidR="00E333AA" w:rsidP="7755780E" w:rsidRDefault="00E333AA" w14:paraId="49E398E2"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6ACF4DA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deberá permitir buscar pacientes por nombre o documento de forma ágil.</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0DB90291"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Pr>
                <w:rFonts w:eastAsia="Times New Roman"/>
                <w:color w:val="473821"/>
              </w:rPr>
              <w:t>Media</w:t>
            </w:r>
          </w:p>
        </w:tc>
      </w:tr>
      <w:tr xmlns:wp14="http://schemas.microsoft.com/office/word/2010/wordml" w:rsidRPr="00E02700" w:rsidR="7837BDC2" w:rsidTr="07BD692C" w14:paraId="0197124B"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7837BDC2" w:rsidP="07BD692C" w:rsidRDefault="137AD198" w14:paraId="52A5F9F2" wp14:textId="77777777">
            <w:pPr>
              <w:ind w:firstLine="0"/>
              <w:jc w:val="center"/>
              <w:rPr>
                <w:rFonts w:eastAsia="Times New Roman"/>
              </w:rPr>
            </w:pPr>
            <w:r>
              <w:rPr>
                <w:rFonts w:eastAsia="Times New Roman"/>
              </w:rPr>
              <w:t>RNF-11</w:t>
            </w:r>
          </w:p>
        </w:tc>
        <w:tc>
          <w:tcPr>
            <w:cnfStyle w:val="000000000000" w:firstRow="0" w:lastRow="0" w:firstColumn="0" w:lastColumn="0" w:oddVBand="0" w:evenVBand="0" w:oddHBand="0" w:evenHBand="0" w:firstRowFirstColumn="0" w:firstRowLastColumn="0" w:lastRowFirstColumn="0" w:lastRowLastColumn="0"/>
            <w:tcW w:w="1769" w:type="dxa"/>
            <w:tcMar>
              <w:top w:w="30" w:type="dxa"/>
              <w:left w:w="120" w:type="dxa"/>
              <w:bottom w:w="30" w:type="dxa"/>
              <w:right w:w="120" w:type="dxa"/>
            </w:tcMar>
            <w:vAlign w:val="center"/>
          </w:tcPr>
          <w:p w:rsidRPr="00E02700" w:rsidR="7837BDC2" w:rsidP="07BD692C" w:rsidRDefault="137AD198" w14:paraId="28755DB0"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Disponibilidad</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7837BDC2" w:rsidP="07BD692C" w:rsidRDefault="137AD198" w14:paraId="4609CA9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deberá estar disponible durante el horario de atención definido por el consultorio.</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7837BDC2" w:rsidP="07BD692C" w:rsidRDefault="137AD198" w14:paraId="7A9995FA"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Pr>
                <w:rFonts w:eastAsia="Times New Roman"/>
                <w:color w:val="473821"/>
              </w:rPr>
              <w:t>Media</w:t>
            </w:r>
          </w:p>
        </w:tc>
      </w:tr>
      <w:tr xmlns:wp14="http://schemas.microsoft.com/office/word/2010/wordml" w:rsidRPr="00E02700" w:rsidR="7837BDC2" w:rsidTr="07BD692C" w14:paraId="0EE7D51F"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7837BDC2" w:rsidP="07BD692C" w:rsidRDefault="137AD198" w14:paraId="28129AA9" wp14:textId="77777777">
            <w:pPr>
              <w:ind w:firstLine="0"/>
              <w:jc w:val="center"/>
              <w:rPr>
                <w:rFonts w:eastAsia="Times New Roman"/>
              </w:rPr>
            </w:pPr>
            <w:r>
              <w:rPr>
                <w:rFonts w:eastAsia="Times New Roman"/>
              </w:rPr>
              <w:t>RNF-12</w:t>
            </w:r>
          </w:p>
        </w:tc>
        <w:tc>
          <w:tcPr>
            <w:cnfStyle w:val="000000000000" w:firstRow="0" w:lastRow="0" w:firstColumn="0" w:lastColumn="0" w:oddVBand="0" w:evenVBand="0" w:oddHBand="0" w:evenHBand="0" w:firstRowFirstColumn="0" w:firstRowLastColumn="0" w:lastRowFirstColumn="0" w:lastRowLastColumn="0"/>
            <w:tcW w:w="1769" w:type="dxa"/>
            <w:tcMar>
              <w:top w:w="30" w:type="dxa"/>
              <w:left w:w="120" w:type="dxa"/>
              <w:bottom w:w="30" w:type="dxa"/>
              <w:right w:w="120" w:type="dxa"/>
            </w:tcMar>
            <w:vAlign w:val="center"/>
          </w:tcPr>
          <w:p w:rsidRPr="00E02700" w:rsidR="7837BDC2" w:rsidP="07BD692C" w:rsidRDefault="137AD198" w14:paraId="5C3ABA68"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Auditoría</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7837BDC2" w:rsidP="07BD692C" w:rsidRDefault="137AD198" w14:paraId="47B8743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deberá registrar acciones críticas relacionadas con la edición/creación de información clínica.</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7837BDC2" w:rsidP="07BD692C" w:rsidRDefault="137AD198" w14:paraId="364BE773"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Pr>
                <w:rFonts w:eastAsia="Times New Roman"/>
                <w:color w:val="473821"/>
              </w:rPr>
              <w:t>Media</w:t>
            </w:r>
          </w:p>
        </w:tc>
      </w:tr>
      <w:tr xmlns:wp14="http://schemas.microsoft.com/office/word/2010/wordml" w:rsidRPr="00E02700" w:rsidR="7837BDC2" w:rsidTr="07BD692C" w14:paraId="277ED790"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7837BDC2" w:rsidP="07BD692C" w:rsidRDefault="137AD198" w14:paraId="7B12D1FC" wp14:textId="77777777">
            <w:pPr>
              <w:ind w:firstLine="0"/>
              <w:jc w:val="center"/>
              <w:rPr>
                <w:rFonts w:eastAsia="Times New Roman"/>
              </w:rPr>
            </w:pPr>
            <w:r>
              <w:rPr>
                <w:rFonts w:eastAsia="Times New Roman"/>
              </w:rPr>
              <w:t>RNF-13</w:t>
            </w:r>
          </w:p>
        </w:tc>
        <w:tc>
          <w:tcPr>
            <w:cnfStyle w:val="000000000000" w:firstRow="0" w:lastRow="0" w:firstColumn="0" w:lastColumn="0" w:oddVBand="0" w:evenVBand="0" w:oddHBand="0" w:evenHBand="0" w:firstRowFirstColumn="0" w:firstRowLastColumn="0" w:lastRowFirstColumn="0" w:lastRowLastColumn="0"/>
            <w:tcW w:w="1769" w:type="dxa"/>
            <w:tcMar>
              <w:top w:w="30" w:type="dxa"/>
              <w:left w:w="120" w:type="dxa"/>
              <w:bottom w:w="30" w:type="dxa"/>
              <w:right w:w="120" w:type="dxa"/>
            </w:tcMar>
            <w:vAlign w:val="center"/>
          </w:tcPr>
          <w:p w:rsidRPr="00E02700" w:rsidR="7837BDC2" w:rsidP="07BD692C" w:rsidRDefault="137AD198" w14:paraId="4F7F2463"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Respaldo</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7837BDC2" w:rsidP="07BD692C" w:rsidRDefault="137AD198" w14:paraId="18A9B1E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deberá contemplar un mecanismo de respaldo de la base de datos.</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7837BDC2" w:rsidP="07BD692C" w:rsidRDefault="137AD198" w14:paraId="4B8A09D7"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Pr>
                <w:rFonts w:eastAsia="Times New Roman"/>
                <w:color w:val="473821"/>
              </w:rPr>
              <w:t>Media</w:t>
            </w:r>
          </w:p>
        </w:tc>
      </w:tr>
      <w:tr xmlns:wp14="http://schemas.microsoft.com/office/word/2010/wordml" w:rsidRPr="00E02700" w:rsidR="7837BDC2" w:rsidTr="07BD692C" w14:paraId="60639E94"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7837BDC2" w:rsidP="07BD692C" w:rsidRDefault="137AD198" w14:paraId="50489F05" wp14:textId="77777777">
            <w:pPr>
              <w:ind w:firstLine="0"/>
              <w:jc w:val="center"/>
              <w:rPr>
                <w:rFonts w:eastAsia="Times New Roman"/>
              </w:rPr>
            </w:pPr>
            <w:r>
              <w:rPr>
                <w:rFonts w:eastAsia="Times New Roman"/>
              </w:rPr>
              <w:t>RNF-14</w:t>
            </w:r>
          </w:p>
        </w:tc>
        <w:tc>
          <w:tcPr>
            <w:cnfStyle w:val="000000000000" w:firstRow="0" w:lastRow="0" w:firstColumn="0" w:lastColumn="0" w:oddVBand="0" w:evenVBand="0" w:oddHBand="0" w:evenHBand="0" w:firstRowFirstColumn="0" w:firstRowLastColumn="0" w:lastRowFirstColumn="0" w:lastRowLastColumn="0"/>
            <w:tcW w:w="1769" w:type="dxa"/>
            <w:tcMar>
              <w:top w:w="30" w:type="dxa"/>
              <w:left w:w="120" w:type="dxa"/>
              <w:bottom w:w="30" w:type="dxa"/>
              <w:right w:w="120" w:type="dxa"/>
            </w:tcMar>
            <w:vAlign w:val="center"/>
          </w:tcPr>
          <w:p w:rsidRPr="00E02700" w:rsidR="7837BDC2" w:rsidP="07BD692C" w:rsidRDefault="137AD198" w14:paraId="076DEE0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Mantenibilidad</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7837BDC2" w:rsidP="07BD692C" w:rsidRDefault="137AD198" w14:paraId="66E6AD5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El sistema deberá mantener una estructura modular en frontend y backend para facilitar mantenimiento.</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7837BDC2" w:rsidP="07BD692C" w:rsidRDefault="137AD198" w14:paraId="598A029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Pr>
                <w:rFonts w:eastAsia="Times New Roman"/>
                <w:color w:val="473821"/>
              </w:rPr>
              <w:t>Media</w:t>
            </w:r>
          </w:p>
        </w:tc>
      </w:tr>
      <w:tr xmlns:wp14="http://schemas.microsoft.com/office/word/2010/wordml" w:rsidRPr="00E02700" w:rsidR="7837BDC2" w:rsidTr="07BD692C" w14:paraId="35206F9C"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7837BDC2" w:rsidP="07BD692C" w:rsidRDefault="137AD198" w14:paraId="42C3B2A4" wp14:textId="77777777">
            <w:pPr>
              <w:ind w:firstLine="0"/>
              <w:jc w:val="center"/>
              <w:rPr>
                <w:rFonts w:eastAsia="Times New Roman"/>
              </w:rPr>
            </w:pPr>
            <w:r>
              <w:rPr>
                <w:rFonts w:eastAsia="Times New Roman"/>
              </w:rPr>
              <w:t>RNF-15</w:t>
            </w:r>
          </w:p>
        </w:tc>
        <w:tc>
          <w:tcPr>
            <w:cnfStyle w:val="000000000000" w:firstRow="0" w:lastRow="0" w:firstColumn="0" w:lastColumn="0" w:oddVBand="0" w:evenVBand="0" w:oddHBand="0" w:evenHBand="0" w:firstRowFirstColumn="0" w:firstRowLastColumn="0" w:lastRowFirstColumn="0" w:lastRowLastColumn="0"/>
            <w:tcW w:w="1769" w:type="dxa"/>
            <w:tcMar>
              <w:top w:w="30" w:type="dxa"/>
              <w:left w:w="120" w:type="dxa"/>
              <w:bottom w:w="30" w:type="dxa"/>
              <w:right w:w="120" w:type="dxa"/>
            </w:tcMar>
            <w:vAlign w:val="center"/>
          </w:tcPr>
          <w:p w:rsidRPr="00E02700" w:rsidR="7837BDC2" w:rsidP="07BD692C" w:rsidRDefault="137AD198" w14:paraId="7687453E"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Compatibilidad</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7837BDC2" w:rsidP="07BD692C" w:rsidRDefault="137AD198" w14:paraId="48AF77B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sistema deberá ser usable en navegadores modernos en equipos de escritorio.</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7837BDC2" w:rsidP="07BD692C" w:rsidRDefault="137AD198" w14:paraId="314606E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Pr>
                <w:rFonts w:eastAsia="Times New Roman"/>
                <w:color w:val="473821"/>
              </w:rPr>
              <w:t>Media</w:t>
            </w:r>
          </w:p>
        </w:tc>
      </w:tr>
    </w:tbl>
    <w:p xmlns:wp14="http://schemas.microsoft.com/office/word/2010/wordml" w:rsidRPr="00E02700" w:rsidR="7837BDC2" w:rsidP="07BD692C" w:rsidRDefault="44880BE9" w14:paraId="341B9D27" wp14:textId="77777777">
      <w:pPr>
        <w:rPr>
          <w:rFonts w:eastAsia="Times New Roman"/>
        </w:rPr>
      </w:pPr>
      <w:r>
        <w:rPr>
          <w:rFonts w:eastAsia="Times New Roman"/>
        </w:rPr>
        <w:t xml:space="preserve">Nota: Fuente de elaboración propia.</w:t>
      </w:r>
    </w:p>
    <w:p xmlns:wp14="http://schemas.microsoft.com/office/word/2010/wordml" w:rsidRPr="00E02700" w:rsidR="7837BDC2" w:rsidP="07BD692C" w:rsidRDefault="7837BDC2" w14:paraId="16287F21" wp14:textId="77777777">
      <w:pPr>
        <w:ind w:firstLine="0"/>
        <w:rPr>
          <w:rFonts w:eastAsia="Times New Roman"/>
        </w:rPr>
      </w:pPr>
    </w:p>
    <w:p xmlns:wp14="http://schemas.microsoft.com/office/word/2010/wordml" w:rsidRPr="00E02700" w:rsidR="7837BDC2" w:rsidP="7755780E" w:rsidRDefault="593074B6" w14:paraId="4C2FB646" wp14:textId="77777777">
      <w:pPr>
        <w:pStyle w:val="Ttulo2"/>
        <w:rPr>
          <w:rFonts w:eastAsia="Times New Roman" w:cs="Times New Roman"/>
          <w:lang w:val="es-CO"/>
        </w:rPr>
      </w:pPr>
      <w:bookmarkStart w:name="_Toc773835952" w:id="110"/>
      <w:bookmarkStart w:name="_Toc285089710" w:id="111"/>
      <w:bookmarkStart w:name="bm_4_1_5_Modelo_de_casos_de_uso_127" w:id="112"/>
      <w:bookmarkStart w:name="_Toc1900797238" w:id="1468329428"/>
      <w:r>
        <w:rPr>
          <w:rFonts w:eastAsia="Times New Roman" w:cs="Times New Roman"/>
        </w:rPr>
        <w:t>3.3 Modelo de Casos de Uso</w:t>
      </w:r>
      <w:bookmarkEnd w:id="110"/>
      <w:bookmarkEnd w:id="111"/>
      <w:bookmarkEnd w:id="112"/>
      <w:bookmarkEnd w:id="1468329428"/>
    </w:p>
    <w:p xmlns:wp14="http://schemas.microsoft.com/office/word/2010/wordml" w:rsidRPr="00E02700" w:rsidR="00C46A61" w:rsidP="07BD692C" w:rsidRDefault="137AD198" w14:paraId="31C0722D" wp14:textId="77777777">
      <w:pPr>
        <w:rPr>
          <w:rFonts w:eastAsia="Times New Roman"/>
          <w:lang w:val="es-CO"/>
        </w:rPr>
      </w:pPr>
      <w:r>
        <w:rPr>
          <w:rFonts w:eastAsia="Times New Roman"/>
        </w:rPr>
        <w:t xml:space="preserve">El diagrama de casos de uso presenta las funcionalidades principales del sistema web y los actores que interactúan con ellas. </w:t>
      </w:r>
    </w:p>
    <w:p xmlns:wp14="http://schemas.microsoft.com/office/word/2010/wordml" w:rsidRPr="00E02700" w:rsidR="00C46A61" w:rsidP="471398A0" w:rsidRDefault="72B69F18" w14:paraId="74973DC4" wp14:textId="77777777">
      <w:pPr>
        <w:pStyle w:val="Descripcin"/>
        <w:keepNext w:val="1"/>
        <w:spacing w:line="480" w:lineRule="auto"/>
        <w:rPr>
          <w:rFonts w:eastAsia="Times New Roman"/>
        </w:rPr>
      </w:pPr>
      <w:bookmarkStart w:name="_Toc231036770" w:id="114"/>
      <w:bookmarkStart w:name="bm_Ilustraci_n_1_Modelo_simple_de_caso_1" w:id="115"/>
      <w:bookmarkEnd w:id="114"/>
      <w:r>
        <w:rPr>
          <w:rFonts w:eastAsia="Times New Roman"/>
        </w:rPr>
        <w:t xml:space="preserve">Ilustración 1 Modelo de casos de uso (Administrador)</w:t>
      </w:r>
      <w:bookmarkEnd w:id="115"/>
      <w:commentRangeStart w:id="277933351"/>
      <w:commentRangeEnd w:id="277933351"/>
      <w:r>
        <w:rPr>
          <w:rStyle w:val="CommentReference"/>
        </w:rPr>
        <w:commentReference w:id="277933351"/>
      </w:r>
    </w:p>
    <w:p xmlns:wp14="http://schemas.microsoft.com/office/word/2010/wordml" w:rsidRPr="00E02700" w:rsidR="7837BDC2" w:rsidP="07BD692C" w:rsidRDefault="22C1C6B8" w14:paraId="5BE93A62" wp14:textId="77777777">
      <w:pPr>
        <w:keepNext w:val="1"/>
        <w:ind w:firstLine="0"/>
        <w:rPr>
          <w:rFonts w:eastAsia="Times New Roman"/>
        </w:rPr>
      </w:pPr>
      <w:r>
        <w:drawing>
          <wp:inline xmlns:wp14="http://schemas.microsoft.com/office/word/2010/wordprocessingDrawing" wp14:editId="40E0FDC7" wp14:anchorId="4CF5EF89">
            <wp:extent cx="5470504" cy="5992951"/>
            <wp:effectExtent l="0" t="0" r="0" b="0"/>
            <wp:docPr id="247875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875063" name="Picture 247875063"/>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5470504" cy="5992951"/>
                    </a:xfrm>
                    <a:prstGeom prst="rect">
                      <a:avLst/>
                    </a:prstGeom>
                  </pic:spPr>
                </pic:pic>
              </a:graphicData>
            </a:graphic>
          </wp:inline>
        </w:drawing>
      </w:r>
    </w:p>
    <w:p xmlns:wp14="http://schemas.microsoft.com/office/word/2010/wordml" w:rsidRPr="00E02700" w:rsidR="6488B386" w:rsidP="07BD692C" w:rsidRDefault="6488B386" w14:paraId="075F7E52" wp14:textId="77777777">
      <w:pPr>
        <w:ind w:firstLine="708"/>
        <w:rPr>
          <w:rFonts w:eastAsia="Times New Roman"/>
        </w:rPr>
      </w:pPr>
      <w:r>
        <w:rPr>
          <w:rFonts w:eastAsia="Times New Roman"/>
        </w:rPr>
        <w:t>Fuente: elaboración propia.</w:t>
      </w:r>
    </w:p>
    <w:p xmlns:wp14="http://schemas.microsoft.com/office/word/2010/wordml" w:rsidRPr="00E02700" w:rsidR="12923137" w:rsidP="07BD692C" w:rsidRDefault="12923137" w14:paraId="41D560CA" wp14:textId="77777777">
      <w:pPr>
        <w:pStyle w:val="Descripcin"/>
        <w:keepNext w:val="1"/>
        <w:spacing w:line="480" w:lineRule="auto"/>
        <w:rPr>
          <w:rFonts w:eastAsia="Times New Roman"/>
        </w:rPr>
      </w:pPr>
      <w:r>
        <w:rPr>
          <w:rFonts w:eastAsia="Times New Roman"/>
        </w:rPr>
        <w:t>Ilustración 2 Modelo de casos de uso (Equipo clínico)</w:t>
      </w:r>
    </w:p>
    <w:p xmlns:wp14="http://schemas.microsoft.com/office/word/2010/wordml" w:rsidRPr="00E02700" w:rsidR="52F77172" w:rsidP="07BD692C" w:rsidRDefault="52F77172" w14:paraId="384BA73E" wp14:textId="77777777">
      <w:pPr>
        <w:ind w:firstLine="0"/>
        <w:rPr>
          <w:rFonts w:eastAsia="Times New Roman"/>
        </w:rPr>
      </w:pPr>
      <w:r>
        <w:drawing>
          <wp:inline xmlns:wp14="http://schemas.microsoft.com/office/word/2010/wordprocessingDrawing" wp14:editId="7CBF7437" wp14:anchorId="38224E45">
            <wp:extent cx="5115810" cy="6162675"/>
            <wp:effectExtent l="0" t="0" r="0" b="0"/>
            <wp:docPr id="879925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9925214" name="Picture 879925214"/>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5115810" cy="6162675"/>
                    </a:xfrm>
                    <a:prstGeom prst="rect">
                      <a:avLst/>
                    </a:prstGeom>
                  </pic:spPr>
                </pic:pic>
              </a:graphicData>
            </a:graphic>
          </wp:inline>
        </w:drawing>
      </w:r>
    </w:p>
    <w:p xmlns:wp14="http://schemas.microsoft.com/office/word/2010/wordml" w:rsidRPr="00E02700" w:rsidR="5451E673" w:rsidP="07BD692C" w:rsidRDefault="5451E673" w14:paraId="61E1E591" wp14:textId="77777777">
      <w:pPr>
        <w:ind w:firstLine="708"/>
        <w:rPr>
          <w:rFonts w:eastAsia="Times New Roman"/>
        </w:rPr>
      </w:pPr>
      <w:r>
        <w:rPr>
          <w:rFonts w:eastAsia="Times New Roman"/>
        </w:rPr>
        <w:t>Fuente: elaboración propia.</w:t>
      </w:r>
    </w:p>
    <w:p xmlns:wp14="http://schemas.microsoft.com/office/word/2010/wordml" w:rsidRPr="00E02700" w:rsidR="7755780E" w:rsidP="07BD692C" w:rsidRDefault="7755780E" w14:paraId="34B3F2EB" wp14:textId="77777777">
      <w:pPr>
        <w:ind w:firstLine="0"/>
        <w:rPr>
          <w:rFonts w:eastAsia="Times New Roman"/>
        </w:rPr>
      </w:pPr>
    </w:p>
    <w:p xmlns:wp14="http://schemas.microsoft.com/office/word/2010/wordml" w:rsidRPr="00E02700" w:rsidR="00C46A61" w:rsidP="07BD692C" w:rsidRDefault="72B69F18" w14:paraId="66E03080" wp14:textId="77777777">
      <w:pPr>
        <w:pStyle w:val="Descripcin"/>
        <w:keepNext w:val="1"/>
        <w:spacing w:line="480" w:lineRule="auto"/>
        <w:rPr>
          <w:rFonts w:eastAsia="Times New Roman"/>
        </w:rPr>
      </w:pPr>
      <w:bookmarkStart w:name="_Toc231036771" w:id="116"/>
      <w:bookmarkStart w:name="bm_Ilustraci_n_2_Diagrama_de_casos_de__1" w:id="117"/>
      <w:r>
        <w:rPr>
          <w:rFonts w:eastAsia="Times New Roman"/>
        </w:rPr>
        <w:t xml:space="preserve">Ilustración </w:t>
      </w:r>
      <w:r>
        <w:fldChar w:fldCharType="begin"/>
        <w:instrText xml:space="preserve"> SEQ Ilustración \* ARABIC </w:instrText>
        <w:fldChar w:fldCharType="separate"/>
      </w:r>
      <w:r>
        <w:rPr/>
        <w:t>3</w:t>
      </w:r>
      <w:r>
        <w:fldChar w:fldCharType="end"/>
      </w:r>
      <w:r>
        <w:rPr>
          <w:rFonts w:eastAsia="Times New Roman"/>
        </w:rPr>
        <w:t xml:space="preserve"> Diagrama de casos de uso (Paciente)</w:t>
      </w:r>
      <w:bookmarkEnd w:id="116"/>
      <w:bookmarkEnd w:id="117"/>
    </w:p>
    <w:p xmlns:wp14="http://schemas.microsoft.com/office/word/2010/wordml" w:rsidRPr="00E02700" w:rsidR="007E1D16" w:rsidP="07BD692C" w:rsidRDefault="44880BE9" w14:paraId="0C65571F" wp14:textId="77777777">
      <w:pPr>
        <w:ind w:firstLine="0"/>
        <w:rPr>
          <w:rFonts w:eastAsia="Times New Roman"/>
        </w:rPr>
      </w:pPr>
      <w:r>
        <w:rPr>
          <w:rFonts w:eastAsia="Times New Roman"/>
        </w:rPr>
        <w:t xml:space="preserve"> </w:t>
      </w:r>
      <w:r>
        <w:drawing>
          <wp:inline xmlns:wp14="http://schemas.microsoft.com/office/word/2010/wordprocessingDrawing" wp14:editId="23C38FDA" wp14:anchorId="7B752D22">
            <wp:extent cx="5943600" cy="3686175"/>
            <wp:effectExtent l="0" t="0" r="0" b="0"/>
            <wp:docPr id="149581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81350" name="Picture 149581350"/>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5943600" cy="3686175"/>
                    </a:xfrm>
                    <a:prstGeom prst="rect">
                      <a:avLst/>
                    </a:prstGeom>
                  </pic:spPr>
                </pic:pic>
              </a:graphicData>
            </a:graphic>
          </wp:inline>
        </w:drawing>
      </w:r>
      <w:r>
        <w:rPr>
          <w:rFonts w:eastAsia="Times New Roman"/>
        </w:rPr>
        <w:t>Fuente: elaboración propia.</w:t>
      </w:r>
    </w:p>
    <w:p xmlns:wp14="http://schemas.microsoft.com/office/word/2010/wordml" w:rsidRPr="00E02700" w:rsidR="7755780E" w:rsidP="07BD692C" w:rsidRDefault="7755780E" w14:paraId="7D34F5C7" wp14:textId="77777777">
      <w:pPr>
        <w:ind w:firstLine="0"/>
        <w:rPr>
          <w:rFonts w:eastAsia="Times New Roman"/>
        </w:rPr>
      </w:pPr>
    </w:p>
    <w:p xmlns:wp14="http://schemas.microsoft.com/office/word/2010/wordml" w:rsidRPr="00E02700" w:rsidR="7755780E" w:rsidP="07BD692C" w:rsidRDefault="7755780E" w14:paraId="0B4020A7" wp14:textId="77777777">
      <w:pPr>
        <w:ind w:firstLine="0"/>
        <w:rPr>
          <w:rFonts w:eastAsia="Times New Roman"/>
        </w:rPr>
      </w:pPr>
    </w:p>
    <w:p xmlns:wp14="http://schemas.microsoft.com/office/word/2010/wordml" w:rsidRPr="00E02700" w:rsidR="351318E2" w:rsidP="07BD692C" w:rsidRDefault="351318E2" w14:paraId="1D7B270A" wp14:textId="77777777">
      <w:pPr>
        <w:rPr>
          <w:rFonts w:eastAsia="Times New Roman"/>
        </w:rPr>
      </w:pPr>
    </w:p>
    <w:p xmlns:wp14="http://schemas.microsoft.com/office/word/2010/wordml" w:rsidRPr="00E02700" w:rsidR="00C46A61" w:rsidP="07BD692C" w:rsidRDefault="00C46A61" w14:paraId="4F904CB7" wp14:textId="77777777">
      <w:pPr>
        <w:pStyle w:val="Descripcin"/>
        <w:keepNext w:val="1"/>
        <w:spacing w:line="480" w:lineRule="auto"/>
        <w:rPr>
          <w:rFonts w:eastAsia="Times New Roman"/>
        </w:rPr>
      </w:pPr>
    </w:p>
    <w:p xmlns:wp14="http://schemas.microsoft.com/office/word/2010/wordml" w:rsidRPr="00E02700" w:rsidR="00C46A61" w:rsidP="07BD692C" w:rsidRDefault="00C46A61" w14:paraId="06971CD3" wp14:textId="77777777">
      <w:pPr>
        <w:keepNext w:val="1"/>
        <w:rPr>
          <w:rFonts w:eastAsia="Times New Roman"/>
        </w:rPr>
      </w:pPr>
      <w:r>
        <w:rPr>
          <w:rFonts w:eastAsia="Times New Roman"/>
        </w:rPr>
        <w:br w:type="page"/>
      </w:r>
    </w:p>
    <w:p xmlns:wp14="http://schemas.microsoft.com/office/word/2010/wordml" w:rsidRPr="00E02700" w:rsidR="00C46A61" w:rsidP="07BD692C" w:rsidRDefault="137AD198">
      <w:pPr>
        <w:rPr>
          <w:rFonts w:eastAsia="Times New Roman"/>
          <w:lang w:val="es-CO"/>
        </w:rPr>
      </w:pPr>
      <w:r>
        <w:rPr>
          <w:rFonts w:eastAsia="Times New Roman"/>
        </w:rPr>
        <w:t xml:space="preserve">Los casos de uso se clasificaron en tres niveles de prioridad (alta, media y baja). Se tuvieron en cuenta tres criterios: su relación directa con los objetivos específicos del proyecto, que se centran en el agendamiento de citas, la historia clínica y los recordatorios a pacientes; la existencia de una obligación legal asociada, como ocurre con el consentimiento informado y la autorización de tratamiento de datos personales; y la prioridad de los requerimientos funcionales de los que se derivan.</w:t>
      </w:r>
    </w:p>
    <w:p xmlns:wp14="http://schemas.microsoft.com/office/word/2010/wordml" w:rsidRPr="00E02700" w:rsidR="00C46A61" w:rsidP="07BD692C" w:rsidRDefault="137AD198">
      <w:pPr>
        <w:rPr>
          <w:rFonts w:eastAsia="Times New Roman"/>
          <w:lang w:val="es-CO"/>
        </w:rPr>
      </w:pPr>
      <w:r>
        <w:rPr>
          <w:rFonts w:eastAsia="Times New Roman"/>
        </w:rPr>
        <w:t xml:space="preserve">Con base en esta clasificación, en esta sección se especifican en detalle los casos de uso de prioridad alta y media, que son los que definen el funcionamiento central del consultorio. Los casos de uso de prioridad baja se relacionan únicamente en la Tabla 4, con el fin de conservar la trazabilidad con los requerimientos de los que provienen.</w:t>
      </w:r>
    </w:p>
    <w:p xmlns:wp14="http://schemas.microsoft.com/office/word/2010/wordml" w:rsidRPr="00E02700" w:rsidR="00C46A61" w:rsidP="07BD692C" w:rsidRDefault="72B69F18" w14:paraId="671F9BE6" wp14:textId="77777777">
      <w:pPr>
        <w:pStyle w:val="Descripcin"/>
        <w:keepNext w:val="1"/>
        <w:spacing w:line="480" w:lineRule="auto"/>
        <w:rPr>
          <w:rFonts w:eastAsia="Times New Roman"/>
        </w:rPr>
      </w:pPr>
      <w:bookmarkStart w:name="_Toc231036768" w:id="118"/>
      <w:bookmarkStart w:name="bm_Tabla_4_Casos_de_uso_del_sistema_we_1" w:id="119"/>
      <w:r>
        <w:rPr>
          <w:rFonts w:eastAsia="Times New Roman"/>
        </w:rPr>
        <w:t xml:space="preserve">Tabla </w:t>
      </w:r>
      <w:r>
        <w:fldChar w:fldCharType="begin"/>
        <w:instrText xml:space="preserve"> SEQ Tabla \* ARABIC </w:instrText>
        <w:fldChar w:fldCharType="separate"/>
      </w:r>
      <w:r>
        <w:rPr/>
        <w:t>4</w:t>
      </w:r>
      <w:r>
        <w:fldChar w:fldCharType="end"/>
      </w:r>
      <w:r>
        <w:rPr>
          <w:rFonts w:eastAsia="Times New Roman"/>
        </w:rPr>
        <w:t xml:space="preserve"> Casos de uso del sistema </w:t>
      </w:r>
      <w:bookmarkEnd w:id="118"/>
      <w:bookmarkEnd w:id="119"/>
    </w:p>
    <w:p xmlns:wp14="http://schemas.microsoft.com/office/word/2010/wordml" w:rsidRPr="00E02700" w:rsidR="7755780E" w:rsidP="07BD692C" w:rsidRDefault="7755780E" w14:paraId="2A1F701D" wp14:textId="77777777">
      <w:pPr>
        <w:keepNext w:val="1"/>
        <w:rPr>
          <w:rFonts w:eastAsia="Times New Roman"/>
        </w:rPr>
      </w:pPr>
    </w:p>
    <w:tbl>
      <w:tblPr>
        <w:tblStyle w:val="Tabladecuadrcula7concolores"/>
        <w:tblW w:w="0" w:type="auto"/>
        <w:tblLook w:val="06A0" w:firstRow="1" w:lastRow="0" w:firstColumn="1" w:lastColumn="0" w:noHBand="1" w:noVBand="1"/>
      </w:tblPr>
      <w:tblGrid>
        <w:gridCol w:w="800"/>
        <w:gridCol w:w="1450"/>
        <w:gridCol w:w="1950"/>
        <w:gridCol w:w="1950"/>
        <w:gridCol w:w="2000"/>
        <w:gridCol w:w="1200"/>
      </w:tblGrid>
      <w:tr xmlns:wp14="http://schemas.microsoft.com/office/word/2010/wordml" w:rsidRPr="00E02700" w:rsidR="7755780E" w:rsidTr="07BD692C" w14:paraId="6105F62A"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800" w:type="dxa"/>
            <w:tcMar/>
          </w:tcPr>
          <w:p w:rsidRPr="00E02700" w:rsidR="7755780E" w:rsidP="07BD692C" w:rsidRDefault="7755780E" w14:paraId="470E0940" wp14:textId="77777777">
            <w:pPr>
              <w:ind w:firstLine="0"/>
              <w:jc w:val="center"/>
              <w:rPr>
                <w:rFonts w:eastAsia="Times New Roman"/>
                <w:b w:val="0"/>
                <w:bCs w:val="0"/>
              </w:rPr>
            </w:pPr>
            <w:r>
              <w:rPr>
                <w:rFonts w:eastAsia="Times New Roman"/>
              </w:rPr>
              <w:t>ID</w:t>
            </w:r>
          </w:p>
        </w:tc>
        <w:tc>
          <w:tcPr>
            <w:cnfStyle w:val="000000000000" w:firstRow="0" w:lastRow="0" w:firstColumn="0" w:lastColumn="0" w:oddVBand="0" w:evenVBand="0" w:oddHBand="0" w:evenHBand="0" w:firstRowFirstColumn="0" w:firstRowLastColumn="0" w:lastRowFirstColumn="0" w:lastRowLastColumn="0"/>
            <w:tcW w:w="1450" w:type="dxa"/>
            <w:tcMar/>
          </w:tcPr>
          <w:p w:rsidRPr="00E02700" w:rsidR="7755780E" w:rsidP="07BD692C" w:rsidRDefault="7755780E" w14:paraId="21638549"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Módulo</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67D95E88"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Nombre</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2F8E5A37"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1B011B39"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Origen (RF / ROC / Ley)</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 xml:space="preserve">Prioridad</w:t>
            </w:r>
          </w:p>
        </w:tc>
      </w:tr>
      <w:tr xmlns:wp14="http://schemas.microsoft.com/office/word/2010/wordml" w:rsidRPr="00E02700" w:rsidR="7755780E" w:rsidTr="07BD692C" w14:paraId="50DBB4DC"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28BB6873" wp14:textId="77777777">
            <w:pPr>
              <w:ind w:firstLine="0"/>
              <w:rPr>
                <w:rFonts w:eastAsia="Times New Roman"/>
              </w:rPr>
            </w:pPr>
            <w:r>
              <w:rPr>
                <w:rFonts w:eastAsia="Times New Roman"/>
              </w:rPr>
              <w:t>CU-01</w:t>
            </w:r>
          </w:p>
        </w:tc>
        <w:tc>
          <w:tcPr>
            <w:cnfStyle w:val="000000000000" w:firstRow="0" w:lastRow="0" w:firstColumn="0" w:lastColumn="0" w:oddVBand="0" w:evenVBand="0" w:oddHBand="0" w:evenHBand="0" w:firstRowFirstColumn="0" w:firstRowLastColumn="0" w:lastRowFirstColumn="0" w:lastRowLastColumn="0"/>
            <w:tcW w:w="1450" w:type="dxa"/>
            <w:vMerge w:val="restart"/>
            <w:tcMar/>
          </w:tcPr>
          <w:p w:rsidRPr="00E02700" w:rsidR="7755780E" w:rsidP="07BD692C" w:rsidRDefault="7755780E" w14:paraId="5C1678C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Seguridad</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6549AC4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Iniciar sesión</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2E52199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40DE88C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RF-01, RF-02, RNF-01</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Media</w:t>
            </w:r>
          </w:p>
        </w:tc>
      </w:tr>
      <w:tr xmlns:wp14="http://schemas.microsoft.com/office/word/2010/wordml" w:rsidRPr="00E02700" w:rsidR="7755780E" w:rsidTr="07BD692C" w14:paraId="5F56993F"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2D103C4B" wp14:textId="77777777">
            <w:pPr>
              <w:ind w:firstLine="0"/>
              <w:rPr>
                <w:rFonts w:eastAsia="Times New Roman"/>
              </w:rPr>
            </w:pPr>
            <w:r>
              <w:rPr>
                <w:rFonts w:eastAsia="Times New Roman"/>
              </w:rPr>
              <w:t>CU-02</w:t>
            </w:r>
          </w:p>
        </w:tc>
        <w:tc>
          <w:tcPr>
            <w:cnfStyle w:val="000000000000" w:firstRow="0" w:lastRow="0" w:firstColumn="0" w:lastColumn="0" w:oddVBand="0" w:evenVBand="0" w:oddHBand="0" w:evenHBand="0" w:firstRowFirstColumn="0" w:firstRowLastColumn="0" w:lastRowFirstColumn="0" w:lastRowLastColumn="0"/>
            <w:tcW w:w="1450" w:type="dxa"/>
            <w:vMerge/>
            <w:tcMar/>
          </w:tcPr>
          <w:p w:rsidRPr="00E02700" w:rsidR="00C21FFB" w:rsidRDefault="00C21FFB" w14:paraId="03EFCA41"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4648A54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Recuperar acceso</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4F437A1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24558B8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RF-03</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Baja</w:t>
            </w:r>
          </w:p>
        </w:tc>
      </w:tr>
      <w:tr xmlns:wp14="http://schemas.microsoft.com/office/word/2010/wordml" w:rsidRPr="00E02700" w:rsidR="7755780E" w:rsidTr="07BD692C" w14:paraId="63EC4230"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5CF9B62C" wp14:textId="77777777">
            <w:pPr>
              <w:ind w:firstLine="0"/>
              <w:rPr>
                <w:rFonts w:eastAsia="Times New Roman"/>
              </w:rPr>
            </w:pPr>
            <w:r>
              <w:rPr>
                <w:rFonts w:eastAsia="Times New Roman"/>
              </w:rPr>
              <w:t>CU-03</w:t>
            </w:r>
          </w:p>
        </w:tc>
        <w:tc>
          <w:tcPr>
            <w:cnfStyle w:val="000000000000" w:firstRow="0" w:lastRow="0" w:firstColumn="0" w:lastColumn="0" w:oddVBand="0" w:evenVBand="0" w:oddHBand="0" w:evenHBand="0" w:firstRowFirstColumn="0" w:firstRowLastColumn="0" w:lastRowFirstColumn="0" w:lastRowLastColumn="0"/>
            <w:tcW w:w="1450" w:type="dxa"/>
            <w:vMerge/>
            <w:tcMar/>
          </w:tcPr>
          <w:p w:rsidRPr="00E02700" w:rsidR="00C21FFB" w:rsidRDefault="00C21FFB" w14:paraId="5F96A722"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5A26200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Cerrar sesión</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6E21105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2A3DFDE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RF-04, RNF-03</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Baja</w:t>
            </w:r>
          </w:p>
        </w:tc>
      </w:tr>
      <w:tr xmlns:wp14="http://schemas.microsoft.com/office/word/2010/wordml" w:rsidRPr="00E02700" w:rsidR="7755780E" w:rsidTr="07BD692C" w14:paraId="012BED34"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2C96FEFE" wp14:textId="77777777">
            <w:pPr>
              <w:ind w:firstLine="0"/>
              <w:rPr>
                <w:rFonts w:eastAsia="Times New Roman"/>
              </w:rPr>
            </w:pPr>
            <w:r>
              <w:rPr>
                <w:rFonts w:eastAsia="Times New Roman"/>
              </w:rPr>
              <w:t>CU-04</w:t>
            </w:r>
          </w:p>
        </w:tc>
        <w:tc>
          <w:tcPr>
            <w:cnfStyle w:val="000000000000" w:firstRow="0" w:lastRow="0" w:firstColumn="0" w:lastColumn="0" w:oddVBand="0" w:evenVBand="0" w:oddHBand="0" w:evenHBand="0" w:firstRowFirstColumn="0" w:firstRowLastColumn="0" w:lastRowFirstColumn="0" w:lastRowLastColumn="0"/>
            <w:tcW w:w="1450" w:type="dxa"/>
            <w:tcMar/>
          </w:tcPr>
          <w:p w:rsidRPr="00E02700" w:rsidR="7755780E" w:rsidP="07BD692C" w:rsidRDefault="7755780E" w14:paraId="04E0488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Usuarios, roles y permisos</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1D75761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Gestionar usuarios</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1EEF2EE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4ACFC90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RF-05, RF-06, RNF-02</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Media</w:t>
            </w:r>
          </w:p>
        </w:tc>
      </w:tr>
      <w:tr xmlns:wp14="http://schemas.microsoft.com/office/word/2010/wordml" w:rsidRPr="00E02700" w:rsidR="7755780E" w:rsidTr="07BD692C" w14:paraId="7C43B8E4"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23E936EA" wp14:textId="77777777">
            <w:pPr>
              <w:ind w:firstLine="0"/>
              <w:rPr>
                <w:rFonts w:eastAsia="Times New Roman"/>
              </w:rPr>
            </w:pPr>
            <w:r>
              <w:rPr>
                <w:rFonts w:eastAsia="Times New Roman"/>
              </w:rPr>
              <w:t>CU-05</w:t>
            </w:r>
          </w:p>
        </w:tc>
        <w:tc>
          <w:tcPr>
            <w:cnfStyle w:val="000000000000" w:firstRow="0" w:lastRow="0" w:firstColumn="0" w:lastColumn="0" w:oddVBand="0" w:evenVBand="0" w:oddHBand="0" w:evenHBand="0" w:firstRowFirstColumn="0" w:firstRowLastColumn="0" w:lastRowFirstColumn="0" w:lastRowLastColumn="0"/>
            <w:tcW w:w="1450" w:type="dxa"/>
            <w:tcMar/>
          </w:tcPr>
          <w:p w:rsidRPr="00E02700" w:rsidR="7755780E" w:rsidP="07BD692C" w:rsidRDefault="7755780E" w14:paraId="4216D3D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Pacientes</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0DCDA03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Gestionar pacientes</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1F2D230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257A18CC"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i w:val="1"/>
                <w:iCs w:val="1"/>
              </w:rPr>
            </w:pPr>
            <w:r>
              <w:rPr>
                <w:rFonts w:eastAsia="Times New Roman"/>
              </w:rPr>
              <w:t xml:space="preserve">RF-08, RF-09, RF-10, RNF-06 </w:t>
            </w:r>
            <w:r>
              <w:rPr>
                <w:rFonts w:eastAsia="Times New Roman"/>
                <w:i w:val="1"/>
                <w:iCs w:val="1"/>
              </w:rPr>
              <w:t>(incluye CU-20)</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i w:val="1"/>
                <w:iCs w:val="1"/>
              </w:rPr>
            </w:pPr>
            <w:r>
              <w:rPr>
                <w:rFonts w:eastAsia="Times New Roman"/>
              </w:rPr>
              <w:t xml:space="preserve">Alta</w:t>
            </w:r>
          </w:p>
        </w:tc>
      </w:tr>
      <w:tr xmlns:wp14="http://schemas.microsoft.com/office/word/2010/wordml" w:rsidRPr="00E02700" w:rsidR="7755780E" w:rsidTr="07BD692C" w14:paraId="086CB92E"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6F665BD4" wp14:textId="77777777">
            <w:pPr>
              <w:ind w:firstLine="0"/>
              <w:rPr>
                <w:rFonts w:eastAsia="Times New Roman"/>
              </w:rPr>
            </w:pPr>
            <w:r>
              <w:rPr>
                <w:rFonts w:eastAsia="Times New Roman"/>
              </w:rPr>
              <w:t>CU-06</w:t>
            </w:r>
          </w:p>
        </w:tc>
        <w:tc>
          <w:tcPr>
            <w:cnfStyle w:val="000000000000" w:firstRow="0" w:lastRow="0" w:firstColumn="0" w:lastColumn="0" w:oddVBand="0" w:evenVBand="0" w:oddHBand="0" w:evenHBand="0" w:firstRowFirstColumn="0" w:firstRowLastColumn="0" w:lastRowFirstColumn="0" w:lastRowLastColumn="0"/>
            <w:tcW w:w="1450" w:type="dxa"/>
            <w:vMerge w:val="restart"/>
            <w:tcMar/>
          </w:tcPr>
          <w:p w:rsidRPr="00E02700" w:rsidR="7755780E" w:rsidP="07BD692C" w:rsidRDefault="7755780E" w14:paraId="41E1102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Citas</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33CC9FEC"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Agendar cita</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2B5F9BF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4FC2024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lang w:val="en-US"/>
              </w:rPr>
            </w:pPr>
            <w:r>
              <w:rPr>
                <w:rFonts w:eastAsia="Times New Roman"/>
              </w:rPr>
              <w:t>RF-11, RF-12, RF-17, ROC-01 a ROC-04</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lang w:val="en-US"/>
              </w:rPr>
            </w:pPr>
            <w:r>
              <w:rPr>
                <w:rFonts w:eastAsia="Times New Roman"/>
              </w:rPr>
              <w:t xml:space="preserve">Alta</w:t>
            </w:r>
          </w:p>
        </w:tc>
      </w:tr>
      <w:tr xmlns:wp14="http://schemas.microsoft.com/office/word/2010/wordml" w:rsidRPr="00E02700" w:rsidR="7755780E" w:rsidTr="07BD692C" w14:paraId="63597899"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7B18E668" wp14:textId="77777777">
            <w:pPr>
              <w:ind w:firstLine="0"/>
              <w:rPr>
                <w:rFonts w:eastAsia="Times New Roman"/>
              </w:rPr>
            </w:pPr>
            <w:r>
              <w:rPr>
                <w:rFonts w:eastAsia="Times New Roman"/>
              </w:rPr>
              <w:t>CU-07</w:t>
            </w:r>
          </w:p>
        </w:tc>
        <w:tc>
          <w:tcPr>
            <w:cnfStyle w:val="000000000000" w:firstRow="0" w:lastRow="0" w:firstColumn="0" w:lastColumn="0" w:oddVBand="0" w:evenVBand="0" w:oddHBand="0" w:evenHBand="0" w:firstRowFirstColumn="0" w:firstRowLastColumn="0" w:lastRowFirstColumn="0" w:lastRowLastColumn="0"/>
            <w:tcW w:w="1450" w:type="dxa"/>
            <w:vMerge/>
            <w:tcMar/>
          </w:tcPr>
          <w:p w:rsidRPr="00E02700" w:rsidR="00C21FFB" w:rsidRDefault="00C21FFB" w14:paraId="5B95CD12"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4153CAD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Reprogramar cita</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78B27D1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4ADDF3E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RF-13, ROC-11</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Alta</w:t>
            </w:r>
          </w:p>
        </w:tc>
      </w:tr>
      <w:tr xmlns:wp14="http://schemas.microsoft.com/office/word/2010/wordml" w:rsidRPr="00E02700" w:rsidR="7755780E" w:rsidTr="07BD692C" w14:paraId="3F37A4B3"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062CB415" wp14:textId="77777777">
            <w:pPr>
              <w:ind w:firstLine="0"/>
              <w:rPr>
                <w:rFonts w:eastAsia="Times New Roman"/>
              </w:rPr>
            </w:pPr>
            <w:r>
              <w:rPr>
                <w:rFonts w:eastAsia="Times New Roman"/>
              </w:rPr>
              <w:t>CU-08</w:t>
            </w:r>
          </w:p>
        </w:tc>
        <w:tc>
          <w:tcPr>
            <w:cnfStyle w:val="000000000000" w:firstRow="0" w:lastRow="0" w:firstColumn="0" w:lastColumn="0" w:oddVBand="0" w:evenVBand="0" w:oddHBand="0" w:evenHBand="0" w:firstRowFirstColumn="0" w:firstRowLastColumn="0" w:lastRowFirstColumn="0" w:lastRowLastColumn="0"/>
            <w:tcW w:w="1450" w:type="dxa"/>
            <w:vMerge/>
            <w:tcMar/>
          </w:tcPr>
          <w:p w:rsidRPr="00E02700" w:rsidR="00C21FFB" w:rsidRDefault="00C21FFB" w14:paraId="5220BBB2"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7EE7C86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Cancelar cita</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6AF8481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1E10EDA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RF-14, ROC-12, ROC-13</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Alta</w:t>
            </w:r>
          </w:p>
        </w:tc>
      </w:tr>
      <w:tr xmlns:wp14="http://schemas.microsoft.com/office/word/2010/wordml" w:rsidRPr="00E02700" w:rsidR="7755780E" w:rsidTr="07BD692C" w14:paraId="7E7DD4F9"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11FD22F7" wp14:textId="77777777">
            <w:pPr>
              <w:ind w:firstLine="0"/>
              <w:rPr>
                <w:rFonts w:eastAsia="Times New Roman"/>
              </w:rPr>
            </w:pPr>
            <w:r>
              <w:rPr>
                <w:rFonts w:eastAsia="Times New Roman"/>
              </w:rPr>
              <w:t>CU-09</w:t>
            </w:r>
          </w:p>
        </w:tc>
        <w:tc>
          <w:tcPr>
            <w:cnfStyle w:val="000000000000" w:firstRow="0" w:lastRow="0" w:firstColumn="0" w:lastColumn="0" w:oddVBand="0" w:evenVBand="0" w:oddHBand="0" w:evenHBand="0" w:firstRowFirstColumn="0" w:firstRowLastColumn="0" w:lastRowFirstColumn="0" w:lastRowLastColumn="0"/>
            <w:tcW w:w="1450" w:type="dxa"/>
            <w:vMerge w:val="restart"/>
            <w:tcMar/>
          </w:tcPr>
          <w:p w:rsidRPr="00E02700" w:rsidR="7755780E" w:rsidP="07BD692C" w:rsidRDefault="7755780E" w14:paraId="5BD10EE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Historia clínica</w:t>
            </w:r>
          </w:p>
          <w:p w:rsidRPr="00E02700" w:rsidR="7755780E" w:rsidP="07BD692C" w:rsidRDefault="7755780E" w14:paraId="13CB595B" wp14:textId="77777777">
            <w:pPr>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0869A27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Gestionar historia clínica</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0D9C836E" w:rsidP="07BD692C" w:rsidRDefault="0D9C836E" w14:paraId="76D5C3AC"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4B6FD1F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i w:val="1"/>
                <w:iCs w:val="1"/>
                <w:lang w:val="en-US"/>
              </w:rPr>
            </w:pPr>
            <w:r>
              <w:rPr>
                <w:rFonts w:eastAsia="Times New Roman"/>
              </w:rPr>
              <w:t xml:space="preserve">RF-18 a RF-22, ROC-15 a ROC-17, ROC-19, RNF-04, RNF-12 </w:t>
            </w:r>
            <w:r>
              <w:rPr>
                <w:rFonts w:eastAsia="Times New Roman"/>
                <w:i w:val="1"/>
                <w:iCs w:val="1"/>
              </w:rPr>
              <w:t xml:space="preserve">(incluye CU-18)</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i w:val="1"/>
                <w:iCs w:val="1"/>
                <w:lang w:val="en-US"/>
              </w:rPr>
            </w:pPr>
            <w:r>
              <w:rPr>
                <w:rFonts w:eastAsia="Times New Roman"/>
              </w:rPr>
              <w:t xml:space="preserve">Alta</w:t>
            </w:r>
          </w:p>
        </w:tc>
      </w:tr>
      <w:tr xmlns:wp14="http://schemas.microsoft.com/office/word/2010/wordml" w:rsidRPr="00E02700" w:rsidR="7755780E" w:rsidTr="07BD692C" w14:paraId="545B5FF0"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37F5B976" wp14:textId="77777777">
            <w:pPr>
              <w:ind w:firstLine="0"/>
              <w:rPr>
                <w:rFonts w:eastAsia="Times New Roman"/>
              </w:rPr>
            </w:pPr>
            <w:r>
              <w:rPr>
                <w:rFonts w:eastAsia="Times New Roman"/>
              </w:rPr>
              <w:t>CU-10</w:t>
            </w:r>
          </w:p>
        </w:tc>
        <w:tc>
          <w:tcPr>
            <w:cnfStyle w:val="000000000000" w:firstRow="0" w:lastRow="0" w:firstColumn="0" w:lastColumn="0" w:oddVBand="0" w:evenVBand="0" w:oddHBand="0" w:evenHBand="0" w:firstRowFirstColumn="0" w:firstRowLastColumn="0" w:lastRowFirstColumn="0" w:lastRowLastColumn="0"/>
            <w:tcW w:w="1450" w:type="dxa"/>
            <w:vMerge/>
            <w:tcMar/>
          </w:tcPr>
          <w:p w:rsidRPr="00E02700" w:rsidR="00C21FFB" w:rsidRDefault="00C21FFB" w14:paraId="6D9C8D39"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2F739A8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Gestionar planes y tratamientos</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62BCA005" w:rsidP="07BD692C" w:rsidRDefault="62BCA005" w14:paraId="04D5C96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14365F4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RF-21, ROC-18</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Media</w:t>
            </w:r>
          </w:p>
        </w:tc>
      </w:tr>
      <w:tr xmlns:wp14="http://schemas.microsoft.com/office/word/2010/wordml" w:rsidRPr="00E02700" w:rsidR="7755780E" w:rsidTr="07BD692C" w14:paraId="62E96A67"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757499FD" wp14:textId="77777777">
            <w:pPr>
              <w:ind w:firstLine="0"/>
              <w:rPr>
                <w:rFonts w:eastAsia="Times New Roman"/>
              </w:rPr>
            </w:pPr>
            <w:r>
              <w:rPr>
                <w:rFonts w:eastAsia="Times New Roman"/>
              </w:rPr>
              <w:t>CU-11</w:t>
            </w:r>
          </w:p>
        </w:tc>
        <w:tc>
          <w:tcPr>
            <w:cnfStyle w:val="000000000000" w:firstRow="0" w:lastRow="0" w:firstColumn="0" w:lastColumn="0" w:oddVBand="0" w:evenVBand="0" w:oddHBand="0" w:evenHBand="0" w:firstRowFirstColumn="0" w:firstRowLastColumn="0" w:lastRowFirstColumn="0" w:lastRowLastColumn="0"/>
            <w:tcW w:w="1450" w:type="dxa"/>
            <w:tcMar/>
          </w:tcPr>
          <w:p w:rsidRPr="00E02700" w:rsidR="7755780E" w:rsidP="07BD692C" w:rsidRDefault="7755780E" w14:paraId="235511A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Inventario</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302B337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Gestionar inventario</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079373F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249FAB4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RF-23, RF-24</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Baja</w:t>
            </w:r>
          </w:p>
        </w:tc>
      </w:tr>
      <w:tr xmlns:wp14="http://schemas.microsoft.com/office/word/2010/wordml" w:rsidRPr="00E02700" w:rsidR="7755780E" w:rsidTr="07BD692C" w14:paraId="1DD18165"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7FEAE022" wp14:textId="77777777">
            <w:pPr>
              <w:ind w:firstLine="0"/>
              <w:rPr>
                <w:rFonts w:eastAsia="Times New Roman"/>
              </w:rPr>
            </w:pPr>
            <w:r>
              <w:rPr>
                <w:rFonts w:eastAsia="Times New Roman"/>
              </w:rPr>
              <w:t>CU-12</w:t>
            </w:r>
          </w:p>
        </w:tc>
        <w:tc>
          <w:tcPr>
            <w:cnfStyle w:val="000000000000" w:firstRow="0" w:lastRow="0" w:firstColumn="0" w:lastColumn="0" w:oddVBand="0" w:evenVBand="0" w:oddHBand="0" w:evenHBand="0" w:firstRowFirstColumn="0" w:firstRowLastColumn="0" w:lastRowFirstColumn="0" w:lastRowLastColumn="0"/>
            <w:tcW w:w="1450" w:type="dxa"/>
            <w:tcMar/>
          </w:tcPr>
          <w:p w:rsidRPr="00E02700" w:rsidR="7755780E" w:rsidP="07BD692C" w:rsidRDefault="7755780E" w14:paraId="6FE3EBE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Laboratorio</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686A323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Gestionar trabajos de laboratorio</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1F59722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47F8CF0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RF-25, RF-26</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Baja</w:t>
            </w:r>
          </w:p>
        </w:tc>
      </w:tr>
      <w:tr xmlns:wp14="http://schemas.microsoft.com/office/word/2010/wordml" w:rsidRPr="00E02700" w:rsidR="7755780E" w:rsidTr="07BD692C" w14:paraId="502F8954"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7E5A747C" wp14:textId="77777777">
            <w:pPr>
              <w:ind w:firstLine="0"/>
              <w:rPr>
                <w:rFonts w:eastAsia="Times New Roman"/>
              </w:rPr>
            </w:pPr>
            <w:r>
              <w:rPr>
                <w:rFonts w:eastAsia="Times New Roman"/>
              </w:rPr>
              <w:t>CU-13</w:t>
            </w:r>
          </w:p>
        </w:tc>
        <w:tc>
          <w:tcPr>
            <w:cnfStyle w:val="000000000000" w:firstRow="0" w:lastRow="0" w:firstColumn="0" w:lastColumn="0" w:oddVBand="0" w:evenVBand="0" w:oddHBand="0" w:evenHBand="0" w:firstRowFirstColumn="0" w:firstRowLastColumn="0" w:lastRowFirstColumn="0" w:lastRowLastColumn="0"/>
            <w:tcW w:w="1450" w:type="dxa"/>
            <w:vMerge w:val="restart"/>
            <w:tcMar/>
          </w:tcPr>
          <w:p w:rsidRPr="00E02700" w:rsidR="7755780E" w:rsidP="07BD692C" w:rsidRDefault="7755780E" w14:paraId="7D90327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Facturación y cartera</w:t>
            </w:r>
          </w:p>
          <w:p w:rsidRPr="00E02700" w:rsidR="7755780E" w:rsidP="07BD692C" w:rsidRDefault="7755780E" w14:paraId="675E05E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0A5ACAF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Gestionar facturación y pagos</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0F4EED3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3D679E5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RF-27, RF-28</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Media</w:t>
            </w:r>
          </w:p>
        </w:tc>
      </w:tr>
      <w:tr xmlns:wp14="http://schemas.microsoft.com/office/word/2010/wordml" w:rsidRPr="00E02700" w:rsidR="7755780E" w:rsidTr="07BD692C" w14:paraId="7E8C1AF7"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413DDEEC" wp14:textId="77777777">
            <w:pPr>
              <w:ind w:firstLine="0"/>
              <w:rPr>
                <w:rFonts w:eastAsia="Times New Roman"/>
              </w:rPr>
            </w:pPr>
            <w:r>
              <w:rPr>
                <w:rFonts w:eastAsia="Times New Roman"/>
              </w:rPr>
              <w:t>CU-14</w:t>
            </w:r>
          </w:p>
        </w:tc>
        <w:tc>
          <w:tcPr>
            <w:cnfStyle w:val="000000000000" w:firstRow="0" w:lastRow="0" w:firstColumn="0" w:lastColumn="0" w:oddVBand="0" w:evenVBand="0" w:oddHBand="0" w:evenHBand="0" w:firstRowFirstColumn="0" w:firstRowLastColumn="0" w:lastRowFirstColumn="0" w:lastRowLastColumn="0"/>
            <w:tcW w:w="1450" w:type="dxa"/>
            <w:vMerge/>
            <w:tcMar/>
          </w:tcPr>
          <w:p w:rsidRPr="00E02700" w:rsidR="00C21FFB" w:rsidRDefault="00C21FFB" w14:paraId="2FC17F8B"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7DD2B89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Generar factura</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599BBD1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403C300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RF-29, RF-30</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Media</w:t>
            </w:r>
          </w:p>
        </w:tc>
      </w:tr>
      <w:tr xmlns:wp14="http://schemas.microsoft.com/office/word/2010/wordml" w:rsidRPr="00E02700" w:rsidR="7755780E" w:rsidTr="07BD692C" w14:paraId="3017F1BC"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42741327" wp14:textId="77777777">
            <w:pPr>
              <w:ind w:firstLine="0"/>
              <w:rPr>
                <w:rFonts w:eastAsia="Times New Roman"/>
              </w:rPr>
            </w:pPr>
            <w:r>
              <w:rPr>
                <w:rFonts w:eastAsia="Times New Roman"/>
              </w:rPr>
              <w:t>CU-15</w:t>
            </w:r>
          </w:p>
        </w:tc>
        <w:tc>
          <w:tcPr>
            <w:cnfStyle w:val="000000000000" w:firstRow="0" w:lastRow="0" w:firstColumn="0" w:lastColumn="0" w:oddVBand="0" w:evenVBand="0" w:oddHBand="0" w:evenHBand="0" w:firstRowFirstColumn="0" w:firstRowLastColumn="0" w:lastRowFirstColumn="0" w:lastRowLastColumn="0"/>
            <w:tcW w:w="1450" w:type="dxa"/>
            <w:tcMar/>
          </w:tcPr>
          <w:p w:rsidRPr="00E02700" w:rsidR="7755780E" w:rsidP="07BD692C" w:rsidRDefault="7755780E" w14:paraId="27AE91E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Reportes y analítica</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0793B24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Gestionar reportes</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224635A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6893B11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RF-31 a RF-34</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Baja</w:t>
            </w:r>
          </w:p>
        </w:tc>
      </w:tr>
      <w:tr xmlns:wp14="http://schemas.microsoft.com/office/word/2010/wordml" w:rsidRPr="00E02700" w:rsidR="7755780E" w:rsidTr="07BD692C" w14:paraId="1E0B4A3E"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0AC7D8C6" wp14:textId="77777777">
            <w:pPr>
              <w:ind w:firstLine="0"/>
              <w:rPr>
                <w:rFonts w:eastAsia="Times New Roman"/>
              </w:rPr>
            </w:pPr>
            <w:r>
              <w:rPr>
                <w:rFonts w:eastAsia="Times New Roman"/>
              </w:rPr>
              <w:t>CU-16</w:t>
            </w:r>
          </w:p>
        </w:tc>
        <w:tc>
          <w:tcPr>
            <w:cnfStyle w:val="000000000000" w:firstRow="0" w:lastRow="0" w:firstColumn="0" w:lastColumn="0" w:oddVBand="0" w:evenVBand="0" w:oddHBand="0" w:evenHBand="0" w:firstRowFirstColumn="0" w:firstRowLastColumn="0" w:lastRowFirstColumn="0" w:lastRowLastColumn="0"/>
            <w:tcW w:w="1450" w:type="dxa"/>
            <w:vMerge w:val="restart"/>
            <w:tcMar/>
          </w:tcPr>
          <w:p w:rsidRPr="00E02700" w:rsidR="7755780E" w:rsidP="07BD692C" w:rsidRDefault="7755780E" w14:paraId="7CF9AB8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Comunicaciones y notificaciones</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225E096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Gestionar plantillas de mensajes</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426BAD8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2CD029B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RF-35</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Baja</w:t>
            </w:r>
          </w:p>
        </w:tc>
      </w:tr>
      <w:tr xmlns:wp14="http://schemas.microsoft.com/office/word/2010/wordml" w:rsidRPr="00E02700" w:rsidR="7755780E" w:rsidTr="07BD692C" w14:paraId="07858FE0"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2E74C8DB" wp14:textId="77777777">
            <w:pPr>
              <w:ind w:firstLine="0"/>
              <w:rPr>
                <w:rFonts w:eastAsia="Times New Roman"/>
              </w:rPr>
            </w:pPr>
            <w:r>
              <w:rPr>
                <w:rFonts w:eastAsia="Times New Roman"/>
              </w:rPr>
              <w:t>CU-17</w:t>
            </w:r>
          </w:p>
        </w:tc>
        <w:tc>
          <w:tcPr>
            <w:cnfStyle w:val="000000000000" w:firstRow="0" w:lastRow="0" w:firstColumn="0" w:lastColumn="0" w:oddVBand="0" w:evenVBand="0" w:oddHBand="0" w:evenHBand="0" w:firstRowFirstColumn="0" w:firstRowLastColumn="0" w:lastRowFirstColumn="0" w:lastRowLastColumn="0"/>
            <w:tcW w:w="1450" w:type="dxa"/>
            <w:vMerge/>
            <w:tcMar/>
          </w:tcPr>
          <w:p w:rsidRPr="00E02700" w:rsidR="00C21FFB" w:rsidRDefault="00C21FFB" w14:paraId="0A4F7224"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6487DD2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Enviar recordatorio de cita</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05E3129C"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 (Asistente). El Paciente únicamente consulta el mensaje recibido</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1C2C9C7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lang w:val="en-US"/>
              </w:rPr>
            </w:pPr>
            <w:r>
              <w:rPr>
                <w:rFonts w:eastAsia="Times New Roman"/>
              </w:rPr>
              <w:t>RF-36, RF-37, RF-38, ROC-07, ROC-08</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lang w:val="en-US"/>
              </w:rPr>
            </w:pPr>
            <w:r>
              <w:rPr>
                <w:rFonts w:eastAsia="Times New Roman"/>
              </w:rPr>
              <w:t xml:space="preserve">Alta</w:t>
            </w:r>
          </w:p>
        </w:tc>
      </w:tr>
      <w:tr xmlns:wp14="http://schemas.microsoft.com/office/word/2010/wordml" w:rsidRPr="00E02700" w:rsidR="7755780E" w:rsidTr="07BD692C" w14:paraId="2D814EE8"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45AE90B4" wp14:textId="77777777">
            <w:pPr>
              <w:ind w:firstLine="0"/>
              <w:rPr>
                <w:rFonts w:eastAsia="Times New Roman"/>
              </w:rPr>
            </w:pPr>
            <w:r>
              <w:rPr>
                <w:rFonts w:eastAsia="Times New Roman"/>
              </w:rPr>
              <w:t>CU-18</w:t>
            </w:r>
          </w:p>
        </w:tc>
        <w:tc>
          <w:tcPr>
            <w:cnfStyle w:val="000000000000" w:firstRow="0" w:lastRow="0" w:firstColumn="0" w:lastColumn="0" w:oddVBand="0" w:evenVBand="0" w:oddHBand="0" w:evenHBand="0" w:firstRowFirstColumn="0" w:firstRowLastColumn="0" w:lastRowFirstColumn="0" w:lastRowLastColumn="0"/>
            <w:tcW w:w="1450" w:type="dxa"/>
            <w:tcMar/>
          </w:tcPr>
          <w:p w:rsidRPr="00E02700" w:rsidR="7755780E" w:rsidP="07BD692C" w:rsidRDefault="7755780E" w14:paraId="7A1BA9D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Historia clínica</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69F504D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Registrar consentimiento informado</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64FCB72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Equipo clínico (Odontóloga / Asistente)</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0A34A02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Ley 527 de 1999</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Alta</w:t>
            </w:r>
          </w:p>
        </w:tc>
      </w:tr>
      <w:tr xmlns:wp14="http://schemas.microsoft.com/office/word/2010/wordml" w:rsidRPr="00E02700" w:rsidR="7755780E" w:rsidTr="07BD692C" w14:paraId="74585526"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4D51A902" wp14:textId="77777777">
            <w:pPr>
              <w:ind w:firstLine="0"/>
              <w:rPr>
                <w:rFonts w:eastAsia="Times New Roman"/>
              </w:rPr>
            </w:pPr>
            <w:r>
              <w:rPr>
                <w:rFonts w:eastAsia="Times New Roman"/>
              </w:rPr>
              <w:t>CU-19</w:t>
            </w:r>
          </w:p>
        </w:tc>
        <w:tc>
          <w:tcPr>
            <w:cnfStyle w:val="000000000000" w:firstRow="0" w:lastRow="0" w:firstColumn="0" w:lastColumn="0" w:oddVBand="0" w:evenVBand="0" w:oddHBand="0" w:evenHBand="0" w:firstRowFirstColumn="0" w:firstRowLastColumn="0" w:lastRowFirstColumn="0" w:lastRowLastColumn="0"/>
            <w:tcW w:w="1450" w:type="dxa"/>
            <w:vMerge w:val="restart"/>
            <w:tcMar/>
          </w:tcPr>
          <w:p w:rsidRPr="00E02700" w:rsidR="7755780E" w:rsidP="07BD692C" w:rsidRDefault="7755780E" w14:paraId="44A3C64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Pacientes / Protección de datos</w:t>
            </w:r>
          </w:p>
          <w:p w:rsidRPr="00E02700" w:rsidR="7755780E" w:rsidP="07BD692C" w:rsidRDefault="7755780E" w14:paraId="5AE48A4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4B98833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Gestionar solicitud de rectificación de datos personales</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78C773C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5436CAF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Ley 1581 de 2012, Ley 1751 de 2015</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Baja</w:t>
            </w:r>
          </w:p>
        </w:tc>
      </w:tr>
      <w:tr xmlns:wp14="http://schemas.microsoft.com/office/word/2010/wordml" w:rsidRPr="00E02700" w:rsidR="7755780E" w:rsidTr="07BD692C" w14:paraId="3528305E"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7755780E" w:rsidP="07BD692C" w:rsidRDefault="7755780E" w14:paraId="4B857D8A" wp14:textId="77777777">
            <w:pPr>
              <w:ind w:firstLine="0"/>
              <w:rPr>
                <w:rFonts w:eastAsia="Times New Roman"/>
              </w:rPr>
            </w:pPr>
            <w:r>
              <w:rPr>
                <w:rFonts w:eastAsia="Times New Roman"/>
              </w:rPr>
              <w:t>CU-20</w:t>
            </w:r>
          </w:p>
        </w:tc>
        <w:tc>
          <w:tcPr>
            <w:cnfStyle w:val="000000000000" w:firstRow="0" w:lastRow="0" w:firstColumn="0" w:lastColumn="0" w:oddVBand="0" w:evenVBand="0" w:oddHBand="0" w:evenHBand="0" w:firstRowFirstColumn="0" w:firstRowLastColumn="0" w:lastRowFirstColumn="0" w:lastRowLastColumn="0"/>
            <w:tcW w:w="1450" w:type="dxa"/>
            <w:vMerge/>
            <w:tcMar/>
          </w:tcPr>
          <w:p w:rsidRPr="00E02700" w:rsidR="00C21FFB" w:rsidRDefault="00C21FFB" w14:paraId="50F40DEB"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0C99D6D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Registrar autorización de tratamiento de datos personales</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1B13BB7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7755780E" w:rsidP="07BD692C" w:rsidRDefault="7755780E" w14:paraId="4AE45D8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Ley 1581 de 2012, Decreto 1377 de 2013</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7755780E" w:rsidP="07BD692C" w:rsidRDefault="7755780E">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Alta</w:t>
            </w:r>
          </w:p>
        </w:tc>
      </w:tr>
      <w:tr xmlns:wp14="http://schemas.microsoft.com/office/word/2010/wordml" w:rsidRPr="00E02700" w:rsidR="7755780E" w:rsidTr="07BD692C" w14:paraId="1D277344"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08DB329A" w:rsidP="07BD692C" w:rsidRDefault="08DB329A" w14:paraId="65E2A055" wp14:textId="77777777">
            <w:pPr>
              <w:ind w:firstLine="0"/>
              <w:rPr>
                <w:rFonts w:eastAsia="Times New Roman"/>
              </w:rPr>
            </w:pPr>
            <w:commentRangeStart w:id="2133529378"/>
            <w:r>
              <w:rPr>
                <w:rFonts w:eastAsia="Times New Roman"/>
              </w:rPr>
              <w:t>CU-21</w:t>
            </w:r>
            <w:commentRangeEnd w:id="2133529378"/>
            <w:r>
              <w:rPr>
                <w:rStyle w:val="CommentReference"/>
              </w:rPr>
              <w:commentReference w:id="2133529378"/>
            </w:r>
          </w:p>
        </w:tc>
        <w:tc>
          <w:tcPr>
            <w:cnfStyle w:val="000000000000" w:firstRow="0" w:lastRow="0" w:firstColumn="0" w:lastColumn="0" w:oddVBand="0" w:evenVBand="0" w:oddHBand="0" w:evenHBand="0" w:firstRowFirstColumn="0" w:firstRowLastColumn="0" w:lastRowFirstColumn="0" w:lastRowLastColumn="0"/>
            <w:tcW w:w="1450" w:type="dxa"/>
            <w:vMerge w:val="restart"/>
            <w:tcMar/>
          </w:tcPr>
          <w:p w:rsidRPr="00E02700" w:rsidR="08DB329A" w:rsidP="7755780E" w:rsidRDefault="08DB329A" w14:paraId="27D9F9E2"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Comunicaciones y notificaciones</w:t>
            </w:r>
          </w:p>
          <w:p w:rsidRPr="00E02700" w:rsidR="7755780E" w:rsidP="07BD692C" w:rsidRDefault="7755780E" w14:paraId="77A5229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08DB329A" w:rsidP="7755780E" w:rsidRDefault="08DB329A" w14:paraId="19216A60"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Solicitar cita por WhatsApp</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08DB329A" w:rsidP="7755780E" w:rsidRDefault="08DB329A" w14:paraId="1760C9FB"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Paciente (a través de Sistema externo - Servicio de mensajería WhatsApp)</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08DB329A" w:rsidP="7755780E" w:rsidRDefault="08DB329A" w14:paraId="4EB7EAE0"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RF-39, ROC-21</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08DB329A" w:rsidP="7755780E" w:rsidRDefault="08DB329A">
            <w:pPr>
              <w:ind w:firstLine="0"/>
              <w:jc w:val="cente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 xml:space="preserve">Baja</w:t>
            </w:r>
          </w:p>
        </w:tc>
      </w:tr>
      <w:tr xmlns:wp14="http://schemas.microsoft.com/office/word/2010/wordml" w:rsidRPr="00E02700" w:rsidR="7755780E" w:rsidTr="07BD692C" w14:paraId="1D300DFD"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08DB329A" w:rsidP="07BD692C" w:rsidRDefault="08DB329A" w14:paraId="78F7DABE" wp14:textId="77777777">
            <w:pPr>
              <w:ind w:firstLine="0"/>
              <w:rPr>
                <w:rFonts w:eastAsia="Times New Roman"/>
              </w:rPr>
            </w:pPr>
            <w:r>
              <w:rPr>
                <w:rFonts w:eastAsia="Times New Roman"/>
              </w:rPr>
              <w:t>CU-22</w:t>
            </w:r>
          </w:p>
        </w:tc>
        <w:tc>
          <w:tcPr>
            <w:cnfStyle w:val="000000000000" w:firstRow="0" w:lastRow="0" w:firstColumn="0" w:lastColumn="0" w:oddVBand="0" w:evenVBand="0" w:oddHBand="0" w:evenHBand="0" w:firstRowFirstColumn="0" w:firstRowLastColumn="0" w:lastRowFirstColumn="0" w:lastRowLastColumn="0"/>
            <w:tcW w:w="1450" w:type="dxa"/>
            <w:vMerge/>
            <w:tcMar/>
          </w:tcPr>
          <w:p w:rsidRPr="00E02700" w:rsidR="00C21FFB" w:rsidRDefault="00C21FFB" w14:paraId="007DCDA8"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08DB329A" w:rsidP="7755780E" w:rsidRDefault="08DB329A" w14:paraId="0A86A316"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Enviar confirmación de cita</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7755780E" w:rsidP="07BD692C" w:rsidRDefault="7755780E" w14:paraId="450EA2D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08DB329A" w:rsidP="7755780E" w:rsidRDefault="08DB329A" w14:paraId="56E0B44E"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RF-36, ROC-07</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08DB329A" w:rsidP="7755780E" w:rsidRDefault="08DB329A">
            <w:pPr>
              <w:ind w:firstLine="0"/>
              <w:jc w:val="cente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 xml:space="preserve">Media</w:t>
            </w:r>
          </w:p>
        </w:tc>
      </w:tr>
      <w:tr xmlns:wp14="http://schemas.microsoft.com/office/word/2010/wordml" w:rsidRPr="00E02700" w:rsidR="7755780E" w:rsidTr="07BD692C" w14:paraId="6C9AF2D2" wp14:textId="77777777">
        <w:trPr>
          <w:trHeight w:val="300"/>
        </w:trPr>
        <w:tc>
          <w:tcPr>
            <w:cnfStyle w:val="001000000000" w:firstRow="0" w:lastRow="0" w:firstColumn="1" w:lastColumn="0" w:oddVBand="0" w:evenVBand="0" w:oddHBand="0" w:evenHBand="0" w:firstRowFirstColumn="0" w:firstRowLastColumn="0" w:lastRowFirstColumn="0" w:lastRowLastColumn="0"/>
            <w:tcW w:w="800" w:type="dxa"/>
            <w:tcMar/>
          </w:tcPr>
          <w:p w:rsidRPr="00E02700" w:rsidR="08DB329A" w:rsidP="07BD692C" w:rsidRDefault="08DB329A" w14:paraId="5DBFBF98" wp14:textId="77777777">
            <w:pPr>
              <w:ind w:firstLine="0"/>
              <w:rPr>
                <w:rFonts w:eastAsia="Times New Roman"/>
              </w:rPr>
            </w:pPr>
            <w:r>
              <w:rPr>
                <w:rFonts w:eastAsia="Times New Roman"/>
              </w:rPr>
              <w:t>CU-23</w:t>
            </w:r>
          </w:p>
        </w:tc>
        <w:tc>
          <w:tcPr>
            <w:cnfStyle w:val="000000000000" w:firstRow="0" w:lastRow="0" w:firstColumn="0" w:lastColumn="0" w:oddVBand="0" w:evenVBand="0" w:oddHBand="0" w:evenHBand="0" w:firstRowFirstColumn="0" w:firstRowLastColumn="0" w:lastRowFirstColumn="0" w:lastRowLastColumn="0"/>
            <w:tcW w:w="1450" w:type="dxa"/>
            <w:vMerge/>
            <w:tcMar/>
          </w:tcPr>
          <w:p w:rsidRPr="00E02700" w:rsidR="00C21FFB" w:rsidRDefault="00C21FFB" w14:paraId="3DD355C9"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08DB329A" w:rsidP="7755780E" w:rsidRDefault="08DB329A" w14:paraId="38DF993A"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Cancelar cita por WhatsApp</w:t>
            </w:r>
          </w:p>
        </w:tc>
        <w:tc>
          <w:tcPr>
            <w:cnfStyle w:val="000000000000" w:firstRow="0" w:lastRow="0" w:firstColumn="0" w:lastColumn="0" w:oddVBand="0" w:evenVBand="0" w:oddHBand="0" w:evenHBand="0" w:firstRowFirstColumn="0" w:firstRowLastColumn="0" w:lastRowFirstColumn="0" w:lastRowLastColumn="0"/>
            <w:tcW w:w="1950" w:type="dxa"/>
            <w:tcMar/>
          </w:tcPr>
          <w:p w:rsidRPr="00E02700" w:rsidR="08DB329A" w:rsidP="7755780E" w:rsidRDefault="08DB329A" w14:paraId="0EF0EA86"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Paciente (a través de Sistema externo - Servicio de mensajería WhatsApp)</w:t>
            </w:r>
          </w:p>
        </w:tc>
        <w:tc>
          <w:tcPr>
            <w:cnfStyle w:val="000000000000" w:firstRow="0" w:lastRow="0" w:firstColumn="0" w:lastColumn="0" w:oddVBand="0" w:evenVBand="0" w:oddHBand="0" w:evenHBand="0" w:firstRowFirstColumn="0" w:firstRowLastColumn="0" w:lastRowFirstColumn="0" w:lastRowLastColumn="0"/>
            <w:tcW w:w="2000" w:type="dxa"/>
            <w:tcMar/>
          </w:tcPr>
          <w:p w:rsidRPr="00E02700" w:rsidR="08DB329A" w:rsidP="7755780E" w:rsidRDefault="08DB329A" w14:paraId="024B45E7"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RF-40, ROC-22, ROC-12</w:t>
            </w:r>
          </w:p>
        </w:tc>
        <w:tc>
          <w:tcPr>
            <w:cnfStyle w:val="000000000000" w:firstRow="0" w:lastRow="0" w:firstColumn="0" w:lastColumn="0" w:oddVBand="0" w:evenVBand="0" w:oddHBand="0" w:evenHBand="0" w:firstRowFirstColumn="0" w:firstRowLastColumn="0" w:lastRowFirstColumn="0" w:lastRowLastColumn="0"/>
            <w:tcW w:w="1200" w:type="dxa"/>
            <w:tcMar/>
          </w:tcPr>
          <w:p w:rsidRPr="00E02700" w:rsidR="08DB329A" w:rsidP="7755780E" w:rsidRDefault="08DB329A">
            <w:pPr>
              <w:ind w:firstLine="0"/>
              <w:jc w:val="cente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 xml:space="preserve">Baja</w:t>
            </w:r>
          </w:p>
        </w:tc>
      </w:tr>
    </w:tbl>
    <w:p xmlns:wp14="http://schemas.microsoft.com/office/word/2010/wordml" w:rsidRPr="00E02700" w:rsidR="7755780E" w:rsidP="07BD692C" w:rsidRDefault="7755780E" w14:paraId="1A81F0B1" wp14:textId="77777777">
      <w:pPr>
        <w:ind w:firstLine="0"/>
        <w:rPr>
          <w:rFonts w:eastAsia="Times New Roman"/>
        </w:rPr>
      </w:pPr>
    </w:p>
    <w:p xmlns:wp14="http://schemas.microsoft.com/office/word/2010/wordml" w:rsidRPr="00E02700" w:rsidR="7837BDC2" w:rsidP="07BD692C" w:rsidRDefault="38F3689C" w14:paraId="5D583ECB" wp14:textId="77777777">
      <w:pPr>
        <w:rPr>
          <w:rFonts w:eastAsia="Times New Roman"/>
        </w:rPr>
      </w:pPr>
      <w:r>
        <w:rPr>
          <w:rFonts w:eastAsia="Times New Roman"/>
        </w:rPr>
        <w:t>Fuente de elaboración propia.</w:t>
      </w:r>
    </w:p>
    <w:p xmlns:wp14="http://schemas.microsoft.com/office/word/2010/wordml" w:rsidRPr="00E02700" w:rsidR="7EE08FEF" w:rsidP="07BD692C" w:rsidRDefault="76F19AEE" w14:paraId="717AAFBA" wp14:textId="77777777">
      <w:pPr>
        <w:rPr>
          <w:rFonts w:eastAsia="Times New Roman"/>
        </w:rPr>
      </w:pPr>
      <w:r>
        <w:rPr>
          <w:rFonts w:eastAsia="Times New Roman"/>
        </w:rPr>
        <w:br w:type="page"/>
      </w:r>
    </w:p>
    <w:p xmlns:wp14="http://schemas.microsoft.com/office/word/2010/wordml" w:rsidRPr="00E02700" w:rsidR="7EE08FEF" w:rsidP="7755780E" w:rsidRDefault="0AF56330" w14:paraId="40CC526B" wp14:textId="77777777">
      <w:pPr>
        <w:pStyle w:val="Ttulo2"/>
        <w:spacing w:before="299" w:after="299"/>
        <w:rPr>
          <w:rFonts w:eastAsia="Times New Roman" w:cs="Times New Roman"/>
          <w:lang w:val="es-CO"/>
        </w:rPr>
      </w:pPr>
      <w:bookmarkStart w:name="_Toc201972444" w:id="580014134"/>
      <w:r>
        <w:rPr>
          <w:rFonts w:eastAsia="Times New Roman" w:cs="Times New Roman"/>
        </w:rPr>
        <w:t>CU-01 — Iniciar sesión</w:t>
      </w:r>
      <w:bookmarkEnd w:id="580014134"/>
    </w:p>
    <w:tbl>
      <w:tblPr>
        <w:tblStyle w:val="Tabladecuadrcula6concolores"/>
        <w:tblW w:w="0" w:type="auto"/>
        <w:tblLook w:val="06A0" w:firstRow="1" w:lastRow="0" w:firstColumn="1" w:lastColumn="0" w:noHBand="1" w:noVBand="1"/>
      </w:tblPr>
      <w:tblGrid>
        <w:gridCol w:w="2429"/>
        <w:gridCol w:w="6921"/>
      </w:tblGrid>
      <w:tr xmlns:wp14="http://schemas.microsoft.com/office/word/2010/wordml" w:rsidRPr="00E02700" w:rsidR="7755780E" w:rsidTr="07BD692C" w14:paraId="4F241345"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Pr="00E02700" w:rsidR="7755780E" w:rsidP="07BD692C" w:rsidRDefault="7755780E" w14:paraId="6D8EA27F" wp14:textId="77777777">
            <w:pPr>
              <w:ind w:firstLine="0"/>
              <w:jc w:val="center"/>
              <w:rPr>
                <w:rFonts w:eastAsia="Times New Roman"/>
              </w:rPr>
            </w:pPr>
            <w:r>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6930" w:type="dxa"/>
            <w:tcMar/>
          </w:tcPr>
          <w:p w:rsidRPr="00E02700" w:rsidR="7755780E" w:rsidP="07BD692C" w:rsidRDefault="7755780E" w14:paraId="6FBB589F"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Contenido</w:t>
            </w:r>
          </w:p>
        </w:tc>
      </w:tr>
      <w:tr xmlns:wp14="http://schemas.microsoft.com/office/word/2010/wordml" w:rsidRPr="00E02700" w:rsidR="7755780E" w:rsidTr="07BD692C" w14:paraId="16AB4299" wp14:textId="77777777">
        <w:trPr>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Pr="00E02700" w:rsidR="7755780E" w:rsidP="07BD692C" w:rsidRDefault="7755780E" w14:paraId="5AFEE056" wp14:textId="77777777">
            <w:pPr>
              <w:ind w:firstLine="0"/>
              <w:rPr>
                <w:rFonts w:eastAsia="Times New Roman"/>
              </w:rPr>
            </w:pPr>
            <w:r>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6930" w:type="dxa"/>
            <w:tcMar/>
          </w:tcPr>
          <w:p w:rsidRPr="00E02700" w:rsidR="7755780E" w:rsidP="07BD692C" w:rsidRDefault="7755780E" w14:paraId="69C384A6"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w:t>
            </w:r>
          </w:p>
        </w:tc>
      </w:tr>
      <w:tr xmlns:wp14="http://schemas.microsoft.com/office/word/2010/wordml" w:rsidRPr="00E02700" w:rsidR="7755780E" w:rsidTr="07BD692C" w14:paraId="733B1910" wp14:textId="77777777">
        <w:trPr>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Pr="00E02700" w:rsidR="7755780E" w:rsidP="07BD692C" w:rsidRDefault="7755780E" w14:paraId="652ADDA2" wp14:textId="77777777">
            <w:pPr>
              <w:ind w:firstLine="0"/>
              <w:rPr>
                <w:rFonts w:eastAsia="Times New Roman"/>
              </w:rPr>
            </w:pPr>
            <w:r>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6930" w:type="dxa"/>
            <w:tcMar/>
          </w:tcPr>
          <w:p w:rsidRPr="00E02700" w:rsidR="7755780E" w:rsidP="07BD692C" w:rsidRDefault="7755780E" w14:paraId="6AB4E508"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Acceder a las funcionalidades autorizadas del sistema mediante validación de identidad.</w:t>
            </w:r>
          </w:p>
        </w:tc>
      </w:tr>
      <w:tr xmlns:wp14="http://schemas.microsoft.com/office/word/2010/wordml" w:rsidRPr="00E02700" w:rsidR="7755780E" w:rsidTr="07BD692C" w14:paraId="5DC1B818" wp14:textId="77777777">
        <w:trPr>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Pr="00E02700" w:rsidR="7755780E" w:rsidP="07BD692C" w:rsidRDefault="7755780E" w14:paraId="391D1021" wp14:textId="77777777">
            <w:pPr>
              <w:ind w:firstLine="0"/>
              <w:rPr>
                <w:rFonts w:eastAsia="Times New Roman"/>
              </w:rPr>
            </w:pPr>
            <w:r>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6930" w:type="dxa"/>
            <w:tcMar/>
          </w:tcPr>
          <w:p w:rsidRPr="00E02700" w:rsidR="7755780E" w:rsidP="07BD692C" w:rsidRDefault="7755780E" w14:paraId="2E830FF4"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usuario cuenta con credenciales registradas en la lista de correos autorizados.</w:t>
            </w:r>
          </w:p>
        </w:tc>
      </w:tr>
      <w:tr xmlns:wp14="http://schemas.microsoft.com/office/word/2010/wordml" w:rsidRPr="00E02700" w:rsidR="7755780E" w:rsidTr="07BD692C" w14:paraId="0F249D5A" wp14:textId="77777777">
        <w:trPr>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Pr="00E02700" w:rsidR="7755780E" w:rsidP="07BD692C" w:rsidRDefault="7755780E" w14:paraId="35D3CAC8" wp14:textId="77777777">
            <w:pPr>
              <w:ind w:firstLine="0"/>
              <w:rPr>
                <w:rFonts w:eastAsia="Times New Roman"/>
              </w:rPr>
            </w:pPr>
            <w:r>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6930" w:type="dxa"/>
            <w:tcMar/>
          </w:tcPr>
          <w:p w:rsidRPr="00E02700" w:rsidR="7755780E" w:rsidP="7755780E" w:rsidRDefault="7755780E" w14:paraId="24EAFC8B"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 xml:space="preserve">1) El usuario ingresa sus credenciales (correo/contraseña o cuenta de Google). </w:t>
            </w:r>
          </w:p>
          <w:p w:rsidRPr="00E02700" w:rsidR="7755780E" w:rsidP="7755780E" w:rsidRDefault="7755780E" w14:paraId="3C6CE4D0"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 xml:space="preserve">2) El sistema valida la identidad. </w:t>
            </w:r>
          </w:p>
          <w:p w:rsidRPr="00E02700" w:rsidR="7755780E" w:rsidP="07BD692C" w:rsidRDefault="7755780E" w14:paraId="200884A4"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3) El sistema redirige al panel principal según el rol del usuario.</w:t>
            </w:r>
          </w:p>
        </w:tc>
      </w:tr>
      <w:tr xmlns:wp14="http://schemas.microsoft.com/office/word/2010/wordml" w:rsidRPr="00E02700" w:rsidR="7755780E" w:rsidTr="07BD692C" w14:paraId="58CECBA2" wp14:textId="77777777">
        <w:trPr>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Pr="00E02700" w:rsidR="7755780E" w:rsidP="07BD692C" w:rsidRDefault="7755780E" w14:paraId="6D02FD7F" wp14:textId="77777777">
            <w:pPr>
              <w:ind w:firstLine="0"/>
              <w:rPr>
                <w:rFonts w:eastAsia="Times New Roman"/>
              </w:rPr>
            </w:pPr>
            <w:r>
              <w:rPr>
                <w:rFonts w:eastAsia="Times New Roman"/>
              </w:rPr>
              <w:t>Flujo alternativo</w:t>
            </w:r>
          </w:p>
        </w:tc>
        <w:tc>
          <w:tcPr>
            <w:cnfStyle w:val="000000000000" w:firstRow="0" w:lastRow="0" w:firstColumn="0" w:lastColumn="0" w:oddVBand="0" w:evenVBand="0" w:oddHBand="0" w:evenHBand="0" w:firstRowFirstColumn="0" w:firstRowLastColumn="0" w:lastRowFirstColumn="0" w:lastRowLastColumn="0"/>
            <w:tcW w:w="6930" w:type="dxa"/>
            <w:tcMar/>
          </w:tcPr>
          <w:p w:rsidRPr="00E02700" w:rsidR="7755780E" w:rsidP="07BD692C" w:rsidRDefault="7755780E" w14:paraId="5CDC8316"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Si las credenciales son incorrectas, el sistema muestra un mensaje de error y solicita reintentar.</w:t>
            </w:r>
          </w:p>
        </w:tc>
      </w:tr>
      <w:tr xmlns:wp14="http://schemas.microsoft.com/office/word/2010/wordml" w:rsidRPr="00E02700" w:rsidR="7755780E" w:rsidTr="07BD692C" w14:paraId="034F4F9A" wp14:textId="77777777">
        <w:trPr>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Pr="00E02700" w:rsidR="7755780E" w:rsidP="07BD692C" w:rsidRDefault="7755780E" w14:paraId="2D21B5E8" wp14:textId="77777777">
            <w:pPr>
              <w:ind w:firstLine="0"/>
              <w:rPr>
                <w:rFonts w:eastAsia="Times New Roman"/>
              </w:rPr>
            </w:pPr>
            <w:r>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6930" w:type="dxa"/>
            <w:tcMar/>
          </w:tcPr>
          <w:p w:rsidRPr="00E02700" w:rsidR="7755780E" w:rsidP="07BD692C" w:rsidRDefault="7755780E" w14:paraId="49777EAD"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usuario queda autenticado con una sesión activa.</w:t>
            </w:r>
          </w:p>
        </w:tc>
      </w:tr>
    </w:tbl>
    <w:p xmlns:wp14="http://schemas.microsoft.com/office/word/2010/wordml" w:rsidRPr="00E02700" w:rsidR="7EE08FEF" w:rsidP="07BD692C" w:rsidRDefault="7EE08FEF" w14:paraId="56EE48EE" wp14:textId="77777777">
      <w:pPr>
        <w:rPr>
          <w:rFonts w:eastAsia="Times New Roman"/>
          <w:lang w:val="es-CO"/>
        </w:rPr>
      </w:pPr>
    </w:p>
    <w:p xmlns:wp14="http://schemas.microsoft.com/office/word/2010/wordml" w:rsidRPr="00E02700" w:rsidR="7EE08FEF" w:rsidP="7755780E" w:rsidRDefault="61DBCD06" w14:paraId="4E52B482" wp14:textId="77777777">
      <w:pPr>
        <w:pStyle w:val="Ttulo2"/>
        <w:spacing w:before="299" w:after="299"/>
        <w:rPr>
          <w:rFonts w:eastAsia="Times New Roman" w:cs="Times New Roman"/>
          <w:lang w:val="es-CO"/>
        </w:rPr>
      </w:pPr>
      <w:bookmarkStart w:name="_Toc1287822970" w:id="240203274"/>
      <w:r>
        <w:rPr>
          <w:rFonts w:eastAsia="Times New Roman" w:cs="Times New Roman"/>
        </w:rPr>
        <w:t>CU-04 — Gestionar usuarios</w:t>
      </w:r>
      <w:bookmarkEnd w:id="240203274"/>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3BEDC66F"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Mar/>
          </w:tcPr>
          <w:p w:rsidRPr="00E02700" w:rsidR="7755780E" w:rsidP="07BD692C" w:rsidRDefault="7755780E" w14:paraId="43F1E44F" wp14:textId="77777777">
            <w:pPr>
              <w:jc w:val="center"/>
              <w:rPr>
                <w:rFonts w:eastAsia="Times New Roman"/>
              </w:rPr>
            </w:pPr>
            <w:r>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140" w:type="dxa"/>
            <w:tcMar/>
          </w:tcPr>
          <w:p w:rsidRPr="00E02700" w:rsidR="7755780E" w:rsidP="07BD692C" w:rsidRDefault="7755780E" w14:paraId="62E9DED1"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Contenido</w:t>
            </w:r>
          </w:p>
        </w:tc>
      </w:tr>
      <w:tr xmlns:wp14="http://schemas.microsoft.com/office/word/2010/wordml" w:rsidRPr="00E02700" w:rsidR="7755780E" w:rsidTr="07BD692C" w14:paraId="079697DA" wp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Mar/>
          </w:tcPr>
          <w:p w:rsidRPr="00E02700" w:rsidR="7755780E" w:rsidP="07BD692C" w:rsidRDefault="7755780E" w14:paraId="14E51E84" wp14:textId="77777777">
            <w:pPr>
              <w:rPr>
                <w:rFonts w:eastAsia="Times New Roman"/>
              </w:rPr>
            </w:pPr>
            <w:r>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140" w:type="dxa"/>
            <w:tcMar/>
          </w:tcPr>
          <w:p w:rsidRPr="00E02700" w:rsidR="7755780E" w:rsidP="07BD692C" w:rsidRDefault="7755780E" w14:paraId="46C2A33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w:t>
            </w:r>
          </w:p>
        </w:tc>
      </w:tr>
      <w:tr xmlns:wp14="http://schemas.microsoft.com/office/word/2010/wordml" w:rsidRPr="00E02700" w:rsidR="7755780E" w:rsidTr="07BD692C" w14:paraId="1B791D8B" wp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Mar/>
          </w:tcPr>
          <w:p w:rsidRPr="00E02700" w:rsidR="7755780E" w:rsidP="07BD692C" w:rsidRDefault="7755780E" w14:paraId="1A4D5145" wp14:textId="77777777">
            <w:pPr>
              <w:rPr>
                <w:rFonts w:eastAsia="Times New Roman"/>
              </w:rPr>
            </w:pPr>
            <w:r>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140" w:type="dxa"/>
            <w:tcMar/>
          </w:tcPr>
          <w:p w:rsidRPr="00E02700" w:rsidR="7755780E" w:rsidP="07BD692C" w:rsidRDefault="7755780E" w14:paraId="79AD551C"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Administrar el ciclo de vida de los usuarios autorizados del sistema y los roles que determinan su acceso a las funcionalidades.</w:t>
            </w:r>
          </w:p>
        </w:tc>
      </w:tr>
      <w:tr xmlns:wp14="http://schemas.microsoft.com/office/word/2010/wordml" w:rsidRPr="00E02700" w:rsidR="7755780E" w:rsidTr="07BD692C" w14:paraId="0D484CE6" wp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Mar/>
          </w:tcPr>
          <w:p w:rsidRPr="00E02700" w:rsidR="7755780E" w:rsidP="07BD692C" w:rsidRDefault="7755780E" w14:paraId="4B605A64" wp14:textId="77777777">
            <w:pPr>
              <w:rPr>
                <w:rFonts w:eastAsia="Times New Roman"/>
              </w:rPr>
            </w:pPr>
            <w:r>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140" w:type="dxa"/>
            <w:tcMar/>
          </w:tcPr>
          <w:p w:rsidRPr="00E02700" w:rsidR="7755780E" w:rsidP="07BD692C" w:rsidRDefault="7755780E" w14:paraId="1F14C46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administrador tiene sesión activa con permisos administrativos.</w:t>
            </w:r>
          </w:p>
        </w:tc>
      </w:tr>
      <w:tr xmlns:wp14="http://schemas.microsoft.com/office/word/2010/wordml" w:rsidRPr="00E02700" w:rsidR="7755780E" w:rsidTr="07BD692C" w14:paraId="67D3E11D" wp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Mar/>
          </w:tcPr>
          <w:p w:rsidRPr="00E02700" w:rsidR="7755780E" w:rsidP="07BD692C" w:rsidRDefault="7755780E" w14:paraId="53118DC4" wp14:textId="77777777">
            <w:pPr>
              <w:rPr>
                <w:rFonts w:eastAsia="Times New Roman"/>
              </w:rPr>
            </w:pPr>
            <w:r>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140" w:type="dxa"/>
            <w:tcMar/>
          </w:tcPr>
          <w:p w:rsidRPr="00E02700" w:rsidR="7755780E" w:rsidP="13EAE0D2" w:rsidRDefault="7755780E" w14:paraId="27949059"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1) El adm</w:t>
            </w:r>
            <w:commentRangeStart w:id="524429920"/>
            <w:r>
              <w:rPr>
                <w:rFonts w:eastAsia="Times New Roman"/>
              </w:rPr>
              <w:t xml:space="preserve">inistrador crea, consulta, modifica o desactiva un usuario autorizado. </w:t>
            </w:r>
            <w:commentRangeEnd w:id="524429920"/>
            <w:r>
              <w:rPr>
                <w:rStyle w:val="CommentReference"/>
              </w:rPr>
              <w:commentReference w:id="524429920"/>
            </w:r>
          </w:p>
          <w:p w:rsidRPr="00E02700" w:rsidR="7755780E" w:rsidP="7755780E" w:rsidRDefault="7755780E" w14:paraId="73AF4E32"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 xml:space="preserve">2) El sistema asigna o actualiza el rol correspondiente. </w:t>
            </w:r>
          </w:p>
          <w:p w:rsidRPr="00E02700" w:rsidR="7755780E" w:rsidP="07BD692C" w:rsidRDefault="7755780E" w14:paraId="5653EAC6"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3) El sistema aplica los cambios de acceso de forma inmediata.</w:t>
            </w:r>
          </w:p>
        </w:tc>
      </w:tr>
      <w:tr xmlns:wp14="http://schemas.microsoft.com/office/word/2010/wordml" w:rsidRPr="00E02700" w:rsidR="7755780E" w:rsidTr="07BD692C" w14:paraId="5B529351" wp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Mar/>
          </w:tcPr>
          <w:p w:rsidRPr="00E02700" w:rsidR="67860F1F" w:rsidP="7755780E" w:rsidRDefault="67860F1F" w14:paraId="19E2561A" wp14:textId="77777777">
            <w:pPr>
              <w:rPr>
                <w:szCs w:val="24"/>
              </w:rPr>
            </w:pPr>
            <w:r>
              <w:rPr>
                <w:rFonts w:eastAsia="Times New Roman"/>
                <w:szCs w:val="24"/>
              </w:rPr>
              <w:t>Flujo alternativo</w:t>
            </w:r>
          </w:p>
        </w:tc>
        <w:tc>
          <w:tcPr>
            <w:cnfStyle w:val="000000000000" w:firstRow="0" w:lastRow="0" w:firstColumn="0" w:lastColumn="0" w:oddVBand="0" w:evenVBand="0" w:oddHBand="0" w:evenHBand="0" w:firstRowFirstColumn="0" w:firstRowLastColumn="0" w:lastRowFirstColumn="0" w:lastRowLastColumn="0"/>
            <w:tcW w:w="7140" w:type="dxa"/>
            <w:tcMar/>
          </w:tcPr>
          <w:p w:rsidRPr="00E02700" w:rsidR="67860F1F" w:rsidP="07BD692C" w:rsidRDefault="67860F1F" w14:paraId="2DD5F7E7" wp14:textId="77777777">
            <w:pPr>
              <w:pStyle w:val="Prrafodelista"/>
              <w:numPr>
                <w:ilvl w:val="0"/>
                <w:numId w:val="2"/>
              </w:num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Si el correo ya existe en la lista de usuarios autorizados, el sistema rechaza el registro duplicado. </w:t>
            </w:r>
          </w:p>
          <w:p w:rsidRPr="00E02700" w:rsidR="67860F1F" w:rsidP="07BD692C" w:rsidRDefault="67860F1F" w14:paraId="0FEAF76E" wp14:textId="77777777">
            <w:pPr>
              <w:pStyle w:val="Prrafodelista"/>
              <w:numPr>
                <w:ilvl w:val="0"/>
                <w:numId w:val="2"/>
              </w:numPr>
              <w:jc w:val="left"/>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Si un usuario es desactivado, el sistema revoca su acceso de forma inmediata sin permitirle iniciar sesión nuevamente, pero, su información se conserva.</w:t>
            </w:r>
          </w:p>
        </w:tc>
      </w:tr>
      <w:tr xmlns:wp14="http://schemas.microsoft.com/office/word/2010/wordml" w:rsidRPr="00E02700" w:rsidR="7755780E" w:rsidTr="07BD692C" w14:paraId="682FE71E" wp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Mar/>
          </w:tcPr>
          <w:p w:rsidRPr="00E02700" w:rsidR="7755780E" w:rsidP="07BD692C" w:rsidRDefault="7755780E" w14:paraId="1CDABE0E" wp14:textId="77777777">
            <w:pPr>
              <w:rPr>
                <w:rFonts w:eastAsia="Times New Roman"/>
              </w:rPr>
            </w:pPr>
            <w:r>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140" w:type="dxa"/>
            <w:tcMar/>
          </w:tcPr>
          <w:p w:rsidRPr="00E02700" w:rsidR="7755780E" w:rsidP="07BD692C" w:rsidRDefault="7755780E" w14:paraId="79F004F6"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usuario queda habilitado, actualizado o desactivado según la operación realizada.</w:t>
            </w:r>
          </w:p>
        </w:tc>
      </w:tr>
    </w:tbl>
    <w:p xmlns:wp14="http://schemas.microsoft.com/office/word/2010/wordml" w:rsidRPr="00E02700" w:rsidR="7EE08FEF" w:rsidP="07BD692C" w:rsidRDefault="7EE08FEF" w14:paraId="2908EB2C" wp14:textId="77777777">
      <w:pPr/>
    </w:p>
    <w:p xmlns:wp14="http://schemas.microsoft.com/office/word/2010/wordml" w:rsidRPr="00E02700" w:rsidR="7EE08FEF" w:rsidP="7755780E" w:rsidRDefault="61DBCD06" w14:paraId="3F315FF3" wp14:textId="77777777">
      <w:pPr>
        <w:pStyle w:val="Ttulo2"/>
        <w:spacing w:before="299" w:after="299"/>
        <w:rPr>
          <w:rFonts w:eastAsia="Times New Roman" w:cs="Times New Roman"/>
          <w:lang w:val="es-CO"/>
        </w:rPr>
      </w:pPr>
      <w:bookmarkStart w:name="_Toc80360966" w:id="1666473676"/>
      <w:r>
        <w:rPr>
          <w:rFonts w:eastAsia="Times New Roman" w:cs="Times New Roman"/>
        </w:rPr>
        <w:t>CU-05 — Gestionar pacientes</w:t>
      </w:r>
      <w:bookmarkEnd w:id="1666473676"/>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4307E36A"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75" w:type="dxa"/>
            <w:tcMar/>
          </w:tcPr>
          <w:p w:rsidRPr="00E02700" w:rsidR="7755780E" w:rsidP="07BD692C" w:rsidRDefault="7755780E" w14:paraId="5E2B1675" wp14:textId="77777777">
            <w:pPr>
              <w:jc w:val="center"/>
              <w:rPr>
                <w:rFonts w:eastAsia="Times New Roman"/>
              </w:rPr>
            </w:pPr>
            <w:r>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185" w:type="dxa"/>
            <w:tcMar/>
          </w:tcPr>
          <w:p w:rsidRPr="00E02700" w:rsidR="7755780E" w:rsidP="07BD692C" w:rsidRDefault="7755780E" w14:paraId="54D6B0F8"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Contenido</w:t>
            </w:r>
          </w:p>
        </w:tc>
      </w:tr>
      <w:tr xmlns:wp14="http://schemas.microsoft.com/office/word/2010/wordml" w:rsidRPr="00E02700" w:rsidR="7755780E" w:rsidTr="07BD692C" w14:paraId="39029FA4" wp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tcMar/>
          </w:tcPr>
          <w:p w:rsidRPr="00E02700" w:rsidR="7755780E" w:rsidP="07BD692C" w:rsidRDefault="7755780E" w14:paraId="16C8AC6F" wp14:textId="77777777">
            <w:pPr>
              <w:rPr>
                <w:rFonts w:eastAsia="Times New Roman"/>
              </w:rPr>
            </w:pPr>
            <w:r>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185" w:type="dxa"/>
            <w:tcMar/>
          </w:tcPr>
          <w:p w:rsidRPr="00E02700" w:rsidR="7755780E" w:rsidP="07BD692C" w:rsidRDefault="7755780E" w14:paraId="449AABD3"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w:t>
            </w:r>
          </w:p>
        </w:tc>
      </w:tr>
      <w:tr xmlns:wp14="http://schemas.microsoft.com/office/word/2010/wordml" w:rsidRPr="00E02700" w:rsidR="7755780E" w:rsidTr="07BD692C" w14:paraId="6CC1EFAC" wp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tcMar/>
          </w:tcPr>
          <w:p w:rsidRPr="00E02700" w:rsidR="7755780E" w:rsidP="07BD692C" w:rsidRDefault="7755780E" w14:paraId="71225C7A" wp14:textId="77777777">
            <w:pPr>
              <w:rPr>
                <w:rFonts w:eastAsia="Times New Roman"/>
              </w:rPr>
            </w:pPr>
            <w:r>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185" w:type="dxa"/>
            <w:tcMar/>
          </w:tcPr>
          <w:p w:rsidRPr="00E02700" w:rsidR="7755780E" w:rsidP="07BD692C" w:rsidRDefault="7755780E" w14:paraId="4F777E05"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Mantener actualizada la información de los pacientes del consultorio, garantizando unicidad de sus datos.</w:t>
            </w:r>
          </w:p>
        </w:tc>
      </w:tr>
      <w:tr xmlns:wp14="http://schemas.microsoft.com/office/word/2010/wordml" w:rsidRPr="00E02700" w:rsidR="7755780E" w:rsidTr="07BD692C" w14:paraId="34395061" wp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tcMar/>
          </w:tcPr>
          <w:p w:rsidRPr="00E02700" w:rsidR="7755780E" w:rsidP="07BD692C" w:rsidRDefault="7755780E" w14:paraId="62B83FE4" wp14:textId="77777777">
            <w:pPr>
              <w:rPr>
                <w:rFonts w:eastAsia="Times New Roman"/>
              </w:rPr>
            </w:pPr>
            <w:r>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185" w:type="dxa"/>
            <w:tcMar/>
          </w:tcPr>
          <w:p w:rsidRPr="00E02700" w:rsidR="7755780E" w:rsidP="07BD692C" w:rsidRDefault="7755780E" w14:paraId="52E89E28"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actor tiene sesión activa. Para un paciente nuevo, debe existir la autorización de tratamiento de datos personales (CU-20).</w:t>
            </w:r>
          </w:p>
        </w:tc>
      </w:tr>
      <w:tr xmlns:wp14="http://schemas.microsoft.com/office/word/2010/wordml" w:rsidRPr="00E02700" w:rsidR="7755780E" w:rsidTr="07BD692C" w14:paraId="7B0BEBF0" wp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tcMar/>
          </w:tcPr>
          <w:p w:rsidRPr="00E02700" w:rsidR="7755780E" w:rsidP="07BD692C" w:rsidRDefault="7755780E" w14:paraId="4CAE8101" wp14:textId="77777777">
            <w:pPr>
              <w:rPr>
                <w:rFonts w:eastAsia="Times New Roman"/>
              </w:rPr>
            </w:pPr>
            <w:r>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185" w:type="dxa"/>
            <w:tcMar/>
          </w:tcPr>
          <w:p w:rsidRPr="00E02700" w:rsidR="7755780E" w:rsidP="7755780E" w:rsidRDefault="7755780E" w14:paraId="22A63677" wp14:textId="77777777">
            <w:pPr>
              <w:cnfStyle w:val="000000000000" w:firstRow="0" w:lastRow="0" w:firstColumn="0" w:lastColumn="0" w:oddVBand="0" w:evenVBand="0" w:oddHBand="0" w:evenHBand="0" w:firstRowFirstColumn="0" w:firstRowLastColumn="0" w:lastRowFirstColumn="0" w:lastRowLastColumn="0"/>
            </w:pPr>
            <w:commentRangeStart w:id="2133529379"/>
            <w:r>
              <w:rPr>
                <w:rFonts w:eastAsia="Times New Roman"/>
              </w:rPr>
              <w:t xml:space="preserve">1) </w:t>
            </w:r>
            <w:commentRangeStart w:id="798950393"/>
            <w:r>
              <w:rPr>
                <w:rFonts w:eastAsia="Times New Roman"/>
              </w:rPr>
              <w:t>El actor registra, consulta, modifica o elimina la información del paciente.</w:t>
            </w:r>
            <w:commentRangeEnd w:id="798950393"/>
            <w:r>
              <w:rPr>
                <w:rStyle w:val="CommentReference"/>
              </w:rPr>
              <w:commentReference w:id="798950393"/>
            </w:r>
            <w:r>
              <w:rPr>
                <w:rFonts w:eastAsia="Times New Roman"/>
              </w:rPr>
              <w:t xml:space="preserve"> </w:t>
            </w:r>
            <w:commentRangeEnd w:id="2133529379"/>
            <w:r>
              <w:rPr>
                <w:rStyle w:val="CommentReference"/>
              </w:rPr>
              <w:commentReference w:id="2133529379"/>
            </w:r>
          </w:p>
          <w:p w:rsidRPr="00E02700" w:rsidR="7755780E" w:rsidP="13EAE0D2" w:rsidRDefault="7755780E" w14:paraId="149BCD76"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2) El siste</w:t>
            </w:r>
            <w:commentRangeStart w:id="575274387"/>
            <w:r>
              <w:rPr>
                <w:rFonts w:eastAsia="Times New Roman"/>
              </w:rPr>
              <w:t>ma valida los campos obligatorios y v</w:t>
            </w:r>
            <w:commentRangeEnd w:id="575274387"/>
            <w:r>
              <w:rPr>
                <w:rStyle w:val="CommentReference"/>
              </w:rPr>
              <w:commentReference w:id="575274387"/>
            </w:r>
            <w:r>
              <w:rPr>
                <w:rFonts w:eastAsia="Times New Roman"/>
              </w:rPr>
              <w:t>erifica que el documento de identidad no esté duplicado.</w:t>
            </w:r>
          </w:p>
        </w:tc>
      </w:tr>
      <w:tr xmlns:wp14="http://schemas.microsoft.com/office/word/2010/wordml" w:rsidRPr="00E02700" w:rsidR="7755780E" w:rsidTr="07BD692C" w14:paraId="76936DF6" wp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tcMar/>
          </w:tcPr>
          <w:p w:rsidRPr="00E02700" w:rsidR="7755780E" w:rsidP="07BD692C" w:rsidRDefault="7755780E" w14:paraId="210E9ADA" wp14:textId="77777777">
            <w:pPr>
              <w:rPr>
                <w:rFonts w:eastAsia="Times New Roman"/>
              </w:rPr>
            </w:pPr>
            <w:r>
              <w:rPr>
                <w:rFonts w:eastAsia="Times New Roman"/>
              </w:rPr>
              <w:t>Flujo alternativo</w:t>
            </w:r>
          </w:p>
        </w:tc>
        <w:tc>
          <w:tcPr>
            <w:cnfStyle w:val="000000000000" w:firstRow="0" w:lastRow="0" w:firstColumn="0" w:lastColumn="0" w:oddVBand="0" w:evenVBand="0" w:oddHBand="0" w:evenHBand="0" w:firstRowFirstColumn="0" w:firstRowLastColumn="0" w:lastRowFirstColumn="0" w:lastRowLastColumn="0"/>
            <w:tcW w:w="7185" w:type="dxa"/>
            <w:tcMar/>
          </w:tcPr>
          <w:p w:rsidRPr="00E02700" w:rsidR="7755780E" w:rsidP="07BD692C" w:rsidRDefault="7755780E" w14:paraId="464ECC3E" wp14:textId="77777777">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Si el documento ya existe, el sistema impide el registro duplicado y sugiere consultar el paciente existente.</w:t>
            </w:r>
          </w:p>
        </w:tc>
      </w:tr>
      <w:tr xmlns:wp14="http://schemas.microsoft.com/office/word/2010/wordml" w:rsidRPr="00E02700" w:rsidR="7755780E" w:rsidTr="07BD692C" w14:paraId="1604A7D6" wp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tcMar/>
          </w:tcPr>
          <w:p w:rsidRPr="00E02700" w:rsidR="7755780E" w:rsidP="07BD692C" w:rsidRDefault="7755780E" w14:paraId="10D001BD" wp14:textId="77777777">
            <w:pPr>
              <w:rPr>
                <w:rFonts w:eastAsia="Times New Roman"/>
              </w:rPr>
            </w:pPr>
            <w:r>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185" w:type="dxa"/>
            <w:tcMar/>
          </w:tcPr>
          <w:p w:rsidRPr="00E02700" w:rsidR="7755780E" w:rsidP="07BD692C" w:rsidRDefault="7755780E" w14:paraId="3D45533F"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La información del paciente queda actualizada y disponible para los módulos de citas e historia clínica.</w:t>
            </w:r>
          </w:p>
        </w:tc>
      </w:tr>
    </w:tbl>
    <w:p xmlns:wp14="http://schemas.microsoft.com/office/word/2010/wordml" w:rsidRPr="00E02700" w:rsidR="7EE08FEF" w:rsidP="7755780E" w:rsidRDefault="61DBCD06" w14:paraId="5046649E" wp14:textId="77777777">
      <w:pPr>
        <w:pStyle w:val="Ttulo2"/>
        <w:spacing w:before="299" w:after="299"/>
        <w:rPr>
          <w:rFonts w:eastAsia="Times New Roman" w:cs="Times New Roman"/>
          <w:lang w:val="es-CO"/>
        </w:rPr>
      </w:pPr>
      <w:bookmarkStart w:name="_Toc1547180903" w:id="1530968352"/>
      <w:r>
        <w:rPr>
          <w:rFonts w:eastAsia="Times New Roman" w:cs="Times New Roman"/>
        </w:rPr>
        <w:t>CU-06 — Agendar cita</w:t>
      </w:r>
      <w:bookmarkEnd w:id="1530968352"/>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55B622D2"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4A0F350B" wp14:textId="77777777">
            <w:pPr>
              <w:jc w:val="center"/>
              <w:rPr>
                <w:rFonts w:eastAsia="Times New Roman"/>
              </w:rPr>
            </w:pPr>
            <w:r>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2ADCB6BA"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Contenido</w:t>
            </w:r>
          </w:p>
        </w:tc>
      </w:tr>
      <w:tr xmlns:wp14="http://schemas.microsoft.com/office/word/2010/wordml" w:rsidRPr="00E02700" w:rsidR="7755780E" w:rsidTr="07BD692C" w14:paraId="1A0AF3B4"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76350CFA" wp14:textId="77777777">
            <w:pPr>
              <w:rPr>
                <w:rFonts w:eastAsia="Times New Roman"/>
              </w:rPr>
            </w:pPr>
            <w:r>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70762E3E"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 (Asistente)</w:t>
            </w:r>
          </w:p>
        </w:tc>
      </w:tr>
      <w:tr xmlns:wp14="http://schemas.microsoft.com/office/word/2010/wordml" w:rsidRPr="00E02700" w:rsidR="7755780E" w:rsidTr="07BD692C" w14:paraId="4D607B52"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140DB606" wp14:textId="77777777">
            <w:pPr>
              <w:rPr>
                <w:rFonts w:eastAsia="Times New Roman"/>
              </w:rPr>
            </w:pPr>
            <w:r>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5567B99E"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Programar una cita asociando paciente, fecha, hora y motivo de consulta.</w:t>
            </w:r>
          </w:p>
        </w:tc>
      </w:tr>
      <w:tr xmlns:wp14="http://schemas.microsoft.com/office/word/2010/wordml" w:rsidRPr="00E02700" w:rsidR="7755780E" w:rsidTr="07BD692C" w14:paraId="5D35353E"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6C5AB6BB" wp14:textId="77777777">
            <w:pPr>
              <w:rPr>
                <w:rFonts w:eastAsia="Times New Roman"/>
              </w:rPr>
            </w:pPr>
            <w:r>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24229C37"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paciente está registrado en el sistema.</w:t>
            </w:r>
          </w:p>
        </w:tc>
      </w:tr>
      <w:tr xmlns:wp14="http://schemas.microsoft.com/office/word/2010/wordml" w:rsidRPr="00E02700" w:rsidR="7755780E" w:rsidTr="07BD692C" w14:paraId="0A9A2BF7"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237CDCB7" wp14:textId="77777777">
            <w:pPr>
              <w:rPr>
                <w:rFonts w:eastAsia="Times New Roman"/>
              </w:rPr>
            </w:pPr>
            <w:r>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7755780E" w:rsidRDefault="7755780E" w14:paraId="7959B00F"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 xml:space="preserve">1) El actor selecciona al paciente. </w:t>
            </w:r>
          </w:p>
          <w:p w:rsidRPr="00E02700" w:rsidR="7755780E" w:rsidP="7755780E" w:rsidRDefault="7755780E" w14:paraId="009D1CEF" wp14:textId="77777777">
            <w:pPr>
              <w:cnfStyle w:val="000000000000" w:firstRow="0" w:lastRow="0" w:firstColumn="0" w:lastColumn="0" w:oddVBand="0" w:evenVBand="0" w:oddHBand="0" w:evenHBand="0" w:firstRowFirstColumn="0" w:firstRowLastColumn="0" w:lastRowFirstColumn="0" w:lastRowLastColumn="0"/>
            </w:pPr>
            <w:r>
              <w:rPr>
                <w:rFonts w:eastAsia="Times New Roman"/>
              </w:rPr>
              <w:t xml:space="preserve">2) Define fecha, hora </w:t>
            </w:r>
            <w:commentRangeStart w:id="262069190"/>
            <w:r>
              <w:rPr>
                <w:rFonts w:eastAsia="Times New Roman"/>
              </w:rPr>
              <w:t>y motivo de consulta.</w:t>
            </w:r>
            <w:commentRangeEnd w:id="262069190"/>
            <w:r>
              <w:rPr>
                <w:rStyle w:val="CommentReference"/>
              </w:rPr>
              <w:commentReference w:id="262069190"/>
            </w:r>
            <w:r>
              <w:rPr>
                <w:rFonts w:eastAsia="Times New Roman"/>
              </w:rPr>
              <w:t xml:space="preserve"> </w:t>
            </w:r>
          </w:p>
          <w:p w:rsidRPr="00E02700" w:rsidR="7755780E" w:rsidP="7755780E" w:rsidRDefault="7755780E" w14:paraId="25CA125A"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 xml:space="preserve">3) El sistema verifica disponibilidad en la agenda. </w:t>
            </w:r>
          </w:p>
          <w:p w:rsidRPr="00E02700" w:rsidR="7755780E" w:rsidP="07BD692C" w:rsidRDefault="7755780E" w14:paraId="19F4462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4) Se confirma la cita.</w:t>
            </w:r>
          </w:p>
        </w:tc>
      </w:tr>
      <w:tr xmlns:wp14="http://schemas.microsoft.com/office/word/2010/wordml" w:rsidRPr="00E02700" w:rsidR="7755780E" w:rsidTr="07BD692C" w14:paraId="6E751B8B"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019CC1D0" wp14:textId="77777777">
            <w:pPr>
              <w:rPr>
                <w:rFonts w:eastAsia="Times New Roman"/>
              </w:rPr>
            </w:pPr>
            <w:r>
              <w:rPr>
                <w:rFonts w:eastAsia="Times New Roman"/>
              </w:rPr>
              <w:t>Flujo alternativo</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3638EAA1"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Si no hay disponibilidad, el sistema propone una alternativa de fecha/hora; si el paciente no la acepta, la solicitud se cierra sin agendar.</w:t>
            </w:r>
          </w:p>
        </w:tc>
      </w:tr>
      <w:tr xmlns:wp14="http://schemas.microsoft.com/office/word/2010/wordml" w:rsidRPr="00E02700" w:rsidR="7755780E" w:rsidTr="07BD692C" w14:paraId="5F2AF552"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372CA160" wp14:textId="77777777">
            <w:pPr>
              <w:rPr>
                <w:rFonts w:eastAsia="Times New Roman"/>
              </w:rPr>
            </w:pPr>
            <w:r>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13EAE0D2" w:rsidRDefault="7755780E" w14:paraId="5920B8F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La cita queda reg</w:t>
            </w:r>
            <w:commentRangeStart w:id="1786174565"/>
            <w:r>
              <w:rPr>
                <w:rFonts w:eastAsia="Times New Roman"/>
              </w:rPr>
              <w:t>istrada en la agenda y visible para el equipo clínico.</w:t>
            </w:r>
            <w:commentRangeEnd w:id="1786174565"/>
            <w:r>
              <w:rPr>
                <w:rStyle w:val="CommentReference"/>
              </w:rPr>
              <w:commentReference w:id="1786174565"/>
            </w:r>
          </w:p>
        </w:tc>
      </w:tr>
      <w:tr xmlns:wp14="http://schemas.microsoft.com/office/word/2010/wordml" w:rsidRPr="00E02700" w:rsidR="7755780E" w:rsidTr="07BD692C" w14:paraId="28157766"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28E5DC8A" wp14:textId="77777777">
            <w:pPr>
              <w:rPr>
                <w:rFonts w:eastAsia="Times New Roman"/>
              </w:rPr>
            </w:pPr>
            <w:r>
              <w:rPr>
                <w:rFonts w:eastAsia="Times New Roman"/>
              </w:rPr>
              <w:t>Nota de estado</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7755780E" w:rsidRDefault="7755780E" w14:paraId="38DD5B4A" wp14:textId="77777777">
            <w:pPr>
              <w:jc w:val="left"/>
              <w:cnfStyle w:val="000000000000" w:firstRow="0" w:lastRow="0" w:firstColumn="0" w:lastColumn="0" w:oddVBand="0" w:evenVBand="0" w:oddHBand="0" w:evenHBand="0" w:firstRowFirstColumn="0" w:firstRowLastColumn="0" w:lastRowFirstColumn="0" w:lastRowLastColumn="0"/>
            </w:pPr>
            <w:r>
              <w:rPr>
                <w:rFonts w:eastAsia="Times New Roman"/>
              </w:rPr>
              <w:t xml:space="preserve">La sugerencia asistida de horarios alternativos (RF-17) se logra mediante un componente de IA.</w:t>
            </w:r>
          </w:p>
        </w:tc>
      </w:tr>
    </w:tbl>
    <w:p xmlns:wp14="http://schemas.microsoft.com/office/word/2010/wordml" w:rsidRPr="00E02700" w:rsidR="7EE08FEF" w:rsidP="7755780E" w:rsidRDefault="61DBCD06" w14:paraId="294CDF52" wp14:textId="77777777">
      <w:pPr>
        <w:pStyle w:val="Ttulo2"/>
        <w:spacing w:before="299" w:after="299"/>
        <w:rPr>
          <w:rFonts w:eastAsia="Times New Roman" w:cs="Times New Roman"/>
          <w:lang w:val="es-CO"/>
        </w:rPr>
      </w:pPr>
      <w:bookmarkStart w:name="_Toc1395660446" w:id="1201490803"/>
      <w:r>
        <w:rPr>
          <w:rFonts w:eastAsia="Times New Roman" w:cs="Times New Roman"/>
        </w:rPr>
        <w:t>CU-07 — Reprogramar cita</w:t>
      </w:r>
      <w:bookmarkEnd w:id="1201490803"/>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6E5A6F66"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1B4F87F1" wp14:textId="77777777">
            <w:pPr>
              <w:jc w:val="center"/>
              <w:rPr>
                <w:rFonts w:eastAsia="Times New Roman"/>
              </w:rPr>
            </w:pPr>
            <w:r>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5D942C78"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Contenido</w:t>
            </w:r>
          </w:p>
        </w:tc>
      </w:tr>
      <w:tr xmlns:wp14="http://schemas.microsoft.com/office/word/2010/wordml" w:rsidRPr="00E02700" w:rsidR="7755780E" w:rsidTr="07BD692C" w14:paraId="229E0DF6"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580796D4" wp14:textId="77777777">
            <w:pPr>
              <w:rPr>
                <w:rFonts w:eastAsia="Times New Roman"/>
              </w:rPr>
            </w:pPr>
            <w:r>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11878AEA"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w:t>
            </w:r>
          </w:p>
        </w:tc>
      </w:tr>
      <w:tr xmlns:wp14="http://schemas.microsoft.com/office/word/2010/wordml" w:rsidRPr="00E02700" w:rsidR="7755780E" w:rsidTr="07BD692C" w14:paraId="1957D13E"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33CA4FD8" wp14:textId="77777777">
            <w:pPr>
              <w:rPr>
                <w:rFonts w:eastAsia="Times New Roman"/>
              </w:rPr>
            </w:pPr>
            <w:r>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1B1634C9"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Modificar la fecha y/u hora de una cita previamente asignada.</w:t>
            </w:r>
          </w:p>
        </w:tc>
      </w:tr>
      <w:tr xmlns:wp14="http://schemas.microsoft.com/office/word/2010/wordml" w:rsidRPr="00E02700" w:rsidR="7755780E" w:rsidTr="07BD692C" w14:paraId="76533355"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5FAB9704" wp14:textId="77777777">
            <w:pPr>
              <w:rPr>
                <w:rFonts w:eastAsia="Times New Roman"/>
              </w:rPr>
            </w:pPr>
            <w:r>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3EE39959"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Existe una cita previamente registrada.</w:t>
            </w:r>
          </w:p>
        </w:tc>
      </w:tr>
      <w:tr xmlns:wp14="http://schemas.microsoft.com/office/word/2010/wordml" w:rsidRPr="00E02700" w:rsidR="7755780E" w:rsidTr="07BD692C" w14:paraId="4E74545E"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522BD392" wp14:textId="77777777">
            <w:pPr>
              <w:rPr>
                <w:rFonts w:eastAsia="Times New Roman"/>
              </w:rPr>
            </w:pPr>
            <w:r>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7755780E" w:rsidRDefault="7755780E" w14:paraId="414FEF98"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 xml:space="preserve">1) El actor localiza la cita. </w:t>
            </w:r>
          </w:p>
          <w:p w:rsidRPr="00E02700" w:rsidR="7755780E" w:rsidP="7755780E" w:rsidRDefault="7755780E" w14:paraId="10200E9F"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 xml:space="preserve">2) Define la nueva fecha/hora. </w:t>
            </w:r>
          </w:p>
          <w:p w:rsidRPr="00E02700" w:rsidR="7755780E" w:rsidP="07BD692C" w:rsidRDefault="7755780E" w14:paraId="4E92A567"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3) El sistema verifica disponibilidad y actualiza el registro.</w:t>
            </w:r>
          </w:p>
        </w:tc>
      </w:tr>
      <w:tr xmlns:wp14="http://schemas.microsoft.com/office/word/2010/wordml" w:rsidRPr="00E02700" w:rsidR="7755780E" w:rsidTr="07BD692C" w14:paraId="7139896E"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394BD090" w:rsidP="7755780E" w:rsidRDefault="394BD090" w14:paraId="3DCC5AAC" wp14:textId="77777777">
            <w:pPr>
              <w:rPr>
                <w:szCs w:val="24"/>
              </w:rPr>
            </w:pPr>
            <w:r>
              <w:rPr>
                <w:rFonts w:eastAsia="Times New Roman"/>
                <w:szCs w:val="24"/>
              </w:rPr>
              <w:t>Flujo alternativo</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394BD090" w:rsidP="7755780E" w:rsidRDefault="394BD090" w14:paraId="342B424A"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Si la nueva fecha/hora no está disponible, el sistema no completa la reprogramación y solicita otra opción.</w:t>
            </w:r>
          </w:p>
        </w:tc>
      </w:tr>
      <w:tr xmlns:wp14="http://schemas.microsoft.com/office/word/2010/wordml" w:rsidRPr="00E02700" w:rsidR="7755780E" w:rsidTr="07BD692C" w14:paraId="01D7EBFB"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03FCFF14" wp14:textId="77777777">
            <w:pPr>
              <w:rPr>
                <w:rFonts w:eastAsia="Times New Roman"/>
              </w:rPr>
            </w:pPr>
            <w:r>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1588D5FB"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La cita queda reprogramada y refleja la nueva fecha/hora en la agenda.</w:t>
            </w:r>
          </w:p>
        </w:tc>
      </w:tr>
    </w:tbl>
    <w:p xmlns:wp14="http://schemas.microsoft.com/office/word/2010/wordml" w:rsidRPr="00E02700" w:rsidR="7EE08FEF" w:rsidP="7755780E" w:rsidRDefault="61DBCD06" w14:paraId="298B5AE4" wp14:textId="77777777">
      <w:pPr>
        <w:pStyle w:val="Ttulo2"/>
        <w:spacing w:before="299" w:after="299"/>
        <w:rPr>
          <w:rFonts w:eastAsia="Times New Roman" w:cs="Times New Roman"/>
          <w:lang w:val="es-CO"/>
        </w:rPr>
      </w:pPr>
      <w:bookmarkStart w:name="_Toc634177506" w:id="938956079"/>
      <w:r>
        <w:rPr>
          <w:rFonts w:eastAsia="Times New Roman" w:cs="Times New Roman"/>
        </w:rPr>
        <w:t>CU-08 — Cancelar cita</w:t>
      </w:r>
      <w:bookmarkEnd w:id="938956079"/>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388957A2"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5" w:type="dxa"/>
            <w:tcMar/>
          </w:tcPr>
          <w:p w:rsidRPr="00E02700" w:rsidR="7755780E" w:rsidP="07BD692C" w:rsidRDefault="7755780E" w14:paraId="160705F5" wp14:textId="77777777">
            <w:pPr>
              <w:jc w:val="center"/>
              <w:rPr>
                <w:rFonts w:eastAsia="Times New Roman"/>
              </w:rPr>
            </w:pPr>
            <w:r>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245" w:type="dxa"/>
            <w:tcMar/>
          </w:tcPr>
          <w:p w:rsidRPr="00E02700" w:rsidR="7755780E" w:rsidP="07BD692C" w:rsidRDefault="7755780E" w14:paraId="3F61F9C2"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Contenido</w:t>
            </w:r>
          </w:p>
        </w:tc>
      </w:tr>
      <w:tr xmlns:wp14="http://schemas.microsoft.com/office/word/2010/wordml" w:rsidRPr="00E02700" w:rsidR="7755780E" w:rsidTr="07BD692C" w14:paraId="0A79DE1B" wp14:textId="77777777">
        <w:trPr>
          <w:trHeight w:val="300"/>
        </w:trPr>
        <w:tc>
          <w:tcPr>
            <w:cnfStyle w:val="001000000000" w:firstRow="0" w:lastRow="0" w:firstColumn="1" w:lastColumn="0" w:oddVBand="0" w:evenVBand="0" w:oddHBand="0" w:evenHBand="0" w:firstRowFirstColumn="0" w:firstRowLastColumn="0" w:lastRowFirstColumn="0" w:lastRowLastColumn="0"/>
            <w:tcW w:w="2115" w:type="dxa"/>
            <w:tcMar/>
          </w:tcPr>
          <w:p w:rsidRPr="00E02700" w:rsidR="7755780E" w:rsidP="07BD692C" w:rsidRDefault="7755780E" w14:paraId="50220E81" wp14:textId="77777777">
            <w:pPr>
              <w:rPr>
                <w:rFonts w:eastAsia="Times New Roman"/>
              </w:rPr>
            </w:pPr>
            <w:r>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245" w:type="dxa"/>
            <w:tcMar/>
          </w:tcPr>
          <w:p w:rsidRPr="00E02700" w:rsidR="7755780E" w:rsidP="07BD692C" w:rsidRDefault="7755780E" w14:paraId="5E70F9BE"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 (Asistente)</w:t>
            </w:r>
          </w:p>
        </w:tc>
      </w:tr>
      <w:tr xmlns:wp14="http://schemas.microsoft.com/office/word/2010/wordml" w:rsidRPr="00E02700" w:rsidR="7755780E" w:rsidTr="07BD692C" w14:paraId="554FF66F" wp14:textId="77777777">
        <w:trPr>
          <w:trHeight w:val="300"/>
        </w:trPr>
        <w:tc>
          <w:tcPr>
            <w:cnfStyle w:val="001000000000" w:firstRow="0" w:lastRow="0" w:firstColumn="1" w:lastColumn="0" w:oddVBand="0" w:evenVBand="0" w:oddHBand="0" w:evenHBand="0" w:firstRowFirstColumn="0" w:firstRowLastColumn="0" w:lastRowFirstColumn="0" w:lastRowLastColumn="0"/>
            <w:tcW w:w="2115" w:type="dxa"/>
            <w:tcMar/>
          </w:tcPr>
          <w:p w:rsidRPr="00E02700" w:rsidR="7755780E" w:rsidP="07BD692C" w:rsidRDefault="7755780E" w14:paraId="55E8A7CD" wp14:textId="77777777">
            <w:pPr>
              <w:rPr>
                <w:rFonts w:eastAsia="Times New Roman"/>
              </w:rPr>
            </w:pPr>
            <w:r>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245" w:type="dxa"/>
            <w:tcMar/>
          </w:tcPr>
          <w:p w:rsidRPr="00E02700" w:rsidR="7755780E" w:rsidP="07BD692C" w:rsidRDefault="7755780E" w14:paraId="3DFAF8EC"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Anular una cita registrada en la agenda del sistema.</w:t>
            </w:r>
          </w:p>
        </w:tc>
      </w:tr>
      <w:tr xmlns:wp14="http://schemas.microsoft.com/office/word/2010/wordml" w:rsidRPr="00E02700" w:rsidR="7755780E" w:rsidTr="07BD692C" w14:paraId="3C0ABBC9" wp14:textId="77777777">
        <w:trPr>
          <w:trHeight w:val="300"/>
        </w:trPr>
        <w:tc>
          <w:tcPr>
            <w:cnfStyle w:val="001000000000" w:firstRow="0" w:lastRow="0" w:firstColumn="1" w:lastColumn="0" w:oddVBand="0" w:evenVBand="0" w:oddHBand="0" w:evenHBand="0" w:firstRowFirstColumn="0" w:firstRowLastColumn="0" w:lastRowFirstColumn="0" w:lastRowLastColumn="0"/>
            <w:tcW w:w="2115" w:type="dxa"/>
            <w:tcMar/>
          </w:tcPr>
          <w:p w:rsidRPr="00E02700" w:rsidR="7755780E" w:rsidP="07BD692C" w:rsidRDefault="7755780E" w14:paraId="1FDE16C5" wp14:textId="77777777">
            <w:pPr>
              <w:rPr>
                <w:rFonts w:eastAsia="Times New Roman"/>
              </w:rPr>
            </w:pPr>
            <w:r>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245" w:type="dxa"/>
            <w:tcMar/>
          </w:tcPr>
          <w:p w:rsidRPr="00E02700" w:rsidR="7755780E" w:rsidP="07BD692C" w:rsidRDefault="7755780E" w14:paraId="3B22D3D3"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Existe una cita previamente registrada.</w:t>
            </w:r>
          </w:p>
        </w:tc>
      </w:tr>
      <w:tr xmlns:wp14="http://schemas.microsoft.com/office/word/2010/wordml" w:rsidRPr="00E02700" w:rsidR="7755780E" w:rsidTr="07BD692C" w14:paraId="5A490F1A" wp14:textId="77777777">
        <w:trPr>
          <w:trHeight w:val="300"/>
        </w:trPr>
        <w:tc>
          <w:tcPr>
            <w:cnfStyle w:val="001000000000" w:firstRow="0" w:lastRow="0" w:firstColumn="1" w:lastColumn="0" w:oddVBand="0" w:evenVBand="0" w:oddHBand="0" w:evenHBand="0" w:firstRowFirstColumn="0" w:firstRowLastColumn="0" w:lastRowFirstColumn="0" w:lastRowLastColumn="0"/>
            <w:tcW w:w="2115" w:type="dxa"/>
            <w:tcMar/>
          </w:tcPr>
          <w:p w:rsidRPr="00E02700" w:rsidR="7755780E" w:rsidP="07BD692C" w:rsidRDefault="7755780E" w14:paraId="6AC240AA" wp14:textId="77777777">
            <w:pPr>
              <w:rPr>
                <w:rFonts w:eastAsia="Times New Roman"/>
              </w:rPr>
            </w:pPr>
            <w:r>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245" w:type="dxa"/>
            <w:tcMar/>
          </w:tcPr>
          <w:p w:rsidRPr="00E02700" w:rsidR="7755780E" w:rsidP="7755780E" w:rsidRDefault="7755780E" w14:paraId="54AC5270"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 xml:space="preserve">1) El actor localiza la cita. </w:t>
            </w:r>
          </w:p>
          <w:p w:rsidRPr="00E02700" w:rsidR="14322713" w:rsidP="7755780E" w:rsidRDefault="14322713" w14:paraId="1A9219BF" wp14:textId="77777777">
            <w:pPr>
              <w:jc w:val="left"/>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2) El actor presiona el botón para cancelar la cita.</w:t>
            </w:r>
          </w:p>
          <w:p w:rsidRPr="00E02700" w:rsidR="7755780E" w:rsidP="7755780E" w:rsidRDefault="7755780E" w14:paraId="2CBF6703"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 xml:space="preserve">3) Confirma la cancelación. </w:t>
            </w:r>
          </w:p>
          <w:p w:rsidRPr="00E02700" w:rsidR="7755780E" w:rsidP="07BD692C" w:rsidRDefault="7755780E" w14:paraId="42A81BC5"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4) El sistema actualiza el estado de la cita en la agenda a cancelada.</w:t>
            </w:r>
          </w:p>
        </w:tc>
      </w:tr>
      <w:tr xmlns:wp14="http://schemas.microsoft.com/office/word/2010/wordml" w:rsidRPr="00E02700" w:rsidR="7755780E" w:rsidTr="07BD692C" w14:paraId="1BBF2B29" wp14:textId="77777777">
        <w:trPr>
          <w:trHeight w:val="300"/>
        </w:trPr>
        <w:tc>
          <w:tcPr>
            <w:cnfStyle w:val="001000000000" w:firstRow="0" w:lastRow="0" w:firstColumn="1" w:lastColumn="0" w:oddVBand="0" w:evenVBand="0" w:oddHBand="0" w:evenHBand="0" w:firstRowFirstColumn="0" w:firstRowLastColumn="0" w:lastRowFirstColumn="0" w:lastRowLastColumn="0"/>
            <w:tcW w:w="2115" w:type="dxa"/>
            <w:tcMar/>
          </w:tcPr>
          <w:p w:rsidRPr="00E02700" w:rsidR="224A3A4B" w:rsidP="7755780E" w:rsidRDefault="224A3A4B" w14:paraId="7B0FCFD7" wp14:textId="77777777">
            <w:pPr>
              <w:rPr>
                <w:szCs w:val="24"/>
              </w:rPr>
            </w:pPr>
            <w:r>
              <w:rPr>
                <w:rFonts w:eastAsia="Times New Roman"/>
                <w:szCs w:val="24"/>
              </w:rPr>
              <w:t>Flujo alternativo</w:t>
            </w:r>
          </w:p>
        </w:tc>
        <w:tc>
          <w:tcPr>
            <w:cnfStyle w:val="000000000000" w:firstRow="0" w:lastRow="0" w:firstColumn="0" w:lastColumn="0" w:oddVBand="0" w:evenVBand="0" w:oddHBand="0" w:evenHBand="0" w:firstRowFirstColumn="0" w:firstRowLastColumn="0" w:lastRowFirstColumn="0" w:lastRowLastColumn="0"/>
            <w:tcW w:w="7245" w:type="dxa"/>
            <w:tcMar/>
          </w:tcPr>
          <w:p w:rsidRPr="00E02700" w:rsidR="224A3A4B" w:rsidP="7755780E" w:rsidRDefault="224A3A4B" w14:paraId="67137D8C"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Si el paciente no asiste sin cancelar previamente, la cita se registra como "no asistida" (ROC-13).</w:t>
            </w:r>
          </w:p>
        </w:tc>
      </w:tr>
      <w:tr xmlns:wp14="http://schemas.microsoft.com/office/word/2010/wordml" w:rsidRPr="00E02700" w:rsidR="7755780E" w:rsidTr="07BD692C" w14:paraId="65C3C59A" wp14:textId="77777777">
        <w:trPr>
          <w:trHeight w:val="300"/>
        </w:trPr>
        <w:tc>
          <w:tcPr>
            <w:cnfStyle w:val="001000000000" w:firstRow="0" w:lastRow="0" w:firstColumn="1" w:lastColumn="0" w:oddVBand="0" w:evenVBand="0" w:oddHBand="0" w:evenHBand="0" w:firstRowFirstColumn="0" w:firstRowLastColumn="0" w:lastRowFirstColumn="0" w:lastRowLastColumn="0"/>
            <w:tcW w:w="2115" w:type="dxa"/>
            <w:tcMar/>
          </w:tcPr>
          <w:p w:rsidRPr="00E02700" w:rsidR="7755780E" w:rsidP="07BD692C" w:rsidRDefault="7755780E" w14:paraId="3BE35654" wp14:textId="77777777">
            <w:pPr>
              <w:rPr>
                <w:rFonts w:eastAsia="Times New Roman"/>
              </w:rPr>
            </w:pPr>
            <w:r>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245" w:type="dxa"/>
            <w:tcMar/>
          </w:tcPr>
          <w:p w:rsidRPr="00E02700" w:rsidR="7755780E" w:rsidP="07BD692C" w:rsidRDefault="7755780E" w14:paraId="4B5D2CF5"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La cita queda marcada como cancelada; una nueva fecha solo se define si el paciente lo solicita.</w:t>
            </w:r>
          </w:p>
        </w:tc>
      </w:tr>
    </w:tbl>
    <w:p xmlns:wp14="http://schemas.microsoft.com/office/word/2010/wordml" w:rsidRPr="00E02700" w:rsidR="7EE08FEF" w:rsidP="7755780E" w:rsidRDefault="61DBCD06" w14:paraId="415CA0DB" wp14:textId="77777777">
      <w:pPr>
        <w:pStyle w:val="Ttulo2"/>
        <w:spacing w:before="299" w:after="299"/>
        <w:rPr>
          <w:rFonts w:eastAsia="Times New Roman" w:cs="Times New Roman"/>
          <w:lang w:val="es-CO"/>
        </w:rPr>
      </w:pPr>
      <w:bookmarkStart w:name="_Toc22012469" w:id="822018029"/>
      <w:r>
        <w:rPr>
          <w:rFonts w:eastAsia="Times New Roman" w:cs="Times New Roman"/>
        </w:rPr>
        <w:t>CU-09 — Gestionar historia clínica</w:t>
      </w:r>
      <w:bookmarkEnd w:id="822018029"/>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29396273"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3C03ACB7" wp14:textId="77777777">
            <w:pPr>
              <w:jc w:val="center"/>
              <w:rPr>
                <w:rFonts w:eastAsia="Times New Roman"/>
              </w:rPr>
            </w:pPr>
            <w:r>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29E59BD2"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Contenido</w:t>
            </w:r>
          </w:p>
        </w:tc>
      </w:tr>
      <w:tr xmlns:wp14="http://schemas.microsoft.com/office/word/2010/wordml" w:rsidRPr="00E02700" w:rsidR="7755780E" w:rsidTr="07BD692C" w14:paraId="56698DCB"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1B7AF33E" wp14:textId="77777777">
            <w:pPr>
              <w:rPr>
                <w:rFonts w:eastAsia="Times New Roman"/>
              </w:rPr>
            </w:pPr>
            <w:r>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BB7AA29" w:rsidP="07BD692C" w:rsidRDefault="7BB7AA29" w14:paraId="6607E65D"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 (Asistente)</w:t>
            </w:r>
          </w:p>
        </w:tc>
      </w:tr>
      <w:tr xmlns:wp14="http://schemas.microsoft.com/office/word/2010/wordml" w:rsidRPr="00E02700" w:rsidR="7755780E" w:rsidTr="07BD692C" w14:paraId="33132EDD"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2D127C18" wp14:textId="77777777">
            <w:pPr>
              <w:rPr>
                <w:rFonts w:eastAsia="Times New Roman"/>
              </w:rPr>
            </w:pPr>
            <w:r>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567FB07B"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Mantener actualizada la historia clínica del paciente para garantizar continuidad y trazabilidad de la atención odontológica.</w:t>
            </w:r>
          </w:p>
        </w:tc>
      </w:tr>
      <w:tr xmlns:wp14="http://schemas.microsoft.com/office/word/2010/wordml" w:rsidRPr="00E02700" w:rsidR="7755780E" w:rsidTr="07BD692C" w14:paraId="2649E6F7"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5400FDCE" wp14:textId="77777777">
            <w:pPr>
              <w:rPr>
                <w:rFonts w:eastAsia="Times New Roman"/>
              </w:rPr>
            </w:pPr>
            <w:r>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6C8B421B"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paciente está registrado; si no existe historia previa, se crea una nueva antes de continuar. Requiere el consentimiento informado asociado (CU-18) cuando corresponde a un procedimiento.</w:t>
            </w:r>
          </w:p>
        </w:tc>
      </w:tr>
      <w:tr xmlns:wp14="http://schemas.microsoft.com/office/word/2010/wordml" w:rsidRPr="00E02700" w:rsidR="7755780E" w:rsidTr="07BD692C" w14:paraId="78E8926E"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056C6F99" wp14:textId="77777777">
            <w:pPr>
              <w:rPr>
                <w:rFonts w:eastAsia="Times New Roman"/>
              </w:rPr>
            </w:pPr>
            <w:r>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7755780E" w:rsidRDefault="7755780E" w14:paraId="2C422A34"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 xml:space="preserve">1) El actor selecciona al paciente. </w:t>
            </w:r>
          </w:p>
          <w:p w:rsidRPr="00E02700" w:rsidR="7755780E" w:rsidP="7755780E" w:rsidRDefault="7755780E" w14:paraId="19C90602" wp14:textId="77777777">
            <w:pPr>
              <w:cnfStyle w:val="000000000000" w:firstRow="0" w:lastRow="0" w:firstColumn="0" w:lastColumn="0" w:oddVBand="0" w:evenVBand="0" w:oddHBand="0" w:evenHBand="0" w:firstRowFirstColumn="0" w:firstRowLastColumn="0" w:lastRowFirstColumn="0" w:lastRowLastColumn="0"/>
            </w:pPr>
            <w:r>
              <w:rPr>
                <w:rFonts w:eastAsia="Times New Roman"/>
              </w:rPr>
              <w:t>2) Con</w:t>
            </w:r>
            <w:commentRangeStart w:id="706016091"/>
            <w:r>
              <w:rPr>
                <w:rFonts w:eastAsia="Times New Roman"/>
              </w:rPr>
              <w:t xml:space="preserve">sulta el historial existente. </w:t>
            </w:r>
          </w:p>
          <w:p w:rsidRPr="00E02700" w:rsidR="7755780E" w:rsidP="7755780E" w:rsidRDefault="7755780E" w14:paraId="44D0872D" wp14:textId="77777777">
            <w:pPr>
              <w:cnfStyle w:val="000000000000" w:firstRow="0" w:lastRow="0" w:firstColumn="0" w:lastColumn="0" w:oddVBand="0" w:evenVBand="0" w:oddHBand="0" w:evenHBand="0" w:firstRowFirstColumn="0" w:firstRowLastColumn="0" w:lastRowFirstColumn="0" w:lastRowLastColumn="0"/>
            </w:pPr>
            <w:commentRangeStart w:id="2133529380"/>
            <w:r>
              <w:rPr>
                <w:rFonts w:eastAsia="Times New Roman"/>
              </w:rPr>
              <w:t xml:space="preserve">3) Registra, modifica o elimi</w:t>
            </w:r>
            <w:commentRangeEnd w:id="706016091"/>
            <w:r>
              <w:rPr>
                <w:rStyle w:val="CommentReference"/>
              </w:rPr>
              <w:commentReference w:id="706016091"/>
            </w:r>
            <w:r>
              <w:rPr>
                <w:rFonts w:eastAsia="Times New Roman"/>
              </w:rPr>
              <w:t>na la evolución, valoración y hallazgos correspondientes a la atención.</w:t>
            </w:r>
            <w:commentRangeEnd w:id="2133529380"/>
            <w:r>
              <w:rPr>
                <w:rStyle w:val="CommentReference"/>
              </w:rPr>
              <w:commentReference w:id="2133529380"/>
            </w:r>
          </w:p>
        </w:tc>
      </w:tr>
      <w:tr xmlns:wp14="http://schemas.microsoft.com/office/word/2010/wordml" w:rsidRPr="00E02700" w:rsidR="7755780E" w:rsidTr="07BD692C" w14:paraId="2FD41F89"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3A7D4BF1" w:rsidP="7755780E" w:rsidRDefault="3A7D4BF1" w14:paraId="72B55532" wp14:textId="77777777">
            <w:pPr>
              <w:rPr>
                <w:szCs w:val="24"/>
              </w:rPr>
            </w:pPr>
            <w:r>
              <w:rPr>
                <w:rFonts w:eastAsia="Times New Roman"/>
                <w:szCs w:val="24"/>
              </w:rPr>
              <w:t>Flujo alternativo</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3A7D4BF1" w:rsidP="7755780E" w:rsidRDefault="3A7D4BF1" w14:paraId="6FB539EE"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Si no existe historia previa, el sistema permite crearla antes de registrar la evolución.</w:t>
            </w:r>
          </w:p>
        </w:tc>
      </w:tr>
      <w:tr xmlns:wp14="http://schemas.microsoft.com/office/word/2010/wordml" w:rsidRPr="00E02700" w:rsidR="7755780E" w:rsidTr="07BD692C" w14:paraId="3C8D0BE7"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72A93B56" wp14:textId="77777777">
            <w:pPr>
              <w:rPr>
                <w:rFonts w:eastAsia="Times New Roman"/>
              </w:rPr>
            </w:pPr>
            <w:r>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4E1AE6A8"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La historia clínica queda actualizada y disponible para futuras consultas.</w:t>
            </w:r>
          </w:p>
        </w:tc>
      </w:tr>
    </w:tbl>
    <w:p xmlns:wp14="http://schemas.microsoft.com/office/word/2010/wordml" w:rsidRPr="00E02700" w:rsidR="7EE08FEF" w:rsidP="07BD692C" w:rsidRDefault="7EE08FEF" w14:paraId="121FD38A" wp14:textId="77777777">
      <w:pPr/>
    </w:p>
    <w:p xmlns:wp14="http://schemas.microsoft.com/office/word/2010/wordml" w:rsidRPr="00E02700" w:rsidR="7EE08FEF" w:rsidP="7755780E" w:rsidRDefault="61DBCD06" w14:paraId="1B886D25" wp14:textId="77777777">
      <w:pPr>
        <w:pStyle w:val="Ttulo2"/>
        <w:spacing w:before="299" w:after="299"/>
        <w:rPr>
          <w:rFonts w:eastAsia="Times New Roman" w:cs="Times New Roman"/>
          <w:lang w:val="es-CO"/>
        </w:rPr>
      </w:pPr>
      <w:bookmarkStart w:name="_Toc424737587" w:id="1588707594"/>
      <w:r>
        <w:rPr>
          <w:rFonts w:eastAsia="Times New Roman" w:cs="Times New Roman"/>
        </w:rPr>
        <w:t>CU-10 — Gestionar planes y tratamientos</w:t>
      </w:r>
      <w:bookmarkEnd w:id="1588707594"/>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6661453E"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247510EC" wp14:textId="77777777">
            <w:pPr>
              <w:jc w:val="center"/>
              <w:rPr>
                <w:rFonts w:eastAsia="Times New Roman"/>
              </w:rPr>
            </w:pPr>
            <w:r>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637BD51B"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Contenido</w:t>
            </w:r>
          </w:p>
        </w:tc>
      </w:tr>
      <w:tr xmlns:wp14="http://schemas.microsoft.com/office/word/2010/wordml" w:rsidRPr="00E02700" w:rsidR="7755780E" w:rsidTr="07BD692C" w14:paraId="496FA074"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6F41D84D" wp14:textId="77777777">
            <w:pPr>
              <w:rPr>
                <w:rFonts w:eastAsia="Times New Roman"/>
              </w:rPr>
            </w:pPr>
            <w:r>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445EB6F8" w:rsidP="07BD692C" w:rsidRDefault="445EB6F8" w14:paraId="20C837EF"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 (Asistente)</w:t>
            </w:r>
          </w:p>
        </w:tc>
      </w:tr>
      <w:tr xmlns:wp14="http://schemas.microsoft.com/office/word/2010/wordml" w:rsidRPr="00E02700" w:rsidR="7755780E" w:rsidTr="07BD692C" w14:paraId="326AB7DF" wp14:textId="77777777">
        <w:trPr>
          <w:trHeight w:val="1672"/>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01512DCF" wp14:textId="77777777">
            <w:pPr>
              <w:rPr>
                <w:rFonts w:eastAsia="Times New Roman"/>
              </w:rPr>
            </w:pPr>
            <w:r>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7474ACD3"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Dar seguimiento a los planes y tratamientos odontológicos asociados al paciente.</w:t>
            </w:r>
          </w:p>
        </w:tc>
      </w:tr>
      <w:tr xmlns:wp14="http://schemas.microsoft.com/office/word/2010/wordml" w:rsidRPr="00E02700" w:rsidR="7755780E" w:rsidTr="07BD692C" w14:paraId="2BED7055"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2FC58679" wp14:textId="77777777">
            <w:pPr>
              <w:rPr>
                <w:rFonts w:eastAsia="Times New Roman"/>
              </w:rPr>
            </w:pPr>
            <w:r>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4794E68F"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Existe una historia clínica asociada al paciente.</w:t>
            </w:r>
          </w:p>
        </w:tc>
      </w:tr>
      <w:tr xmlns:wp14="http://schemas.microsoft.com/office/word/2010/wordml" w:rsidRPr="00E02700" w:rsidR="7755780E" w:rsidTr="07BD692C" w14:paraId="7219C154"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30B940D1" wp14:textId="77777777">
            <w:pPr>
              <w:rPr>
                <w:rFonts w:eastAsia="Times New Roman"/>
              </w:rPr>
            </w:pPr>
            <w:r>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5F61DE3E" w:rsidP="7755780E" w:rsidRDefault="5F61DE3E" w14:paraId="6E4FA7B5"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 xml:space="preserve">1) La odontóloga consulta el historial de tratamientos del paciente. </w:t>
            </w:r>
          </w:p>
          <w:p w:rsidRPr="00E02700" w:rsidR="5F61DE3E" w:rsidP="13EAE0D2" w:rsidRDefault="5F61DE3E" w14:paraId="3D6C6823"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2) Def</w:t>
            </w:r>
            <w:commentRangeStart w:id="1541425452"/>
            <w:r>
              <w:rPr>
                <w:rFonts w:eastAsia="Times New Roman"/>
              </w:rPr>
              <w:t xml:space="preserve">ine o actualiza el plan de tratamiento. </w:t>
            </w:r>
            <w:commentRangeEnd w:id="1541425452"/>
            <w:r>
              <w:rPr>
                <w:rStyle w:val="CommentReference"/>
              </w:rPr>
              <w:commentReference w:id="1541425452"/>
            </w:r>
          </w:p>
          <w:p w:rsidRPr="00E02700" w:rsidR="5F61DE3E" w:rsidP="7755780E" w:rsidRDefault="5F61DE3E" w14:paraId="69B9A22D" wp14:textId="77777777">
            <w:pPr>
              <w:jc w:val="left"/>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 xml:space="preserve">3) Actualiza o elimina el plan o tratamiento cuando el procedimiento lo requiere. </w:t>
            </w:r>
          </w:p>
          <w:p w:rsidRPr="00E02700" w:rsidR="5F61DE3E" w:rsidP="7755780E" w:rsidRDefault="5F61DE3E" w14:paraId="51247802"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4) El sistema asocia el plan a la historia clínica del paciente.</w:t>
            </w:r>
          </w:p>
        </w:tc>
      </w:tr>
      <w:tr xmlns:wp14="http://schemas.microsoft.com/office/word/2010/wordml" w:rsidRPr="00E02700" w:rsidR="7755780E" w:rsidTr="07BD692C" w14:paraId="1F7F6693"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15FF3AB3" w:rsidP="7755780E" w:rsidRDefault="15FF3AB3" w14:paraId="1B564CFB" wp14:textId="77777777">
            <w:pPr>
              <w:rPr>
                <w:szCs w:val="24"/>
              </w:rPr>
            </w:pPr>
            <w:r>
              <w:rPr>
                <w:rFonts w:eastAsia="Times New Roman"/>
                <w:szCs w:val="24"/>
              </w:rPr>
              <w:t>Flujo alternativo</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15FF3AB3" w:rsidP="7755780E" w:rsidRDefault="15FF3AB3" w14:paraId="437FC3DD"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Si el tratamiento requiere continuidad, el plan permanece abierto hasta su finalización (ROC-18).</w:t>
            </w:r>
          </w:p>
        </w:tc>
      </w:tr>
      <w:tr xmlns:wp14="http://schemas.microsoft.com/office/word/2010/wordml" w:rsidRPr="00E02700" w:rsidR="7755780E" w:rsidTr="07BD692C" w14:paraId="36FD35B3"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6D7D1558" wp14:textId="77777777">
            <w:pPr>
              <w:rPr>
                <w:rFonts w:eastAsia="Times New Roman"/>
              </w:rPr>
            </w:pPr>
            <w:r>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203ED6F9"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El plan de tratamiento y el odontograma quedan actualizados.</w:t>
            </w:r>
          </w:p>
        </w:tc>
      </w:tr>
    </w:tbl>
    <w:p xmlns:wp14="http://schemas.microsoft.com/office/word/2010/wordml" w:rsidRPr="00E02700" w:rsidR="7EE08FEF" w:rsidP="7755780E" w:rsidRDefault="61DBCD06" w14:paraId="671A0C55" wp14:textId="77777777">
      <w:pPr>
        <w:pStyle w:val="Ttulo2"/>
        <w:spacing w:before="299" w:after="299"/>
        <w:rPr>
          <w:rFonts w:eastAsia="Times New Roman" w:cs="Times New Roman"/>
          <w:lang w:val="es-CO"/>
        </w:rPr>
      </w:pPr>
      <w:bookmarkStart w:name="_Toc608916203" w:id="1469556409"/>
      <w:r>
        <w:rPr>
          <w:rFonts w:eastAsia="Times New Roman" w:cs="Times New Roman"/>
        </w:rPr>
        <w:t>CU-13 — Gestionar facturación y pagos</w:t>
      </w:r>
      <w:bookmarkEnd w:id="1469556409"/>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0416F9D7"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Pr="00E02700" w:rsidR="7755780E" w:rsidP="07BD692C" w:rsidRDefault="7755780E" w14:paraId="7AF2E502" wp14:textId="77777777">
            <w:pPr>
              <w:jc w:val="center"/>
              <w:rPr>
                <w:rFonts w:eastAsia="Times New Roman"/>
              </w:rPr>
            </w:pPr>
            <w:r>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290" w:type="dxa"/>
            <w:tcMar/>
          </w:tcPr>
          <w:p w:rsidRPr="00E02700" w:rsidR="7755780E" w:rsidP="07BD692C" w:rsidRDefault="7755780E" w14:paraId="3E302F53"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Contenido</w:t>
            </w:r>
          </w:p>
        </w:tc>
      </w:tr>
      <w:tr xmlns:wp14="http://schemas.microsoft.com/office/word/2010/wordml" w:rsidRPr="00E02700" w:rsidR="7755780E" w:rsidTr="07BD692C" w14:paraId="2B8BA65E" wp14:textId="77777777">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Pr="00E02700" w:rsidR="7755780E" w:rsidP="07BD692C" w:rsidRDefault="7755780E" w14:paraId="1D40DA8D" wp14:textId="77777777">
            <w:pPr>
              <w:rPr>
                <w:rFonts w:eastAsia="Times New Roman"/>
              </w:rPr>
            </w:pPr>
            <w:r>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290" w:type="dxa"/>
            <w:tcMar/>
          </w:tcPr>
          <w:p w:rsidRPr="00E02700" w:rsidR="7755780E" w:rsidP="07BD692C" w:rsidRDefault="7755780E" w14:paraId="28219ACD"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w:t>
            </w:r>
          </w:p>
        </w:tc>
      </w:tr>
      <w:tr xmlns:wp14="http://schemas.microsoft.com/office/word/2010/wordml" w:rsidRPr="00E02700" w:rsidR="7755780E" w:rsidTr="07BD692C" w14:paraId="5ECC4609" wp14:textId="77777777">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Pr="00E02700" w:rsidR="7755780E" w:rsidP="07BD692C" w:rsidRDefault="7755780E" w14:paraId="22BDFE1B" wp14:textId="77777777">
            <w:pPr>
              <w:rPr>
                <w:rFonts w:eastAsia="Times New Roman"/>
              </w:rPr>
            </w:pPr>
            <w:r>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290" w:type="dxa"/>
            <w:tcMar/>
          </w:tcPr>
          <w:p w:rsidRPr="00E02700" w:rsidR="7755780E" w:rsidP="07BD692C" w:rsidRDefault="7755780E" w14:paraId="3AEEDD4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Mantener el control de la información de facturación y el estado de los pagos de los pacientes.</w:t>
            </w:r>
          </w:p>
        </w:tc>
      </w:tr>
      <w:tr xmlns:wp14="http://schemas.microsoft.com/office/word/2010/wordml" w:rsidRPr="00E02700" w:rsidR="7755780E" w:rsidTr="07BD692C" w14:paraId="0BFA79FB" wp14:textId="77777777">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Pr="00E02700" w:rsidR="7755780E" w:rsidP="07BD692C" w:rsidRDefault="7755780E" w14:paraId="0DB8ACCB" wp14:textId="77777777">
            <w:pPr>
              <w:rPr>
                <w:rFonts w:eastAsia="Times New Roman"/>
              </w:rPr>
            </w:pPr>
            <w:r>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290" w:type="dxa"/>
            <w:tcMar/>
          </w:tcPr>
          <w:p w:rsidRPr="00E02700" w:rsidR="7755780E" w:rsidP="07BD692C" w:rsidRDefault="7755780E" w14:paraId="0679AE7E"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Existe una atención o tratamiento realizado sobre el cual facturar.</w:t>
            </w:r>
          </w:p>
        </w:tc>
      </w:tr>
      <w:tr xmlns:wp14="http://schemas.microsoft.com/office/word/2010/wordml" w:rsidRPr="00E02700" w:rsidR="7755780E" w:rsidTr="07BD692C" w14:paraId="5427FB19" wp14:textId="77777777">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Pr="00E02700" w:rsidR="7755780E" w:rsidP="07BD692C" w:rsidRDefault="7755780E" w14:paraId="11D4FE6A" wp14:textId="77777777">
            <w:pPr>
              <w:rPr>
                <w:rFonts w:eastAsia="Times New Roman"/>
              </w:rPr>
            </w:pPr>
            <w:r>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290" w:type="dxa"/>
            <w:tcMar/>
          </w:tcPr>
          <w:p w:rsidRPr="00E02700" w:rsidR="7755780E" w:rsidP="7755780E" w:rsidRDefault="7755780E" w14:paraId="1AA65658" wp14:textId="77777777">
            <w:pPr>
              <w:cnfStyle w:val="000000000000" w:firstRow="0" w:lastRow="0" w:firstColumn="0" w:lastColumn="0" w:oddVBand="0" w:evenVBand="0" w:oddHBand="0" w:evenHBand="0" w:firstRowFirstColumn="0" w:firstRowLastColumn="0" w:lastRowFirstColumn="0" w:lastRowLastColumn="0"/>
            </w:pPr>
            <w:r>
              <w:rPr>
                <w:rFonts w:eastAsia="Times New Roman"/>
              </w:rPr>
              <w:t>1) El administrador consulta el</w:t>
            </w:r>
            <w:commentRangeStart w:id="1397843200"/>
            <w:r>
              <w:rPr>
                <w:rFonts w:eastAsia="Times New Roman"/>
              </w:rPr>
              <w:t xml:space="preserve"> estado de cuenta del paciente. </w:t>
            </w:r>
          </w:p>
          <w:p w:rsidRPr="00E02700" w:rsidR="7755780E" w:rsidP="13EAE0D2" w:rsidRDefault="7755780E" w14:paraId="77F9233A"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2) Registra o anula el pago corresp</w:t>
            </w:r>
            <w:commentRangeEnd w:id="1397843200"/>
            <w:r>
              <w:rPr>
                <w:rStyle w:val="CommentReference"/>
              </w:rPr>
              <w:commentReference w:id="1397843200"/>
            </w:r>
            <w:r>
              <w:rPr>
                <w:rFonts w:eastAsia="Times New Roman"/>
              </w:rPr>
              <w:t xml:space="preserve">ondiente. </w:t>
            </w:r>
          </w:p>
          <w:p w:rsidRPr="00E02700" w:rsidR="7755780E" w:rsidP="07BD692C" w:rsidRDefault="7755780E" w14:paraId="4EDA86F5"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3) El sistema actualiza el saldo pendiente.</w:t>
            </w:r>
          </w:p>
        </w:tc>
      </w:tr>
      <w:tr xmlns:wp14="http://schemas.microsoft.com/office/word/2010/wordml" w:rsidRPr="00E02700" w:rsidR="7755780E" w:rsidTr="07BD692C" w14:paraId="732B6869" wp14:textId="77777777">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Pr="00E02700" w:rsidR="74B2A138" w:rsidP="7755780E" w:rsidRDefault="74B2A138" w14:paraId="4F8E23B2" wp14:textId="77777777">
            <w:pPr>
              <w:rPr>
                <w:szCs w:val="24"/>
              </w:rPr>
            </w:pPr>
            <w:r>
              <w:rPr>
                <w:rFonts w:eastAsia="Times New Roman"/>
                <w:szCs w:val="24"/>
              </w:rPr>
              <w:t>Flujo alternativo</w:t>
            </w:r>
          </w:p>
        </w:tc>
        <w:tc>
          <w:tcPr>
            <w:cnfStyle w:val="000000000000" w:firstRow="0" w:lastRow="0" w:firstColumn="0" w:lastColumn="0" w:oddVBand="0" w:evenVBand="0" w:oddHBand="0" w:evenHBand="0" w:firstRowFirstColumn="0" w:firstRowLastColumn="0" w:lastRowFirstColumn="0" w:lastRowLastColumn="0"/>
            <w:tcW w:w="7290" w:type="dxa"/>
            <w:tcMar/>
          </w:tcPr>
          <w:p w:rsidRPr="00E02700" w:rsidR="74B2A138" w:rsidP="7755780E" w:rsidRDefault="74B2A138" w14:paraId="6EF46F39" wp14:textId="77777777">
            <w:pPr>
              <w:cnfStyle w:val="000000000000" w:firstRow="0" w:lastRow="0" w:firstColumn="0" w:lastColumn="0" w:oddVBand="0" w:evenVBand="0" w:oddHBand="0" w:evenHBand="0" w:firstRowFirstColumn="0" w:firstRowLastColumn="0" w:lastRowFirstColumn="0" w:lastRowLastColumn="0"/>
              <w:rPr>
                <w:szCs w:val="24"/>
              </w:rPr>
            </w:pPr>
            <w:r>
              <w:rPr>
                <w:rFonts w:eastAsia="Times New Roman"/>
                <w:szCs w:val="24"/>
              </w:rPr>
              <w:t>Si el pago es parcial, el sistema actualiza el saldo sin cerrar la cuenta del paciente.</w:t>
            </w:r>
          </w:p>
        </w:tc>
      </w:tr>
      <w:tr xmlns:wp14="http://schemas.microsoft.com/office/word/2010/wordml" w:rsidRPr="00E02700" w:rsidR="7755780E" w:rsidTr="07BD692C" w14:paraId="2BEECF58" wp14:textId="77777777">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Pr="00E02700" w:rsidR="7755780E" w:rsidP="07BD692C" w:rsidRDefault="7755780E" w14:paraId="46E7A744" wp14:textId="77777777">
            <w:pPr>
              <w:rPr>
                <w:rFonts w:eastAsia="Times New Roman"/>
              </w:rPr>
            </w:pPr>
            <w:r>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290" w:type="dxa"/>
            <w:tcMar/>
          </w:tcPr>
          <w:p w:rsidRPr="00E02700" w:rsidR="7755780E" w:rsidP="07BD692C" w:rsidRDefault="7755780E" w14:paraId="53EAB39D"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estado de pagos y saldos del paciente queda actualizado.</w:t>
            </w:r>
          </w:p>
        </w:tc>
      </w:tr>
    </w:tbl>
    <w:p xmlns:wp14="http://schemas.microsoft.com/office/word/2010/wordml" w:rsidRPr="00E02700" w:rsidR="7EE08FEF" w:rsidP="7755780E" w:rsidRDefault="61DBCD06" w14:paraId="5B4FD707" wp14:textId="77777777">
      <w:pPr>
        <w:pStyle w:val="Ttulo2"/>
        <w:spacing w:before="299" w:after="299"/>
        <w:rPr>
          <w:rFonts w:eastAsia="Times New Roman" w:cs="Times New Roman"/>
          <w:lang w:val="es-CO"/>
        </w:rPr>
      </w:pPr>
      <w:bookmarkStart w:name="_Toc564275970" w:id="780841145"/>
      <w:r>
        <w:rPr>
          <w:rFonts w:eastAsia="Times New Roman" w:cs="Times New Roman"/>
        </w:rPr>
        <w:t>CU-14 — Generar factura</w:t>
      </w:r>
      <w:bookmarkEnd w:id="780841145"/>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7A8FEB79"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Pr="00E02700" w:rsidR="7755780E" w:rsidP="07BD692C" w:rsidRDefault="7755780E" w14:paraId="041F19A8" wp14:textId="77777777">
            <w:pPr>
              <w:jc w:val="center"/>
              <w:rPr>
                <w:rFonts w:eastAsia="Times New Roman"/>
              </w:rPr>
            </w:pPr>
            <w:r>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320" w:type="dxa"/>
            <w:tcMar/>
          </w:tcPr>
          <w:p w:rsidRPr="00E02700" w:rsidR="7755780E" w:rsidP="07BD692C" w:rsidRDefault="7755780E" w14:paraId="09A41265"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Contenido</w:t>
            </w:r>
          </w:p>
        </w:tc>
      </w:tr>
      <w:tr xmlns:wp14="http://schemas.microsoft.com/office/word/2010/wordml" w:rsidRPr="00E02700" w:rsidR="7755780E" w:rsidTr="07BD692C" w14:paraId="3DCB9915" wp14:textId="77777777">
        <w:trPr>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Pr="00E02700" w:rsidR="7755780E" w:rsidP="07BD692C" w:rsidRDefault="7755780E" w14:paraId="23E2D7B2" wp14:textId="77777777">
            <w:pPr>
              <w:rPr>
                <w:rFonts w:eastAsia="Times New Roman"/>
              </w:rPr>
            </w:pPr>
            <w:r>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320" w:type="dxa"/>
            <w:tcMar/>
          </w:tcPr>
          <w:p w:rsidRPr="00E02700" w:rsidR="7755780E" w:rsidP="07BD692C" w:rsidRDefault="7755780E" w14:paraId="32ECD4C7"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w:t>
            </w:r>
          </w:p>
        </w:tc>
      </w:tr>
      <w:tr xmlns:wp14="http://schemas.microsoft.com/office/word/2010/wordml" w:rsidRPr="00E02700" w:rsidR="7755780E" w:rsidTr="07BD692C" w14:paraId="79A850D5" wp14:textId="77777777">
        <w:trPr>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Pr="00E02700" w:rsidR="7755780E" w:rsidP="07BD692C" w:rsidRDefault="7755780E" w14:paraId="37F0094D" wp14:textId="77777777">
            <w:pPr>
              <w:rPr>
                <w:rFonts w:eastAsia="Times New Roman"/>
              </w:rPr>
            </w:pPr>
            <w:r>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320" w:type="dxa"/>
            <w:tcMar/>
          </w:tcPr>
          <w:p w:rsidRPr="00E02700" w:rsidR="7755780E" w:rsidP="07BD692C" w:rsidRDefault="7755780E" w14:paraId="6C2796AF"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Emitir el documento de factura o comprobante asociado a una atención o tratamiento realizado.</w:t>
            </w:r>
          </w:p>
        </w:tc>
      </w:tr>
      <w:tr xmlns:wp14="http://schemas.microsoft.com/office/word/2010/wordml" w:rsidRPr="00E02700" w:rsidR="7755780E" w:rsidTr="07BD692C" w14:paraId="5912A511" wp14:textId="77777777">
        <w:trPr>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Pr="00E02700" w:rsidR="7755780E" w:rsidP="07BD692C" w:rsidRDefault="7755780E" w14:paraId="545204A5" wp14:textId="77777777">
            <w:pPr>
              <w:rPr>
                <w:rFonts w:eastAsia="Times New Roman"/>
              </w:rPr>
            </w:pPr>
            <w:r>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320" w:type="dxa"/>
            <w:tcMar/>
          </w:tcPr>
          <w:p w:rsidRPr="00E02700" w:rsidR="7755780E" w:rsidP="07BD692C" w:rsidRDefault="7755780E" w14:paraId="0657CF8D"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La atención o tratamiento está registrado y aprobado para facturación.</w:t>
            </w:r>
          </w:p>
        </w:tc>
      </w:tr>
      <w:tr xmlns:wp14="http://schemas.microsoft.com/office/word/2010/wordml" w:rsidRPr="00E02700" w:rsidR="7755780E" w:rsidTr="07BD692C" w14:paraId="15940DCC" wp14:textId="77777777">
        <w:trPr>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Pr="00E02700" w:rsidR="7755780E" w:rsidP="07BD692C" w:rsidRDefault="7755780E" w14:paraId="45BAE798" wp14:textId="77777777">
            <w:pPr>
              <w:rPr>
                <w:rFonts w:eastAsia="Times New Roman"/>
              </w:rPr>
            </w:pPr>
            <w:r>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320" w:type="dxa"/>
            <w:tcMar/>
          </w:tcPr>
          <w:p w:rsidRPr="00E02700" w:rsidR="7755780E" w:rsidP="13EAE0D2" w:rsidRDefault="7755780E" w14:paraId="54CA16C4"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1) El administrador selecciona la aten</w:t>
            </w:r>
            <w:commentRangeStart w:id="1848889977"/>
            <w:r>
              <w:rPr>
                <w:rFonts w:eastAsia="Times New Roman"/>
              </w:rPr>
              <w:t>ción a facturar. 2) El sistema genera el documento digital correspondien</w:t>
            </w:r>
            <w:commentRangeEnd w:id="1848889977"/>
            <w:r>
              <w:rPr>
                <w:rStyle w:val="CommentReference"/>
              </w:rPr>
              <w:commentReference w:id="1848889977"/>
            </w:r>
            <w:r>
              <w:rPr>
                <w:rFonts w:eastAsia="Times New Roman"/>
              </w:rPr>
              <w:t>te.</w:t>
            </w:r>
          </w:p>
        </w:tc>
      </w:tr>
      <w:tr xmlns:wp14="http://schemas.microsoft.com/office/word/2010/wordml" w:rsidRPr="00E02700" w:rsidR="7755780E" w:rsidTr="07BD692C" w14:paraId="445880C8" wp14:textId="77777777">
        <w:trPr>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Pr="00E02700" w:rsidR="7755780E" w:rsidP="07BD692C" w:rsidRDefault="7755780E" w14:paraId="2241DEB8" wp14:textId="77777777">
            <w:pPr>
              <w:rPr>
                <w:rFonts w:eastAsia="Times New Roman"/>
              </w:rPr>
            </w:pPr>
            <w:r>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320" w:type="dxa"/>
            <w:tcMar/>
          </w:tcPr>
          <w:p w:rsidRPr="00E02700" w:rsidR="7755780E" w:rsidP="07BD692C" w:rsidRDefault="7755780E" w14:paraId="54909D56"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La factura queda generada y disponible para el paciente.</w:t>
            </w:r>
          </w:p>
        </w:tc>
      </w:tr>
    </w:tbl>
    <w:p xmlns:wp14="http://schemas.microsoft.com/office/word/2010/wordml" w:rsidRPr="00E02700" w:rsidR="7EE08FEF" w:rsidP="7755780E" w:rsidRDefault="61DBCD06" w14:paraId="0D31F12F" wp14:textId="77777777">
      <w:pPr>
        <w:pStyle w:val="Ttulo2"/>
        <w:spacing w:before="299" w:after="299"/>
        <w:rPr>
          <w:rFonts w:eastAsia="Times New Roman" w:cs="Times New Roman"/>
          <w:lang w:val="es-CO"/>
        </w:rPr>
      </w:pPr>
      <w:bookmarkStart w:name="_Toc285449227" w:id="1905300404"/>
      <w:r>
        <w:rPr>
          <w:rFonts w:eastAsia="Times New Roman" w:cs="Times New Roman"/>
        </w:rPr>
        <w:t>CU-17 — Enviar recordatorio de cita</w:t>
      </w:r>
      <w:bookmarkEnd w:id="1905300404"/>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40A4BCCE"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Pr="00E02700" w:rsidR="7755780E" w:rsidP="07BD692C" w:rsidRDefault="7755780E" w14:paraId="57C5C94A" wp14:textId="77777777">
            <w:pPr>
              <w:jc w:val="center"/>
              <w:rPr>
                <w:rFonts w:eastAsia="Times New Roman"/>
              </w:rPr>
            </w:pPr>
            <w:r>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215" w:type="dxa"/>
            <w:tcMar/>
          </w:tcPr>
          <w:p w:rsidRPr="00E02700" w:rsidR="7755780E" w:rsidP="07BD692C" w:rsidRDefault="7755780E" w14:paraId="4CEA25D9"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Contenido</w:t>
            </w:r>
          </w:p>
        </w:tc>
      </w:tr>
      <w:tr xmlns:wp14="http://schemas.microsoft.com/office/word/2010/wordml" w:rsidRPr="00E02700" w:rsidR="7755780E" w:rsidTr="07BD692C" w14:paraId="68EF7D0E" wp14:textId="77777777">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Pr="00E02700" w:rsidR="7755780E" w:rsidP="07BD692C" w:rsidRDefault="7755780E" w14:paraId="79EBC919" wp14:textId="77777777">
            <w:pPr>
              <w:rPr>
                <w:rFonts w:eastAsia="Times New Roman"/>
              </w:rPr>
            </w:pPr>
            <w:r>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215" w:type="dxa"/>
            <w:tcMar/>
          </w:tcPr>
          <w:p w:rsidRPr="00E02700" w:rsidR="7755780E" w:rsidP="07BD692C" w:rsidRDefault="7755780E" w14:paraId="050F7E8B"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 (Asistente) — el Paciente solo consulta el mensaje recibido, no realiza ninguna acción de registro sobre el sistema</w:t>
            </w:r>
          </w:p>
        </w:tc>
      </w:tr>
      <w:tr xmlns:wp14="http://schemas.microsoft.com/office/word/2010/wordml" w:rsidRPr="00E02700" w:rsidR="7755780E" w:rsidTr="07BD692C" w14:paraId="5835B3D2" wp14:textId="77777777">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Pr="00E02700" w:rsidR="7755780E" w:rsidP="07BD692C" w:rsidRDefault="7755780E" w14:paraId="4DFE7D62" wp14:textId="77777777">
            <w:pPr>
              <w:rPr>
                <w:rFonts w:eastAsia="Times New Roman"/>
              </w:rPr>
            </w:pPr>
            <w:r>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215" w:type="dxa"/>
            <w:tcMar/>
          </w:tcPr>
          <w:p w:rsidRPr="00E02700" w:rsidR="7755780E" w:rsidP="07BD692C" w:rsidRDefault="7755780E" w14:paraId="1031ED04"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Notificar al paciente sobre una cita próxima mediante el canal de mensajería definido por el consultorio.</w:t>
            </w:r>
          </w:p>
        </w:tc>
      </w:tr>
      <w:tr xmlns:wp14="http://schemas.microsoft.com/office/word/2010/wordml" w:rsidRPr="00E02700" w:rsidR="7755780E" w:rsidTr="07BD692C" w14:paraId="678BB47E" wp14:textId="77777777">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Pr="00E02700" w:rsidR="7755780E" w:rsidP="07BD692C" w:rsidRDefault="7755780E" w14:paraId="1F5749CE" wp14:textId="77777777">
            <w:pPr>
              <w:rPr>
                <w:rFonts w:eastAsia="Times New Roman"/>
              </w:rPr>
            </w:pPr>
            <w:r>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215" w:type="dxa"/>
            <w:tcMar/>
          </w:tcPr>
          <w:p w:rsidRPr="00E02700" w:rsidR="7755780E" w:rsidP="07BD692C" w:rsidRDefault="7755780E" w14:paraId="0FFDFCE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Existe una cita confirmada dentro del rango de tiempo definido para el envío del recordatorio.</w:t>
            </w:r>
          </w:p>
        </w:tc>
      </w:tr>
      <w:tr xmlns:wp14="http://schemas.microsoft.com/office/word/2010/wordml" w:rsidRPr="00E02700" w:rsidR="7755780E" w:rsidTr="07BD692C" w14:paraId="68724D0F" wp14:textId="77777777">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Pr="00E02700" w:rsidR="7755780E" w:rsidP="07BD692C" w:rsidRDefault="7755780E" w14:paraId="692539FD" wp14:textId="77777777">
            <w:pPr>
              <w:rPr>
                <w:rFonts w:eastAsia="Times New Roman"/>
              </w:rPr>
            </w:pPr>
            <w:r>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215" w:type="dxa"/>
            <w:tcMar/>
          </w:tcPr>
          <w:p w:rsidRPr="00E02700" w:rsidR="7755780E" w:rsidP="13EAE0D2" w:rsidRDefault="7755780E" w14:paraId="4F94CD89"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1) </w:t>
            </w:r>
            <w:commentRangeStart w:id="2133529377"/>
            <w:r>
              <w:rPr>
                <w:rFonts w:eastAsia="Times New Roman"/>
              </w:rPr>
              <w:t>El sistema identifica las citas próximas según la regla operativa definida (aprox. 1 día antes). 2) El sistema envía el recordatorio al paciente.</w:t>
            </w:r>
            <w:commentRangeEnd w:id="2133529377"/>
            <w:r>
              <w:rPr>
                <w:rStyle w:val="CommentReference"/>
              </w:rPr>
              <w:commentReference w:id="2133529377"/>
            </w:r>
          </w:p>
        </w:tc>
      </w:tr>
      <w:tr xmlns:wp14="http://schemas.microsoft.com/office/word/2010/wordml" w:rsidRPr="00E02700" w:rsidR="7755780E" w:rsidTr="07BD692C" w14:paraId="2DBD369D" wp14:textId="77777777">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Pr="00E02700" w:rsidR="7755780E" w:rsidP="07BD692C" w:rsidRDefault="7755780E" w14:paraId="6446CF84" wp14:textId="77777777">
            <w:pPr>
              <w:rPr>
                <w:rFonts w:eastAsia="Times New Roman"/>
              </w:rPr>
            </w:pPr>
            <w:r>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215" w:type="dxa"/>
            <w:tcMar/>
          </w:tcPr>
          <w:p w:rsidRPr="00E02700" w:rsidR="7755780E" w:rsidP="07BD692C" w:rsidRDefault="7755780E" w14:paraId="6D55374B"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paciente recibe la notificación correspondiente a su cita.</w:t>
            </w:r>
          </w:p>
        </w:tc>
      </w:tr>
      <w:tr xmlns:wp14="http://schemas.microsoft.com/office/word/2010/wordml" w:rsidRPr="00E02700" w:rsidR="7755780E" w:rsidTr="07BD692C" w14:paraId="30034179" wp14:textId="77777777">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Pr="00E02700" w:rsidR="7755780E" w:rsidP="07BD692C" w:rsidRDefault="7755780E" w14:paraId="20A50D0E" wp14:textId="77777777">
            <w:pPr>
              <w:rPr>
                <w:rFonts w:eastAsia="Times New Roman"/>
              </w:rPr>
            </w:pPr>
            <w:r>
              <w:rPr>
                <w:rFonts w:eastAsia="Times New Roman"/>
              </w:rPr>
              <w:t>Nota de estado</w:t>
            </w:r>
          </w:p>
        </w:tc>
        <w:tc>
          <w:tcPr>
            <w:cnfStyle w:val="000000000000" w:firstRow="0" w:lastRow="0" w:firstColumn="0" w:lastColumn="0" w:oddVBand="0" w:evenVBand="0" w:oddHBand="0" w:evenHBand="0" w:firstRowFirstColumn="0" w:firstRowLastColumn="0" w:lastRowFirstColumn="0" w:lastRowLastColumn="0"/>
            <w:tcW w:w="7215" w:type="dxa"/>
            <w:tcMar/>
          </w:tcPr>
          <w:p w:rsidRPr="00E02700" w:rsidR="7755780E" w:rsidP="07BD692C" w:rsidRDefault="7755780E" w14:paraId="63144A3D"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envío mediante WhatsApp (RF-36 a RF-38) está planeado; actualmente no se encuentra implementado en el sistema.</w:t>
            </w:r>
          </w:p>
        </w:tc>
      </w:tr>
    </w:tbl>
    <w:p xmlns:wp14="http://schemas.microsoft.com/office/word/2010/wordml" w:rsidRPr="00E02700" w:rsidR="7EE08FEF" w:rsidP="7755780E" w:rsidRDefault="61DBCD06" w14:paraId="600D0937" wp14:textId="77777777">
      <w:pPr>
        <w:pStyle w:val="Ttulo2"/>
        <w:spacing w:before="299" w:after="299"/>
        <w:rPr>
          <w:rFonts w:eastAsia="Times New Roman" w:cs="Times New Roman"/>
          <w:lang w:val="es-CO"/>
        </w:rPr>
      </w:pPr>
      <w:bookmarkStart w:name="_Toc1564977033" w:id="1375817997"/>
      <w:r>
        <w:rPr>
          <w:rFonts w:eastAsia="Times New Roman" w:cs="Times New Roman"/>
        </w:rPr>
        <w:t>CU-18 — Registrar consentimiento informado</w:t>
      </w:r>
      <w:bookmarkEnd w:id="1375817997"/>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424AAA4D"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31082AD6" wp14:textId="77777777">
            <w:pPr>
              <w:jc w:val="center"/>
              <w:rPr>
                <w:rFonts w:eastAsia="Times New Roman"/>
              </w:rPr>
            </w:pPr>
            <w:r>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260" w:type="dxa"/>
            <w:tcMar/>
          </w:tcPr>
          <w:p w:rsidRPr="00E02700" w:rsidR="7755780E" w:rsidP="07BD692C" w:rsidRDefault="7755780E" w14:paraId="119F5A59"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Contenido</w:t>
            </w:r>
          </w:p>
        </w:tc>
      </w:tr>
      <w:tr xmlns:wp14="http://schemas.microsoft.com/office/word/2010/wordml" w:rsidRPr="00E02700" w:rsidR="7755780E" w:rsidTr="07BD692C" w14:paraId="16BC1543"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5E2E9594" wp14:textId="77777777">
            <w:pPr>
              <w:rPr>
                <w:rFonts w:eastAsia="Times New Roman"/>
              </w:rPr>
            </w:pPr>
            <w:r>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260" w:type="dxa"/>
            <w:tcMar/>
          </w:tcPr>
          <w:p w:rsidRPr="00E02700" w:rsidR="7755780E" w:rsidP="07BD692C" w:rsidRDefault="7755780E" w14:paraId="2BE855AD"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Equipo clínico (Odontóloga / Asistente)</w:t>
            </w:r>
          </w:p>
        </w:tc>
      </w:tr>
      <w:tr xmlns:wp14="http://schemas.microsoft.com/office/word/2010/wordml" w:rsidRPr="00E02700" w:rsidR="7755780E" w:rsidTr="07BD692C" w14:paraId="76FCA539"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200EB404" wp14:textId="77777777">
            <w:pPr>
              <w:rPr>
                <w:rFonts w:eastAsia="Times New Roman"/>
              </w:rPr>
            </w:pPr>
            <w:r>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260" w:type="dxa"/>
            <w:tcMar/>
          </w:tcPr>
          <w:p w:rsidRPr="00E02700" w:rsidR="7755780E" w:rsidP="07BD692C" w:rsidRDefault="7755780E" w14:paraId="713D7DC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Dejar constancia digital de la autorización del paciente para el tratamiento propuesto, con validez jurídica conforme a la Ley 527 de 1999.</w:t>
            </w:r>
          </w:p>
        </w:tc>
      </w:tr>
      <w:tr xmlns:wp14="http://schemas.microsoft.com/office/word/2010/wordml" w:rsidRPr="00E02700" w:rsidR="7755780E" w:rsidTr="07BD692C" w14:paraId="2BB50C69"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60704A62" wp14:textId="77777777">
            <w:pPr>
              <w:rPr>
                <w:rFonts w:eastAsia="Times New Roman"/>
              </w:rPr>
            </w:pPr>
            <w:r>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260" w:type="dxa"/>
            <w:tcMar/>
          </w:tcPr>
          <w:p w:rsidRPr="00E02700" w:rsidR="7755780E" w:rsidP="07BD692C" w:rsidRDefault="7755780E" w14:paraId="731A2D59"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Existe un plan de tratamiento u odontograma asociado al paciente.</w:t>
            </w:r>
          </w:p>
        </w:tc>
      </w:tr>
      <w:tr xmlns:wp14="http://schemas.microsoft.com/office/word/2010/wordml" w:rsidRPr="00E02700" w:rsidR="7755780E" w:rsidTr="07BD692C" w14:paraId="75107100"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237DB33C" wp14:textId="77777777">
            <w:pPr>
              <w:rPr>
                <w:rFonts w:eastAsia="Times New Roman"/>
              </w:rPr>
            </w:pPr>
            <w:r>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260" w:type="dxa"/>
            <w:tcMar/>
          </w:tcPr>
          <w:p w:rsidRPr="00E02700" w:rsidR="7755780E" w:rsidP="13EAE0D2" w:rsidRDefault="7755780E" w14:paraId="322E1957"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1) El actor presenta al paciente la</w:t>
            </w:r>
            <w:commentRangeStart w:id="110069268"/>
            <w:r>
              <w:rPr>
                <w:rFonts w:eastAsia="Times New Roman"/>
              </w:rPr>
              <w:t xml:space="preserve"> información del procedimien</w:t>
            </w:r>
            <w:commentRangeEnd w:id="110069268"/>
            <w:r>
              <w:rPr>
                <w:rStyle w:val="CommentReference"/>
              </w:rPr>
              <w:commentReference w:id="110069268"/>
            </w:r>
            <w:r>
              <w:rPr>
                <w:rFonts w:eastAsia="Times New Roman"/>
              </w:rPr>
              <w:t>to. 2) El paciente acepta electrónicamente. 3) El sistema asocia el consentimiento a la historia clínica, con fecha y responsable.</w:t>
            </w:r>
          </w:p>
        </w:tc>
      </w:tr>
      <w:tr xmlns:wp14="http://schemas.microsoft.com/office/word/2010/wordml" w:rsidRPr="00E02700" w:rsidR="7755780E" w:rsidTr="07BD692C" w14:paraId="42BAC7F6"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694D6A33" wp14:textId="77777777">
            <w:pPr>
              <w:rPr>
                <w:rFonts w:eastAsia="Times New Roman"/>
              </w:rPr>
            </w:pPr>
            <w:r>
              <w:rPr>
                <w:rFonts w:eastAsia="Times New Roman"/>
              </w:rPr>
              <w:t>Flujo alternativo</w:t>
            </w:r>
          </w:p>
        </w:tc>
        <w:tc>
          <w:tcPr>
            <w:cnfStyle w:val="000000000000" w:firstRow="0" w:lastRow="0" w:firstColumn="0" w:lastColumn="0" w:oddVBand="0" w:evenVBand="0" w:oddHBand="0" w:evenHBand="0" w:firstRowFirstColumn="0" w:firstRowLastColumn="0" w:lastRowFirstColumn="0" w:lastRowLastColumn="0"/>
            <w:tcW w:w="7260" w:type="dxa"/>
            <w:tcMar/>
          </w:tcPr>
          <w:p w:rsidRPr="00E02700" w:rsidR="7755780E" w:rsidP="07BD692C" w:rsidRDefault="7755780E" w14:paraId="71FF658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Si el paciente no acepta, el procedimiento no se ejecuta y queda registrada la negativa.</w:t>
            </w:r>
          </w:p>
        </w:tc>
      </w:tr>
      <w:tr xmlns:wp14="http://schemas.microsoft.com/office/word/2010/wordml" w:rsidRPr="00E02700" w:rsidR="7755780E" w:rsidTr="07BD692C" w14:paraId="0BDA079C"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43B8C2E8" wp14:textId="77777777">
            <w:pPr>
              <w:rPr>
                <w:rFonts w:eastAsia="Times New Roman"/>
              </w:rPr>
            </w:pPr>
            <w:r>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260" w:type="dxa"/>
            <w:tcMar/>
          </w:tcPr>
          <w:p w:rsidRPr="00E02700" w:rsidR="7755780E" w:rsidP="07BD692C" w:rsidRDefault="7755780E" w14:paraId="0682D0A7"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consentimiento queda vinculado de forma permanente a la historia clínica del paciente.</w:t>
            </w:r>
          </w:p>
        </w:tc>
      </w:tr>
    </w:tbl>
    <w:p xmlns:wp14="http://schemas.microsoft.com/office/word/2010/wordml" w:rsidRPr="00E02700" w:rsidR="7EE08FEF" w:rsidP="7755780E" w:rsidRDefault="61DBCD06" w14:paraId="2B070D6B" wp14:textId="77777777">
      <w:pPr>
        <w:pStyle w:val="Ttulo2"/>
        <w:spacing w:before="299" w:after="299"/>
        <w:rPr>
          <w:rFonts w:eastAsia="Times New Roman" w:cs="Times New Roman"/>
          <w:lang w:val="es-CO"/>
        </w:rPr>
      </w:pPr>
      <w:bookmarkStart w:name="_Toc925156649" w:id="2088160157"/>
      <w:r>
        <w:rPr>
          <w:rFonts w:eastAsia="Times New Roman" w:cs="Times New Roman"/>
        </w:rPr>
        <w:t>CU-20 — Reg</w:t>
      </w:r>
      <w:commentRangeStart w:id="1300264764"/>
      <w:r>
        <w:rPr>
          <w:rFonts w:eastAsia="Times New Roman" w:cs="Times New Roman"/>
        </w:rPr>
        <w:t>istrar autorización de tratamiento de datos personales</w:t>
      </w:r>
      <w:commentRangeEnd w:id="1300264764"/>
      <w:r>
        <w:rPr>
          <w:rStyle w:val="CommentReference"/>
        </w:rPr>
        <w:commentReference w:id="1300264764"/>
      </w:r>
      <w:bookmarkEnd w:id="2088160157"/>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5D206D3F"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174A5188" wp14:textId="77777777">
            <w:pPr>
              <w:jc w:val="center"/>
              <w:rPr>
                <w:rFonts w:eastAsia="Times New Roman"/>
              </w:rPr>
            </w:pPr>
            <w:r>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1D9A1128"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Contenido</w:t>
            </w:r>
          </w:p>
        </w:tc>
      </w:tr>
      <w:tr xmlns:wp14="http://schemas.microsoft.com/office/word/2010/wordml" w:rsidRPr="00E02700" w:rsidR="7755780E" w:rsidTr="07BD692C" w14:paraId="1220B131"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23038CAF" wp14:textId="77777777">
            <w:pPr>
              <w:rPr>
                <w:rFonts w:eastAsia="Times New Roman"/>
              </w:rPr>
            </w:pPr>
            <w:r>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0418544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Administrador / Equipo clínico (Asistente)</w:t>
            </w:r>
          </w:p>
        </w:tc>
      </w:tr>
      <w:tr xmlns:wp14="http://schemas.microsoft.com/office/word/2010/wordml" w:rsidRPr="00E02700" w:rsidR="7755780E" w:rsidTr="07BD692C" w14:paraId="7B7B4304"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26C9AEB5" wp14:textId="77777777">
            <w:pPr>
              <w:rPr>
                <w:rFonts w:eastAsia="Times New Roman"/>
              </w:rPr>
            </w:pPr>
            <w:r>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4C199EA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Dejar constancia de que el paciente (o su representante) autorizó el tratamiento de sus datos personales, incluyendo datos sensibles de salud, conforme a la Ley 1581 de 2012 y el Decreto 1377 de 2013.</w:t>
            </w:r>
          </w:p>
        </w:tc>
      </w:tr>
      <w:tr xmlns:wp14="http://schemas.microsoft.com/office/word/2010/wordml" w:rsidRPr="00E02700" w:rsidR="7755780E" w:rsidTr="07BD692C" w14:paraId="4265E705"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6984BDED" wp14:textId="77777777">
            <w:pPr>
              <w:rPr>
                <w:rFonts w:eastAsia="Times New Roman"/>
              </w:rPr>
            </w:pPr>
            <w:r>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5531AA9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paciente va a ser registrado por primera vez en el sistema.</w:t>
            </w:r>
          </w:p>
        </w:tc>
      </w:tr>
      <w:tr xmlns:wp14="http://schemas.microsoft.com/office/word/2010/wordml" w:rsidRPr="00E02700" w:rsidR="7755780E" w:rsidTr="07BD692C" w14:paraId="3D43BD9D"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140DA9AA" wp14:textId="77777777">
            <w:pPr>
              <w:rPr>
                <w:rFonts w:eastAsia="Times New Roman"/>
              </w:rPr>
            </w:pPr>
            <w:r>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7314EB0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1) El actor presenta al paciente el aviso de tratamiento de datos. 2) El paciente otorga su autorización dentro del sistema. 3) El sistema asocia la autorización al registro del paciente con fecha y medio utilizado.</w:t>
            </w:r>
          </w:p>
        </w:tc>
      </w:tr>
      <w:tr xmlns:wp14="http://schemas.microsoft.com/office/word/2010/wordml" w:rsidRPr="00E02700" w:rsidR="7755780E" w:rsidTr="07BD692C" w14:paraId="6DA11F94"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5FF82644" wp14:textId="77777777">
            <w:pPr>
              <w:rPr>
                <w:rFonts w:eastAsia="Times New Roman"/>
              </w:rPr>
            </w:pPr>
            <w:r>
              <w:rPr>
                <w:rFonts w:eastAsia="Times New Roman"/>
              </w:rPr>
              <w:t>Flujo alternativo</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24DD4577"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Si el paciente no autoriza, no se continúa con el registro de datos sensibles y se informa la limitación del servicio.</w:t>
            </w:r>
          </w:p>
        </w:tc>
      </w:tr>
      <w:tr xmlns:wp14="http://schemas.microsoft.com/office/word/2010/wordml" w:rsidRPr="00E02700" w:rsidR="7755780E" w:rsidTr="07BD692C" w14:paraId="33D80E93"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34F381C9" wp14:textId="77777777">
            <w:pPr>
              <w:rPr>
                <w:rFonts w:eastAsia="Times New Roman"/>
              </w:rPr>
            </w:pPr>
            <w:r>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7873DAE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El registro del paciente queda habilitado únicamente si existe autorización asociada.</w:t>
            </w:r>
          </w:p>
        </w:tc>
      </w:tr>
      <w:tr xmlns:wp14="http://schemas.microsoft.com/office/word/2010/wordml" w:rsidRPr="00E02700" w:rsidR="7755780E" w:rsidTr="07BD692C" w14:paraId="5AA31277"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056F4C73" wp14:textId="77777777">
            <w:pPr>
              <w:rPr>
                <w:rFonts w:eastAsia="Times New Roman"/>
              </w:rPr>
            </w:pPr>
            <w:r>
              <w:rPr>
                <w:rFonts w:eastAsia="Times New Roman"/>
              </w:rPr>
              <w:t>Nota de estado</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6F254024"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La autorización por canal de mensajería (WhatsApp) queda planteada como vía adicional una vez esté disponible esa integración; hoy se captura dentro del sistema.</w:t>
            </w:r>
          </w:p>
        </w:tc>
      </w:tr>
    </w:tbl>
    <w:p xmlns:wp14="http://schemas.microsoft.com/office/word/2010/wordml" w:rsidRPr="00E02700" w:rsidR="7EE08FEF" w:rsidP="07BD692C" w:rsidRDefault="7EE08FEF" w14:paraId="1FE2DD96" wp14:textId="77777777">
      <w:pPr>
        <w:ind w:firstLine="0"/>
        <w:rPr>
          <w:rFonts w:eastAsia="Times New Roman"/>
          <w:lang w:val="es-CO"/>
        </w:rPr>
      </w:pPr>
    </w:p>
    <w:p xmlns:wp14="http://schemas.microsoft.com/office/word/2010/wordml" w:rsidRPr="00E02700" w:rsidR="7EE08FEF" w:rsidP="07BD692C" w:rsidRDefault="76F19AEE" w14:paraId="27357532" wp14:textId="77777777">
      <w:pPr>
        <w:rPr>
          <w:rFonts w:eastAsia="Times New Roman"/>
        </w:rPr>
      </w:pPr>
      <w:r>
        <w:rPr>
          <w:rFonts w:eastAsia="Times New Roman"/>
        </w:rPr>
        <w:br w:type="page"/>
      </w:r>
    </w:p>
    <w:p xmlns:wp14="http://schemas.microsoft.com/office/word/2010/wordml" w:rsidRPr="00E02700" w:rsidR="7EE08FEF" w:rsidP="7755780E" w:rsidRDefault="593074B6" w14:paraId="02D5FE5C" wp14:textId="77777777">
      <w:pPr>
        <w:pStyle w:val="Ttulo2"/>
        <w:rPr>
          <w:rFonts w:eastAsia="Times New Roman" w:cs="Times New Roman"/>
          <w:lang w:val="es-CO"/>
        </w:rPr>
      </w:pPr>
      <w:bookmarkStart w:name="_Toc1353138824" w:id="140"/>
      <w:bookmarkStart w:name="_Toc2078063299" w:id="141"/>
      <w:bookmarkStart w:name="bm_4_1_6_Prototipos_de_Interfaz_128" w:id="142"/>
      <w:bookmarkStart w:name="_Toc971865876" w:id="1795293380"/>
      <w:r>
        <w:rPr>
          <w:rFonts w:eastAsia="Times New Roman" w:cs="Times New Roman"/>
        </w:rPr>
        <w:t xml:space="preserve">3.4 Prototipado de Interfaz de Usuario (UI)</w:t>
      </w:r>
      <w:bookmarkEnd w:id="140"/>
      <w:bookmarkEnd w:id="141"/>
      <w:bookmarkEnd w:id="142"/>
      <w:bookmarkEnd w:id="1795293380"/>
    </w:p>
    <w:p xmlns:wp14="http://schemas.microsoft.com/office/word/2010/wordml" w:rsidRPr="00E02700" w:rsidR="173A7E19" w:rsidP="13EAE0D2" w:rsidRDefault="3483B32F" w14:paraId="1382DD80" wp14:textId="77777777">
      <w:pPr>
        <w:rPr>
          <w:rFonts w:eastAsia="Times New Roman"/>
          <w:lang w:val="es-CO"/>
        </w:rPr>
      </w:pPr>
      <w:r>
        <w:rPr>
          <w:rFonts w:eastAsia="Times New Roman"/>
        </w:rPr>
        <w:t xml:space="preserve">En esta sección se presentan los prototipos de interfaz desarrollados como parte de la fase de análisis de requerimientos de la metodología ICONIX. </w:t>
      </w:r>
      <w:commentRangeStart w:id="1282398566"/>
      <w:r>
        <w:rPr>
          <w:rFonts w:eastAsia="Times New Roman"/>
        </w:rPr>
        <w:t xml:space="preserve">Estos mockups fueron elaborados en Figma y representan el diseño preliminar de las pantallas principales del sistema web del consultorio odontológico RAVE. Su propósito fue visualizar la distribución de los elementos de interfaz, organizar los módulos funcionales y validar la experiencia de usuario antes de avanzar a la etapa de desarrollo.</w:t>
      </w:r>
    </w:p>
    <w:p xmlns:wp14="http://schemas.microsoft.com/office/word/2010/wordml" w:rsidRPr="00E02700" w:rsidR="173A7E19" w:rsidP="13EAE0D2" w:rsidRDefault="3483B32F" w14:paraId="1E04942F" wp14:textId="77777777">
      <w:pPr>
        <w:rPr>
          <w:rFonts w:eastAsia="Times New Roman"/>
          <w:lang w:val="es-CO"/>
        </w:rPr>
      </w:pPr>
      <w:r>
        <w:rPr>
          <w:rFonts w:eastAsia="Times New Roman"/>
        </w:rPr>
        <w:t>Los prototipos diseñados corresponden a los módulos de acceso al sistema, gestión de doctores y usuarios, laboratorio, calendario de citas, registro de nueva cita, agendamiento e historia clínica. Cada pantalla fue diseñada con una estructura visual coherente, manteniendo la identidad gráfica del consultorio, el uso de colores institucionales, compon</w:t>
      </w:r>
      <w:commentRangeEnd w:id="1282398566"/>
      <w:r>
        <w:rPr>
          <w:rStyle w:val="CommentReference"/>
        </w:rPr>
        <w:commentReference w:id="1282398566"/>
      </w:r>
      <w:r>
        <w:rPr>
          <w:rFonts w:eastAsia="Times New Roman"/>
        </w:rPr>
        <w:t>entes reutilizables, iconografía funcional y una navegación clara para el usuario.</w:t>
      </w:r>
    </w:p>
    <w:p xmlns:wp14="http://schemas.microsoft.com/office/word/2010/wordml" w:rsidRPr="00E02700" w:rsidR="7EE08FEF" w:rsidP="07BD692C" w:rsidRDefault="7EE08FEF" w14:paraId="07F023C8" wp14:textId="77777777">
      <w:pPr>
        <w:rPr>
          <w:rFonts w:eastAsia="Times New Roman"/>
          <w:lang w:val="es-CO"/>
        </w:rPr>
      </w:pPr>
    </w:p>
    <w:p xmlns:wp14="http://schemas.microsoft.com/office/word/2010/wordml" w:rsidRPr="00E02700" w:rsidR="7EE08FEF" w:rsidP="07BD692C" w:rsidRDefault="2A6851B7" w14:paraId="14D52C00" wp14:textId="77777777">
      <w:pPr>
        <w:pStyle w:val="Descripcin"/>
        <w:keepNext w:val="1"/>
        <w:spacing w:line="480" w:lineRule="auto"/>
        <w:rPr>
          <w:rFonts w:eastAsia="Times New Roman"/>
        </w:rPr>
      </w:pPr>
      <w:bookmarkStart w:name="_Toc231036772" w:id="144"/>
      <w:bookmarkStart w:name="bm_Ilustraci_n_3_Prototipo_de_acceso_a_1" w:id="145"/>
      <w:r>
        <w:rPr>
          <w:rFonts w:eastAsia="Times New Roman"/>
        </w:rPr>
        <w:t xml:space="preserve">Ilustración </w:t>
      </w:r>
      <w:r>
        <w:fldChar w:fldCharType="begin"/>
        <w:instrText xml:space="preserve"> SEQ Ilustración \* ARABIC </w:instrText>
        <w:fldChar w:fldCharType="separate"/>
      </w:r>
      <w:r>
        <w:rPr/>
        <w:t>3</w:t>
      </w:r>
      <w:r>
        <w:fldChar w:fldCharType="end"/>
      </w:r>
      <w:r>
        <w:rPr>
          <w:rFonts w:eastAsia="Times New Roman"/>
        </w:rPr>
        <w:t xml:space="preserve"> Prototipo de acceso al sistema</w:t>
      </w:r>
      <w:bookmarkEnd w:id="144"/>
      <w:bookmarkEnd w:id="145"/>
    </w:p>
    <w:p xmlns:wp14="http://schemas.microsoft.com/office/word/2010/wordml" w:rsidRPr="00E02700" w:rsidR="001659CE" w:rsidP="07BD692C" w:rsidRDefault="5F1A5EF1" w14:paraId="4BDB5498" wp14:textId="77777777">
      <w:pPr>
        <w:spacing w:before="240" w:after="240"/>
        <w:ind w:left="708" w:firstLine="0"/>
        <w:rPr>
          <w:rFonts w:eastAsia="Times New Roman"/>
        </w:rPr>
      </w:pPr>
      <w:r>
        <w:drawing>
          <wp:inline xmlns:wp14="http://schemas.microsoft.com/office/word/2010/wordprocessingDrawing" wp14:editId="67C31C59" wp14:anchorId="2247DFE3">
            <wp:extent cx="5943600" cy="3724275"/>
            <wp:effectExtent l="0" t="0" r="0" b="0"/>
            <wp:docPr id="34889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889688" name="Picture 34889688"/>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p>
    <w:p xmlns:wp14="http://schemas.microsoft.com/office/word/2010/wordml" w:rsidRPr="00E02700" w:rsidR="759504DA" w:rsidP="07BD692C" w:rsidRDefault="5F1A5EF1" w14:paraId="11FE9C48" wp14:textId="77777777">
      <w:pPr>
        <w:spacing w:before="240" w:after="240"/>
        <w:ind w:left="708" w:firstLine="708"/>
        <w:rPr>
          <w:rFonts w:eastAsia="Times New Roman"/>
        </w:rPr>
      </w:pPr>
      <w:r>
        <w:rPr>
          <w:rFonts w:eastAsia="Times New Roman"/>
        </w:rPr>
        <w:t>Prototipo de la pantalla de inicio de sesión del sistema web RAVE. La interfaz permite el ingreso de usuarios mediante correo electrónico y contraseña, incluyendo opciones de recordatorio de sesión, recuperación de contraseña y acceso mediante cuenta de Google. El diseño integra la identidad visual del consultorio a través del logotipo, el uso de colores azul oscuro y dorado, y una composición dividida entre presentación institucional y formulario de autenticación. Fuente: elaboración propia.</w:t>
      </w:r>
    </w:p>
    <w:p xmlns:wp14="http://schemas.microsoft.com/office/word/2010/wordml" w:rsidRPr="00E02700" w:rsidR="7EE08FEF" w:rsidP="07BD692C" w:rsidRDefault="2A6851B7" w14:paraId="2867738B" wp14:textId="77777777">
      <w:pPr>
        <w:pStyle w:val="Descripcin"/>
        <w:keepNext w:val="1"/>
        <w:spacing w:line="480" w:lineRule="auto"/>
        <w:rPr>
          <w:rFonts w:eastAsia="Times New Roman"/>
        </w:rPr>
      </w:pPr>
      <w:bookmarkStart w:name="_Toc231036773" w:id="146"/>
      <w:bookmarkStart w:name="bm_Ilustraci_n_4_Prototipo_del_m_dulo__1" w:id="147"/>
      <w:r>
        <w:rPr>
          <w:rFonts w:eastAsia="Times New Roman"/>
        </w:rPr>
        <w:t xml:space="preserve">Ilustración </w:t>
      </w:r>
      <w:r>
        <w:fldChar w:fldCharType="begin"/>
        <w:instrText xml:space="preserve"> SEQ Ilustración \* ARABIC </w:instrText>
        <w:fldChar w:fldCharType="separate"/>
      </w:r>
      <w:r>
        <w:rPr/>
        <w:t>4</w:t>
      </w:r>
      <w:r>
        <w:fldChar w:fldCharType="end"/>
      </w:r>
      <w:r>
        <w:rPr>
          <w:rFonts w:eastAsia="Times New Roman"/>
        </w:rPr>
        <w:t xml:space="preserve"> Prototipo del módulo de doctores y usuarios</w:t>
      </w:r>
      <w:bookmarkEnd w:id="146"/>
      <w:bookmarkEnd w:id="147"/>
    </w:p>
    <w:p xmlns:wp14="http://schemas.microsoft.com/office/word/2010/wordml" w:rsidRPr="00E02700" w:rsidR="001659CE" w:rsidP="07BD692C" w:rsidRDefault="1F3DEDB8" w14:paraId="2916C19D" wp14:textId="77777777">
      <w:pPr>
        <w:spacing w:before="240" w:after="240"/>
        <w:ind w:left="708" w:firstLine="0"/>
        <w:rPr>
          <w:rFonts w:eastAsia="Times New Roman"/>
        </w:rPr>
      </w:pPr>
      <w:r>
        <w:drawing>
          <wp:inline xmlns:wp14="http://schemas.microsoft.com/office/word/2010/wordprocessingDrawing" wp14:editId="2C19DF26" wp14:anchorId="48587F36">
            <wp:extent cx="6172200" cy="3752850"/>
            <wp:effectExtent l="0" t="0" r="0" b="0"/>
            <wp:docPr id="555373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373926" name="Picture 555373926"/>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6172200" cy="3752850"/>
                    </a:xfrm>
                    <a:prstGeom prst="rect">
                      <a:avLst/>
                    </a:prstGeom>
                  </pic:spPr>
                </pic:pic>
              </a:graphicData>
            </a:graphic>
          </wp:inline>
        </w:drawing>
      </w:r>
    </w:p>
    <w:p xmlns:wp14="http://schemas.microsoft.com/office/word/2010/wordml" w:rsidRPr="00E02700" w:rsidR="1BBCBEFA" w:rsidP="07BD692C" w:rsidRDefault="1F3DEDB8" w14:paraId="55EECDF4" wp14:textId="77777777">
      <w:pPr>
        <w:spacing w:before="240" w:after="240"/>
        <w:ind w:left="708" w:firstLine="708"/>
        <w:rPr>
          <w:rFonts w:eastAsia="Times New Roman"/>
        </w:rPr>
      </w:pPr>
      <w:r>
        <w:rPr>
          <w:rFonts w:eastAsia="Times New Roman"/>
        </w:rPr>
        <w:t>Prototipo del módulo administrativo de doctores y usuarios. La interfaz permite visualizar usuarios autorizados, administradores y perfiles activos. Además, incorpora un formulario para registrar nuevos accesos, asignar roles y consultar los permisos asociados a cada tipo de usuario. En la tabla inferior se presentan los usuarios registrados con información de nombre, correo, rol, estado, perfil y acciones como editar o desactivar. Fuente: elaboración propia.</w:t>
      </w:r>
    </w:p>
    <w:p xmlns:wp14="http://schemas.microsoft.com/office/word/2010/wordml" w:rsidRPr="00E02700" w:rsidR="7EE08FEF" w:rsidP="07BD692C" w:rsidRDefault="2A6851B7" w14:paraId="675F17DD" wp14:textId="77777777">
      <w:pPr>
        <w:pStyle w:val="Descripcin"/>
        <w:keepNext w:val="1"/>
        <w:spacing w:line="480" w:lineRule="auto"/>
        <w:rPr>
          <w:rFonts w:eastAsia="Times New Roman"/>
        </w:rPr>
      </w:pPr>
      <w:bookmarkStart w:name="_Toc231036774" w:id="148"/>
      <w:bookmarkStart w:name="bm_Ilustraci_n_5_Prototipo_del_m_dulo__1" w:id="149"/>
      <w:r>
        <w:rPr>
          <w:rFonts w:eastAsia="Times New Roman"/>
        </w:rPr>
        <w:t xml:space="preserve">Ilustración </w:t>
      </w:r>
      <w:r>
        <w:fldChar w:fldCharType="begin"/>
        <w:instrText xml:space="preserve"> SEQ Ilustración \* ARABIC </w:instrText>
        <w:fldChar w:fldCharType="separate"/>
      </w:r>
      <w:r>
        <w:rPr/>
        <w:t>5</w:t>
      </w:r>
      <w:r>
        <w:fldChar w:fldCharType="end"/>
      </w:r>
      <w:r>
        <w:rPr>
          <w:rFonts w:eastAsia="Times New Roman"/>
        </w:rPr>
        <w:t xml:space="preserve"> Prototipo del módulo de laboratorio</w:t>
      </w:r>
      <w:bookmarkEnd w:id="148"/>
      <w:bookmarkEnd w:id="149"/>
    </w:p>
    <w:p xmlns:wp14="http://schemas.microsoft.com/office/word/2010/wordml" w:rsidRPr="00E02700" w:rsidR="001659CE" w:rsidP="07BD692C" w:rsidRDefault="1AF0ED34" w14:paraId="74869460" wp14:textId="77777777">
      <w:pPr>
        <w:spacing w:before="240" w:after="240"/>
        <w:ind w:left="708" w:firstLine="0"/>
        <w:rPr>
          <w:rFonts w:eastAsia="Times New Roman"/>
        </w:rPr>
      </w:pPr>
      <w:r>
        <w:drawing>
          <wp:inline xmlns:wp14="http://schemas.microsoft.com/office/word/2010/wordprocessingDrawing" wp14:editId="403E50F1" wp14:anchorId="703A8FA2">
            <wp:extent cx="5943600" cy="3705225"/>
            <wp:effectExtent l="0" t="0" r="0" b="0"/>
            <wp:docPr id="345776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5776593" name="Picture 345776593"/>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5943600" cy="3705225"/>
                    </a:xfrm>
                    <a:prstGeom prst="rect">
                      <a:avLst/>
                    </a:prstGeom>
                  </pic:spPr>
                </pic:pic>
              </a:graphicData>
            </a:graphic>
          </wp:inline>
        </w:drawing>
      </w:r>
    </w:p>
    <w:p xmlns:wp14="http://schemas.microsoft.com/office/word/2010/wordml" w:rsidRPr="00E02700" w:rsidR="70CAF377" w:rsidP="07BD692C" w:rsidRDefault="1AF0ED34" w14:paraId="45DA01EA" wp14:textId="77777777">
      <w:pPr>
        <w:spacing w:before="240" w:after="240"/>
        <w:ind w:left="708" w:firstLine="708"/>
        <w:rPr>
          <w:rFonts w:eastAsia="Times New Roman"/>
        </w:rPr>
      </w:pPr>
      <w:r>
        <w:rPr>
          <w:rFonts w:eastAsia="Times New Roman"/>
        </w:rPr>
        <w:t>Prototipo del módulo de laboratorio dental. La interfaz permite hacer seguimiento a los trabajos enviados a laboratorio, mostrando indicadores de trabajos pendientes, en proceso y entregados. Incluye un formulario para registrar un nuevo trabajo con información del paciente, tipo de trabajo, laboratorio y fecha de entrega. Asimismo, presenta una tabla de trabajos activos con datos del paciente, procedimiento, laboratorio, fecha de entrega, estado y acciones de actualización. Fuente: elaboración propia.</w:t>
      </w:r>
    </w:p>
    <w:p xmlns:wp14="http://schemas.microsoft.com/office/word/2010/wordml" w:rsidRPr="00E02700" w:rsidR="7EE08FEF" w:rsidP="07BD692C" w:rsidRDefault="2A6851B7" w14:paraId="4740E82B" wp14:textId="77777777">
      <w:pPr>
        <w:pStyle w:val="Descripcin"/>
        <w:keepNext w:val="1"/>
        <w:spacing w:line="480" w:lineRule="auto"/>
        <w:rPr>
          <w:rFonts w:eastAsia="Times New Roman"/>
        </w:rPr>
      </w:pPr>
      <w:bookmarkStart w:name="_Toc231036775" w:id="150"/>
      <w:bookmarkStart w:name="bm_Ilustraci_n_6_Prototipo_del_calenda_1" w:id="151"/>
      <w:r>
        <w:rPr>
          <w:rFonts w:eastAsia="Times New Roman"/>
        </w:rPr>
        <w:t xml:space="preserve">Ilustración </w:t>
      </w:r>
      <w:r>
        <w:fldChar w:fldCharType="begin"/>
        <w:instrText xml:space="preserve"> SEQ Ilustración \* ARABIC </w:instrText>
        <w:fldChar w:fldCharType="separate"/>
      </w:r>
      <w:r>
        <w:rPr/>
        <w:t>6</w:t>
      </w:r>
      <w:r>
        <w:fldChar w:fldCharType="end"/>
      </w:r>
      <w:r>
        <w:rPr>
          <w:rFonts w:eastAsia="Times New Roman"/>
        </w:rPr>
        <w:t xml:space="preserve"> Prototipo del calendario de citas</w:t>
      </w:r>
      <w:bookmarkEnd w:id="150"/>
      <w:bookmarkEnd w:id="151"/>
    </w:p>
    <w:p xmlns:wp14="http://schemas.microsoft.com/office/word/2010/wordml" w:rsidRPr="00E02700" w:rsidR="001659CE" w:rsidP="07BD692C" w:rsidRDefault="6EE96B08" w14:paraId="187F57B8" wp14:textId="77777777">
      <w:pPr>
        <w:spacing w:before="240" w:after="240"/>
        <w:ind w:firstLine="0"/>
        <w:rPr>
          <w:rFonts w:eastAsia="Times New Roman"/>
        </w:rPr>
      </w:pPr>
      <w:r>
        <w:drawing>
          <wp:inline xmlns:wp14="http://schemas.microsoft.com/office/word/2010/wordprocessingDrawing" wp14:editId="5D93B3F7" wp14:anchorId="2965D51F">
            <wp:extent cx="5943600" cy="3714750"/>
            <wp:effectExtent l="0" t="0" r="0" b="0"/>
            <wp:docPr id="1743385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385319" name="Picture 1743385319"/>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xmlns:wp14="http://schemas.microsoft.com/office/word/2010/wordml" w:rsidRPr="00E02700" w:rsidR="1B61AA44" w:rsidP="07BD692C" w:rsidRDefault="6EE96B08" w14:paraId="4E2D31BE" wp14:textId="77777777">
      <w:pPr>
        <w:spacing w:before="240" w:after="240"/>
        <w:ind w:firstLine="708"/>
        <w:rPr>
          <w:rFonts w:eastAsia="Times New Roman"/>
        </w:rPr>
      </w:pPr>
      <w:r>
        <w:rPr>
          <w:rFonts w:eastAsia="Times New Roman"/>
        </w:rPr>
        <w:t>Prototipo del módulo de calendario de citas. La interfaz permite visualizar la programación mensual del consultorio, con controles para navegar entre fechas y cambiar la vista entre mes, semana, día y agenda. También incorpora el botón de nueva cita y eventos programados dentro de la cuadrícula del calendario, facilitando la identificación rápida de pacientes y procedimientos agendados. Fuente: elaboración propia.</w:t>
      </w:r>
    </w:p>
    <w:p xmlns:wp14="http://schemas.microsoft.com/office/word/2010/wordml" w:rsidRPr="00E02700" w:rsidR="7EE08FEF" w:rsidP="07BD692C" w:rsidRDefault="38F3689C" w14:paraId="3C77BF3D" wp14:textId="77777777">
      <w:pPr>
        <w:pStyle w:val="Descripcin"/>
        <w:keepNext w:val="1"/>
        <w:spacing w:line="480" w:lineRule="auto"/>
        <w:rPr>
          <w:rFonts w:eastAsia="Times New Roman"/>
        </w:rPr>
      </w:pPr>
      <w:bookmarkStart w:name="bm_Ilustraci_n_7_Prototipo_del_formula_1" w:id="152"/>
      <w:r>
        <w:rPr>
          <w:rFonts w:eastAsia="Times New Roman"/>
        </w:rPr>
        <w:t xml:space="preserve">Ilustración 7 Prototipo del formulario emergente de nueva cita</w:t>
      </w:r>
      <w:bookmarkEnd w:id="152"/>
    </w:p>
    <w:p xmlns:wp14="http://schemas.microsoft.com/office/word/2010/wordml" w:rsidRPr="00E02700" w:rsidR="001659CE" w:rsidP="07BD692C" w:rsidRDefault="1ADD5E2D" w14:paraId="54738AF4" wp14:textId="77777777">
      <w:pPr>
        <w:spacing w:before="240" w:after="240"/>
        <w:ind w:left="720" w:firstLine="0"/>
        <w:rPr>
          <w:rFonts w:eastAsia="Times New Roman"/>
        </w:rPr>
      </w:pPr>
      <w:r>
        <w:drawing>
          <wp:inline xmlns:wp14="http://schemas.microsoft.com/office/word/2010/wordprocessingDrawing" wp14:editId="15AED9DC" wp14:anchorId="2C071C21">
            <wp:extent cx="5943600" cy="3705225"/>
            <wp:effectExtent l="0" t="0" r="0" b="0"/>
            <wp:docPr id="614773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773109" name="Picture 614773109"/>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5943600" cy="3705225"/>
                    </a:xfrm>
                    <a:prstGeom prst="rect">
                      <a:avLst/>
                    </a:prstGeom>
                  </pic:spPr>
                </pic:pic>
              </a:graphicData>
            </a:graphic>
          </wp:inline>
        </w:drawing>
      </w:r>
    </w:p>
    <w:p xmlns:wp14="http://schemas.microsoft.com/office/word/2010/wordml" w:rsidRPr="00E02700" w:rsidR="67885954" w:rsidP="07BD692C" w:rsidRDefault="1ADD5E2D" w14:paraId="7184235C" wp14:textId="77777777">
      <w:pPr>
        <w:spacing w:before="240" w:after="240"/>
        <w:ind w:left="720" w:firstLine="696"/>
        <w:rPr>
          <w:rFonts w:eastAsia="Times New Roman"/>
        </w:rPr>
      </w:pPr>
      <w:r>
        <w:rPr>
          <w:rFonts w:eastAsia="Times New Roman"/>
        </w:rPr>
        <w:t>Prototipo del formulario emergente para el registro de una nueva cita odontológica. La interfaz presenta campos para seleccionar paciente, tipo de servicio, ubicación, hora de inicio, hora de finalización y fecha. El diseño se presenta como una ventana modal sobre el calendario, con fondo atenuado para centrar la atención del usuario en el formulario. Incluye acciones de cancelar y guardar. Fuente: elaboración propia.</w:t>
      </w:r>
    </w:p>
    <w:p xmlns:wp14="http://schemas.microsoft.com/office/word/2010/wordml" w:rsidRPr="00E02700" w:rsidR="67885954" w:rsidP="07BD692C" w:rsidRDefault="1ADD5E2D" w14:paraId="03C732CE" wp14:textId="77777777">
      <w:pPr>
        <w:pStyle w:val="Descripcin"/>
        <w:keepNext w:val="1"/>
        <w:spacing w:line="480" w:lineRule="auto"/>
        <w:rPr>
          <w:rFonts w:eastAsia="Times New Roman"/>
        </w:rPr>
      </w:pPr>
      <w:bookmarkStart w:name="bm_Ilustraci_n_8_Prototipo_del_m_dulo__1" w:id="153"/>
      <w:r>
        <w:rPr>
          <w:rFonts w:eastAsia="Times New Roman"/>
        </w:rPr>
        <w:t>Ilustración 8 Prototipo del módulo de agendamiento de cita</w:t>
      </w:r>
      <w:bookmarkEnd w:id="153"/>
    </w:p>
    <w:p xmlns:wp14="http://schemas.microsoft.com/office/word/2010/wordml" w:rsidRPr="00E02700" w:rsidR="0D6E6973" w:rsidP="07BD692C" w:rsidRDefault="597AE793" w14:paraId="46ABBD8F" wp14:textId="77777777">
      <w:pPr>
        <w:keepNext w:val="1"/>
        <w:ind w:firstLine="0"/>
        <w:rPr>
          <w:rFonts w:eastAsia="Times New Roman"/>
        </w:rPr>
      </w:pPr>
      <w:r>
        <w:drawing>
          <wp:inline xmlns:wp14="http://schemas.microsoft.com/office/word/2010/wordprocessingDrawing" wp14:editId="2ABC1BA2" wp14:anchorId="349D461D">
            <wp:extent cx="5943600" cy="3495675"/>
            <wp:effectExtent l="0" t="0" r="0" b="9525"/>
            <wp:docPr id="5" name="Imagen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20"/>
                    <a:stretch>
                      <a:fillRect/>
                    </a:stretch>
                  </pic:blipFill>
                  <pic:spPr>
                    <a:xfrm>
                      <a:off x="0" y="0"/>
                      <a:ext cx="5943600" cy="3495675"/>
                    </a:xfrm>
                    <a:prstGeom prst="rect">
                      <a:avLst/>
                    </a:prstGeom>
                  </pic:spPr>
                </pic:pic>
              </a:graphicData>
            </a:graphic>
          </wp:inline>
        </w:drawing>
      </w:r>
    </w:p>
    <w:p xmlns:wp14="http://schemas.microsoft.com/office/word/2010/wordml" w:rsidRPr="00E02700" w:rsidR="67885954" w:rsidP="07BD692C" w:rsidRDefault="1ADD5E2D" w14:paraId="4649CDE5" wp14:textId="77777777">
      <w:pPr>
        <w:keepNext w:val="1"/>
        <w:rPr>
          <w:rFonts w:eastAsia="Times New Roman"/>
        </w:rPr>
      </w:pPr>
      <w:r>
        <w:rPr>
          <w:rFonts w:eastAsia="Times New Roman"/>
        </w:rPr>
        <w:t xml:space="preserve">Prototipo del módulo de agendamiento de cita. La interfaz muestra información general relacionada con la conexión del calendario, hora inicial y fecha seleccionada. Además, incluye una sección de datos de la cita con campos para paciente, documento, servicio y fecha, permitiendo organizar la información necesaria para el registro y programación de la atención odontológica. Fuente: elaboración propia.</w:t>
      </w:r>
    </w:p>
    <w:p xmlns:wp14="http://schemas.microsoft.com/office/word/2010/wordml" w:rsidRPr="00E02700" w:rsidR="0D6E6973" w:rsidP="07BD692C" w:rsidRDefault="0D6E6973" w14:paraId="06BBA33E" wp14:textId="77777777">
      <w:pPr>
        <w:keepNext w:val="1"/>
        <w:rPr>
          <w:rFonts w:eastAsia="Times New Roman"/>
        </w:rPr>
      </w:pPr>
    </w:p>
    <w:p xmlns:wp14="http://schemas.microsoft.com/office/word/2010/wordml" w:rsidRPr="00E02700" w:rsidR="67885954" w:rsidP="07BD692C" w:rsidRDefault="1ADD5E2D" w14:paraId="17B614F7" wp14:textId="77777777">
      <w:pPr>
        <w:pStyle w:val="Descripcin"/>
        <w:keepNext w:val="1"/>
        <w:spacing w:line="480" w:lineRule="auto"/>
        <w:rPr>
          <w:rFonts w:eastAsia="Times New Roman"/>
        </w:rPr>
      </w:pPr>
      <w:bookmarkStart w:name="bm_Ilustraci_n_9_Prototipo_del_m_dulo__1" w:id="154"/>
      <w:r>
        <w:rPr>
          <w:rFonts w:eastAsia="Times New Roman"/>
        </w:rPr>
        <w:t>Ilustración 9 Prototipo del módulo de historias clínicas</w:t>
      </w:r>
      <w:bookmarkEnd w:id="154"/>
    </w:p>
    <w:p xmlns:wp14="http://schemas.microsoft.com/office/word/2010/wordml" w:rsidRPr="00E02700" w:rsidR="67885954" w:rsidP="07BD692C" w:rsidRDefault="1ADD5E2D" w14:paraId="464FCBC1" wp14:textId="77777777">
      <w:pPr>
        <w:spacing w:before="240" w:after="240"/>
        <w:ind w:left="720" w:firstLine="0"/>
        <w:rPr>
          <w:rFonts w:eastAsia="Times New Roman"/>
        </w:rPr>
      </w:pPr>
      <w:r>
        <w:drawing>
          <wp:inline xmlns:wp14="http://schemas.microsoft.com/office/word/2010/wordprocessingDrawing" wp14:editId="0DFB2C46" wp14:anchorId="73D4B437">
            <wp:extent cx="5943600" cy="3467100"/>
            <wp:effectExtent l="0" t="0" r="0" b="0"/>
            <wp:docPr id="976118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118920" name="Picture 976118920"/>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5943600" cy="3467100"/>
                    </a:xfrm>
                    <a:prstGeom prst="rect">
                      <a:avLst/>
                    </a:prstGeom>
                  </pic:spPr>
                </pic:pic>
              </a:graphicData>
            </a:graphic>
          </wp:inline>
        </w:drawing>
      </w:r>
    </w:p>
    <w:p xmlns:wp14="http://schemas.microsoft.com/office/word/2010/wordml" w:rsidRPr="00E02700" w:rsidR="67885954" w:rsidP="07BD692C" w:rsidRDefault="1ADD5E2D" w14:paraId="6AB87A79" wp14:textId="77777777">
      <w:pPr>
        <w:spacing w:before="240" w:after="240"/>
        <w:ind w:left="720" w:firstLine="696"/>
        <w:rPr>
          <w:rFonts w:eastAsia="Times New Roman"/>
        </w:rPr>
      </w:pPr>
      <w:r>
        <w:rPr>
          <w:rFonts w:eastAsia="Times New Roman"/>
        </w:rPr>
        <w:t xml:space="preserve">Prototipo del módulo de historias clínicas del paciente. La interfaz permite registrar y visualizar información clínica básica, incluyendo medio de remisión, fecha, datos de identificación, información de contacto, datos personales y acceso al odontograma. El diseño se presenta como una ventana modal amplia, organizada por secciones desplegables, lo que facilita el diligenciamiento estructurado de la historia clínica. Fuente: elaboración propia.</w:t>
      </w:r>
    </w:p>
    <w:p xmlns:wp14="http://schemas.microsoft.com/office/word/2010/wordml" w:rsidRPr="00E02700" w:rsidR="002E726E" w:rsidP="07BD692C" w:rsidRDefault="002E726E" w14:paraId="5C8C6B09" wp14:textId="77777777">
      <w:pPr>
        <w:spacing w:line="240" w:lineRule="auto"/>
        <w:ind w:firstLine="0"/>
        <w:jc w:val="left"/>
        <w:rPr>
          <w:rFonts w:eastAsia="Times New Roman"/>
        </w:rPr>
      </w:pPr>
      <w:r>
        <w:rPr>
          <w:rFonts w:eastAsia="Times New Roman"/>
        </w:rPr>
        <w:br w:type="page"/>
      </w:r>
    </w:p>
    <w:p xmlns:wp14="http://schemas.microsoft.com/office/word/2010/wordml" w:rsidRPr="00E02700" w:rsidR="002E726E" w:rsidP="7755780E" w:rsidRDefault="77816B81" w14:paraId="0C51E0ED" wp14:textId="77777777">
      <w:pPr>
        <w:pStyle w:val="Ttulo3"/>
        <w:rPr>
          <w:rFonts w:eastAsia="Times New Roman"/>
        </w:rPr>
      </w:pPr>
      <w:bookmarkStart w:name="_Toc960989009" w:id="1481990730"/>
      <w:r>
        <w:rPr>
          <w:rFonts w:eastAsia="Times New Roman"/>
        </w:rPr>
        <w:t>3.4.1 Justificación del Diseño Visual de los Prototipos</w:t>
      </w:r>
      <w:bookmarkEnd w:id="1481990730"/>
    </w:p>
    <w:p xmlns:wp14="http://schemas.microsoft.com/office/word/2010/wordml" w:rsidRPr="00E02700" w:rsidR="002E726E" w:rsidP="13EAE0D2" w:rsidRDefault="77816B81" w14:paraId="17AD33F8" wp14:textId="77777777">
      <w:pPr>
        <w:spacing w:before="240" w:after="240"/>
        <w:ind w:left="720" w:firstLine="696"/>
        <w:rPr>
          <w:rFonts w:eastAsia="Times New Roman"/>
        </w:rPr>
      </w:pPr>
      <w:r>
        <w:rPr>
          <w:rFonts w:eastAsia="Times New Roman"/>
        </w:rPr>
        <w:t xml:space="preserve">La paleta de colores seleccionada para el sistema web RAVE responde a criterios </w:t>
      </w:r>
      <w:commentRangeStart w:id="2098898709"/>
      <w:r>
        <w:rPr>
          <w:rFonts w:eastAsia="Times New Roman"/>
        </w:rPr>
        <w:t>de usabilidad, identidad visual y contexto clínico.</w:t>
      </w:r>
      <w:commentRangeEnd w:id="2098898709"/>
      <w:r>
        <w:rPr>
          <w:rStyle w:val="CommentReference"/>
        </w:rPr>
        <w:commentReference w:id="2098898709"/>
      </w:r>
      <w:r>
        <w:rPr>
          <w:rFonts w:eastAsia="Times New Roman"/>
        </w:rPr>
        <w:t xml:space="preserve"> Se optó por un fondo blanco predominante que transmite limpieza, orden y confianza, valores fundamentales en entornos de salud.</w:t>
      </w:r>
    </w:p>
    <w:p xmlns:wp14="http://schemas.microsoft.com/office/word/2010/wordml" w:rsidRPr="00E02700" w:rsidR="002E726E" w:rsidP="07BD692C" w:rsidRDefault="77816B81" w14:paraId="662DCD18" wp14:textId="77777777">
      <w:pPr>
        <w:spacing w:before="240" w:after="240"/>
        <w:ind w:left="720" w:firstLine="696"/>
        <w:rPr>
          <w:rFonts w:eastAsia="Times New Roman"/>
        </w:rPr>
      </w:pPr>
      <w:r>
        <w:rPr>
          <w:rFonts w:eastAsia="Times New Roman"/>
        </w:rPr>
        <w:t>El azul marino, utilizado en la barra de navegación lateral, los botones de acción principal y los indicadores activos, fue elegido por su asociación con profesionalismo, seriedad y confiabilidad, cualidades esenciales en un sistema de gestión clínica.</w:t>
      </w:r>
    </w:p>
    <w:p xmlns:wp14="http://schemas.microsoft.com/office/word/2010/wordml" w:rsidRPr="00E02700" w:rsidR="002E726E" w:rsidP="07BD692C" w:rsidRDefault="77816B81" w14:paraId="42B3C245" wp14:textId="77777777">
      <w:pPr>
        <w:spacing w:before="240" w:after="240"/>
        <w:ind w:left="720" w:firstLine="696"/>
        <w:rPr>
          <w:rFonts w:eastAsia="Times New Roman"/>
        </w:rPr>
      </w:pPr>
      <w:r>
        <w:rPr>
          <w:rFonts w:eastAsia="Times New Roman"/>
        </w:rPr>
        <w:t>Los colores de estado permiten una lectura rápida e intuitiva de la información: el verde indica elementos en curso o en estado normal, el naranja señala alertas o situaciones que requieren atención, y el rojo comunica estados críticos o pendientes urgentes. Esta codificación por color reduce el tiempo de interpretación de la información por parte del usuario.</w:t>
      </w:r>
    </w:p>
    <w:p xmlns:wp14="http://schemas.microsoft.com/office/word/2010/wordml" w:rsidRPr="00E02700" w:rsidR="002E726E" w:rsidP="07BD692C" w:rsidRDefault="77816B81" w14:paraId="181C58B5" wp14:textId="77777777">
      <w:pPr>
        <w:spacing w:before="240" w:after="240"/>
        <w:ind w:left="720" w:firstLine="696"/>
        <w:rPr>
          <w:rFonts w:eastAsia="Times New Roman"/>
        </w:rPr>
      </w:pPr>
      <w:r>
        <w:rPr>
          <w:rFonts w:eastAsia="Times New Roman"/>
        </w:rPr>
        <w:t>El logotipo de RAVE incorpora un tono dorado-ocre, que aporta distinción y calidez a la identidad visual del consultorio, diferenciándolo de la estética fría que suele caracterizar a los sistemas de salud genéricos.</w:t>
      </w:r>
    </w:p>
    <w:p xmlns:wp14="http://schemas.microsoft.com/office/word/2010/wordml" w:rsidRPr="00E02700" w:rsidR="69AD5818" w:rsidP="07BD692C" w:rsidRDefault="01FA7059" w14:paraId="06F745A1" wp14:textId="77777777">
      <w:pPr>
        <w:spacing w:before="240" w:after="240"/>
        <w:ind w:left="720" w:firstLine="696"/>
        <w:rPr>
          <w:rFonts w:eastAsia="Times New Roman"/>
        </w:rPr>
      </w:pPr>
      <w:r>
        <w:rPr>
          <w:rFonts w:eastAsia="Times New Roman"/>
        </w:rPr>
        <w:t xml:space="preserve">La tipografía seleccionada fue Nunito, debido a su legibilidad, estilo moderno y apariencia amigable. Esta elección favorece la lectura de formularios, tablas, encabezados y botones, especialmente en un sistema que requiere registrar y consultar información clínica y administrativa de manera constante. Asimismo, se emplearon tamaños jerárquicos diferenciados para títulos, subtítulos, etiquetas, textos de apoyo y datos tabulares, con el fin de facilitar la navegación visual del usuario.</w:t>
      </w:r>
    </w:p>
    <w:p xmlns:wp14="http://schemas.microsoft.com/office/word/2010/wordml" w:rsidRPr="00E02700" w:rsidR="69AD5818" w:rsidP="07BD692C" w:rsidRDefault="01FA7059" w14:paraId="42B6C59F" wp14:textId="77777777">
      <w:pPr>
        <w:spacing w:before="240" w:after="240"/>
        <w:ind w:left="720" w:firstLine="696"/>
        <w:rPr>
          <w:rFonts w:eastAsia="Times New Roman"/>
        </w:rPr>
      </w:pPr>
      <w:r>
        <w:rPr>
          <w:rFonts w:eastAsia="Times New Roman"/>
        </w:rPr>
        <w:t>En cuanto a la distribución de los elementos, se priorizó una estructura limpia y ordenada mediante tarjetas, formularios, tablas y modales. Las tarjetas permiten resumir indicadores importantes, como usuarios autorizados, trabajos de laboratorio o estados de citas, mientras que las tablas organizan información operativa de forma clara. Los formularios se diseñaron con campos amplios, bordes redondeados y etiquetas visibles, lo cual facilita el diligenciamiento de datos y reduce posibles errores de registro.</w:t>
      </w:r>
    </w:p>
    <w:p xmlns:wp14="http://schemas.microsoft.com/office/word/2010/wordml" w:rsidRPr="00E02700" w:rsidR="69AD5818" w:rsidP="07BD692C" w:rsidRDefault="01FA7059" w14:paraId="7D16561E" wp14:textId="77777777">
      <w:pPr>
        <w:spacing w:before="240" w:after="240"/>
        <w:ind w:left="720" w:firstLine="696"/>
        <w:rPr>
          <w:rFonts w:eastAsia="Times New Roman"/>
        </w:rPr>
      </w:pPr>
      <w:r>
        <w:rPr>
          <w:rFonts w:eastAsia="Times New Roman"/>
        </w:rPr>
        <w:t xml:space="preserve">La navegación lateral permite acceder de manera rápida a los módulos principales del sistema, como dashboard, pacientes, calendario, agendar cita, pagos, doctores, laboratorio, inventario, documentación y cierre de sesión. En algunas pantallas, esta barra se presenta de forma compacta mediante iconos, permitiendo optimizar el espacio disponible para módulos con mayor carga visual, como el calendario y la historia clínica.</w:t>
      </w:r>
    </w:p>
    <w:p xmlns:wp14="http://schemas.microsoft.com/office/word/2010/wordml" w:rsidRPr="00E02700" w:rsidR="69AD5818" w:rsidP="07BD692C" w:rsidRDefault="01FA7059" w14:paraId="2916BEC0" wp14:textId="77777777">
      <w:pPr>
        <w:spacing w:before="240" w:after="240"/>
        <w:ind w:left="720" w:firstLine="696"/>
        <w:rPr>
          <w:rFonts w:eastAsia="Times New Roman"/>
        </w:rPr>
      </w:pPr>
      <w:r>
        <w:rPr>
          <w:rFonts w:eastAsia="Times New Roman"/>
        </w:rPr>
        <w:t>El uso de ventanas modales en el registro de nueva cita y en la historia clínica permite centrar la atención del usuario en tareas específicas sin abandonar el contexto principal del sistema. Esta decisión mejora la experiencia de uso, ya que evita interrupciones innecesarias y facilita la continuidad del flujo de trabajo. Además, el fondo atenuado y el desenfoque visual ayudan a destacar la acción principal que debe realizar el usuario.</w:t>
      </w:r>
    </w:p>
    <w:p xmlns:wp14="http://schemas.microsoft.com/office/word/2010/wordml" w:rsidRPr="00E02700" w:rsidR="0D6E6973" w:rsidP="07BD692C" w:rsidRDefault="0D6E6973" w14:paraId="3382A365" wp14:textId="77777777">
      <w:pPr>
        <w:spacing w:before="240" w:after="240"/>
        <w:ind w:left="720" w:firstLine="696"/>
        <w:rPr>
          <w:rFonts w:eastAsia="Times New Roman"/>
        </w:rPr>
      </w:pPr>
    </w:p>
    <w:p xmlns:wp14="http://schemas.microsoft.com/office/word/2010/wordml" w:rsidRPr="00E02700" w:rsidR="7EE08FEF" w:rsidP="07BD692C" w:rsidRDefault="7EE08FEF" w14:paraId="5C71F136" wp14:textId="77777777">
      <w:pPr>
        <w:rPr>
          <w:rFonts w:eastAsia="Times New Roman"/>
        </w:rPr>
      </w:pPr>
    </w:p>
    <w:p xmlns:wp14="http://schemas.microsoft.com/office/word/2010/wordml" w:rsidRPr="00E02700" w:rsidR="001659CE" w:rsidP="07BD692C" w:rsidRDefault="001659CE" w14:paraId="62199465" wp14:textId="77777777">
      <w:pPr>
        <w:spacing w:line="240" w:lineRule="auto"/>
        <w:ind w:firstLine="0"/>
        <w:jc w:val="left"/>
        <w:rPr>
          <w:rFonts w:eastAsia="Times New Roman"/>
          <w:b w:val="1"/>
          <w:bCs w:val="1"/>
          <w:lang w:val="es-CO"/>
        </w:rPr>
      </w:pPr>
    </w:p>
    <w:p xmlns:wp14="http://schemas.microsoft.com/office/word/2010/wordml" w:rsidRPr="00E02700" w:rsidR="00C21FFB" w:rsidP="13EAE0D2" w:rsidRDefault="00E40289" w14:paraId="12148FEF" wp14:textId="77777777">
      <w:pPr>
        <w:pStyle w:val="Ttulo1"/>
      </w:pPr>
      <w:bookmarkStart w:name="_Toc651320055" w:id="726564770"/>
      <w:r>
        <w:rPr/>
        <w:t>C</w:t>
      </w:r>
      <w:commentRangeStart w:id="241926453"/>
      <w:r>
        <w:rPr/>
        <w:t>APÍTULO 4: DISEÑO Y ARQUITECTURA DEL SISTEMA (ICONIX - DISEÑO PRELIMINAR Y DETALLADO)</w:t>
      </w:r>
      <w:commentRangeEnd w:id="241926453"/>
      <w:r>
        <w:rPr>
          <w:rStyle w:val="CommentReference"/>
        </w:rPr>
        <w:commentReference w:id="241926453"/>
      </w:r>
      <w:bookmarkEnd w:id="726564770"/>
    </w:p>
    <w:p xmlns:wp14="http://schemas.microsoft.com/office/word/2010/wordml" w:rsidRPr="00E02700" w:rsidR="00C21FFB" w:rsidRDefault="00E40289" w14:paraId="2D714573" wp14:textId="77777777">
      <w:pPr>
        <w:pStyle w:val="Ttulo2"/>
        <w:rPr>
          <w:rFonts w:cs="Times New Roman"/>
        </w:rPr>
      </w:pPr>
      <w:bookmarkStart w:name="_Toc1875509367" w:id="1398365020"/>
      <w:r>
        <w:rPr>
          <w:rFonts w:cs="Times New Roman"/>
        </w:rPr>
        <w:t>4.1 Arquitectura de Software</w:t>
      </w:r>
      <w:bookmarkEnd w:id="1398365020"/>
    </w:p>
    <w:p xmlns:wp14="http://schemas.microsoft.com/office/word/2010/wordml" w:rsidRPr="00E02700" w:rsidR="00C21FFB" w:rsidRDefault="00E40289" w14:paraId="12C7A28F" wp14:textId="77777777">
      <w:pPr/>
      <w:r>
        <w:rPr/>
        <w:t xml:space="preserve">El sistema web desarrollado para el consultorio RAVE se estructura bajo una arquitectura en capas, propia de aplicaciones cliente-servidor de tipo SPA (Single Page Application). El frontend, construido con React y Vite, organiza el código en tres capas con responsabilidades diferenciadas: la Vista, conformada por los componentes de página y los modales, encargada de la interfaz y la interacción con el usuario; el Controlador, que concentra la lógica de negocio y orquesta las operaciones solicitadas desde la vista sin acceder directamente a la base de datos; y la capa de Acceso a Datos (DAO), que encapsula toda la comunicación con el backend, aislando al resto de la aplicación de los detalles particulares del proveedor de datos. Adicionalmente, un conjunto de clases de Modelo representa las entidades del dominio (paciente, historia clínica, evento de agenda, factura), exponiendo propiedades derivadas que utilizan tanto la Vista como el Controlador.</w:t>
      </w:r>
    </w:p>
    <w:p xmlns:wp14="http://schemas.microsoft.com/office/word/2010/wordml" w:rsidRPr="00E02700" w:rsidR="00C21FFB" w:rsidRDefault="00E40289" w14:paraId="40B18C01" wp14:textId="77777777">
      <w:pPr/>
      <w:r>
        <w:rPr/>
        <w:t xml:space="preserve">La comunicación cliente-servidor se realiza mediante Supabase, empleado como Backend as a Service (BaaS): expone una base de datos PostgreSQL a través de una API REST autogenerada, gestiona la autenticación de usuarios y aplica políticas de seguridad a nivel de fila (Row Level Security) para restringir el acceso a la información según el rol del usuario autenticado. El estado de interfaz se gestiona de forma centralizada mediante Redux Toolkit, y el enrutamiento entre vistas se resuelve con React Router. De forma complementaria, el módulo de agenda se integra directamente con la API de Google Calendar, autorizada mediante OAuth a través de Supabase Auth, para la consulta y gestión de citas.</w:t>
      </w:r>
    </w:p>
    <w:p xmlns:wp14="http://schemas.microsoft.com/office/word/2010/wordml" w:rsidRPr="00E02700" w:rsidR="00C21FFB" w:rsidRDefault="00E40289" w14:paraId="4C1CC545" wp14:textId="77777777">
      <w:pPr>
        <w:rPr>
          <w:szCs w:val="24"/>
        </w:rPr>
      </w:pPr>
      <w:r>
        <w:rPr>
          <w:szCs w:val="24"/>
        </w:rPr>
        <w:t>Esta organización por capas permite aislar los cambios en la fuente de datos (DAO) de la lógica de negocio (Controlador) y de la interfaz (Vista), facilitando el mantenimiento y las pruebas del sistema.</w:t>
      </w:r>
    </w:p>
    <w:p xmlns:wp14="http://schemas.microsoft.com/office/word/2010/wordml" w:rsidRPr="00E02700" w:rsidR="00C21FFB" w:rsidP="07BD692C" w:rsidRDefault="00E40289" w14:paraId="0DA123B1" wp14:textId="77777777">
      <w:pPr>
        <w:jc w:val="center"/>
      </w:pPr>
      <w:r>
        <w:drawing>
          <wp:inline xmlns:wp14="http://schemas.microsoft.com/office/word/2010/wordprocessingDrawing" wp14:editId="7ECDC8E1" wp14:anchorId="7F3B6C5F">
            <wp:extent cx="5669280" cy="3668358"/>
            <wp:effectExtent l="0" t="0" r="0" b="0"/>
            <wp:docPr id="1968319193" name="Picture 196831919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rquitectura.png"/>
                    <pic:cNvPicPr/>
                  </pic:nvPicPr>
                  <pic:blipFill>
                    <a:blip xmlns:r="http://schemas.openxmlformats.org/officeDocument/2006/relationships" r:embed="rId22"/>
                    <a:stretch>
                      <a:fillRect/>
                    </a:stretch>
                  </pic:blipFill>
                  <pic:spPr>
                    <a:xfrm>
                      <a:off x="0" y="0"/>
                      <a:ext cx="5669280" cy="3668358"/>
                    </a:xfrm>
                    <a:prstGeom prst="rect">
                      <a:avLst/>
                    </a:prstGeom>
                  </pic:spPr>
                </pic:pic>
              </a:graphicData>
            </a:graphic>
          </wp:inline>
        </w:drawing>
      </w:r>
    </w:p>
    <w:p xmlns:wp14="http://schemas.microsoft.com/office/word/2010/wordml" w:rsidRPr="00E02700" w:rsidR="00C21FFB" w:rsidRDefault="00E40289" w14:paraId="292C0896" wp14:textId="77777777">
      <w:pPr>
        <w:jc w:val="center"/>
        <w:rPr>
          <w:szCs w:val="24"/>
        </w:rPr>
      </w:pPr>
      <w:r>
        <w:rPr>
          <w:i/>
          <w:szCs w:val="24"/>
        </w:rPr>
        <w:t>Figura. Arquitectura de software del sistema RAVE. Fuente: elaboración propia.</w:t>
      </w:r>
    </w:p>
    <w:p xmlns:wp14="http://schemas.microsoft.com/office/word/2010/wordml" w:rsidRPr="00E02700" w:rsidR="36041ACF" w:rsidP="7755780E" w:rsidRDefault="593074B6" w14:paraId="1736236D" wp14:textId="77777777">
      <w:pPr>
        <w:pStyle w:val="Ttulo2"/>
        <w:rPr>
          <w:rFonts w:eastAsia="Times New Roman" w:cs="Times New Roman"/>
          <w:lang w:val="es-CO"/>
        </w:rPr>
      </w:pPr>
      <w:bookmarkStart w:name="_Toc1384058002" w:id="158"/>
      <w:bookmarkStart w:name="bm_4_2_2_Dise_o_preliminar_del_sistema_1" w:id="159"/>
      <w:bookmarkStart w:name="_Toc553367731" w:id="1599138819"/>
      <w:r>
        <w:rPr>
          <w:rFonts w:eastAsia="Times New Roman" w:cs="Times New Roman"/>
        </w:rPr>
        <w:t>4.2 Diagramas de Robustez (Análisis Preliminar ICONIX)</w:t>
      </w:r>
      <w:bookmarkEnd w:id="158"/>
      <w:bookmarkEnd w:id="159"/>
      <w:bookmarkEnd w:id="1599138819"/>
    </w:p>
    <w:p xmlns:wp14="http://schemas.microsoft.com/office/word/2010/wordml" w:rsidRPr="00E02700" w:rsidR="7EE08FEF" w:rsidP="07BD692C" w:rsidRDefault="38F3689C" w14:paraId="701BC2BA" wp14:textId="77777777">
      <w:pPr>
        <w:rPr>
          <w:rFonts w:eastAsia="Times New Roman"/>
          <w:lang w:val="es-CO"/>
        </w:rPr>
      </w:pPr>
      <w:r>
        <w:rPr>
          <w:rFonts w:eastAsia="Times New Roman"/>
        </w:rPr>
        <w:t>En esta sección se presentan los diagramas de robustez correspondientes a los casos de uso principales del sistema, como parte de la fase de análisis y diseño preliminar de la metodología ICONIX. Estos diagramas identifican los objetos de frontera, control y entidad que participan en cada flujo, permitiendo validar la coherencia entre los casos de uso y el modelo del dominio, y estableciendo la base para el diseño detallado del sistema.</w:t>
      </w:r>
    </w:p>
    <w:p xmlns:wp14="http://schemas.microsoft.com/office/word/2010/wordml" w:rsidRPr="00E02700" w:rsidR="7EE08FEF" w:rsidP="07BD692C" w:rsidRDefault="2A6851B7" w14:paraId="5660929F" wp14:textId="77777777">
      <w:pPr>
        <w:pStyle w:val="Descripcin"/>
        <w:keepNext w:val="1"/>
        <w:spacing w:line="480" w:lineRule="auto"/>
        <w:rPr>
          <w:rFonts w:eastAsia="Times New Roman"/>
        </w:rPr>
      </w:pPr>
      <w:commentRangeStart w:id="2133529382"/>
      <w:bookmarkStart w:name="_Toc231036777" w:id="161"/>
      <w:bookmarkStart w:name="bm_Ilustraci_n_11_Diagrama_de_robustez_1" w:id="162"/>
      <w:bookmarkEnd w:id="161"/>
      <w:r>
        <w:rPr>
          <w:rFonts w:eastAsia="Times New Roman"/>
        </w:rPr>
        <w:t>Ilustración 11 Diagrama de robustez de CU-06 – Agendar cita</w:t>
      </w:r>
      <w:bookmarkEnd w:id="162"/>
      <w:commentRangeEnd w:id="2133529382"/>
      <w:r>
        <w:rPr>
          <w:rStyle w:val="CommentReference"/>
        </w:rPr>
        <w:commentReference w:id="2133529382"/>
      </w:r>
    </w:p>
    <w:p xmlns:wp14="http://schemas.microsoft.com/office/word/2010/wordml" w:rsidRPr="00E02700" w:rsidR="7EE08FEF" w:rsidP="07BD692C" w:rsidRDefault="7EE08FEF" w14:paraId="4C4CEA3D" wp14:textId="77777777">
      <w:pPr>
        <w:keepNext w:val="1"/>
        <w:rPr>
          <w:rFonts w:eastAsia="Times New Roman"/>
        </w:rPr>
      </w:pPr>
    </w:p>
    <w:p xmlns:wp14="http://schemas.microsoft.com/office/word/2010/wordml" w:rsidRPr="00E02700" w:rsidR="7EE08FEF" w:rsidP="07BD692C" w:rsidRDefault="38F3689C" w14:paraId="4BC84F57" wp14:textId="77777777">
      <w:pPr>
        <w:keepNext w:val="1"/>
        <w:rPr>
          <w:rFonts w:eastAsia="Times New Roman"/>
        </w:rPr>
      </w:pPr>
      <w:r>
        <w:drawing>
          <wp:inline xmlns:wp14="http://schemas.microsoft.com/office/word/2010/wordprocessingDrawing" wp14:editId="0CFD38EF" wp14:anchorId="66E4319B">
            <wp:extent cx="5362575" cy="1952625"/>
            <wp:effectExtent l="0" t="0" r="0" b="0"/>
            <wp:docPr id="158229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922754" name="Picture 1829922754"/>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5362575" cy="1952625"/>
                    </a:xfrm>
                    <a:prstGeom prst="rect">
                      <a:avLst/>
                    </a:prstGeom>
                  </pic:spPr>
                </pic:pic>
              </a:graphicData>
            </a:graphic>
          </wp:inline>
        </w:drawing>
        <w:tab/>
        <w:tab/>
        <w:tab/>
      </w:r>
      <w:r>
        <w:rPr>
          <w:rFonts w:eastAsia="Times New Roman"/>
        </w:rPr>
        <w:t>Fuente de elaboración propia.</w:t>
      </w:r>
    </w:p>
    <w:p xmlns:wp14="http://schemas.microsoft.com/office/word/2010/wordml" w:rsidRPr="00E02700" w:rsidR="7EE08FEF" w:rsidP="07BD692C" w:rsidRDefault="7EE08FEF" w14:paraId="50895670" wp14:textId="77777777">
      <w:pPr>
        <w:rPr>
          <w:rFonts w:eastAsia="Times New Roman"/>
          <w:lang w:val="es-CO"/>
        </w:rPr>
      </w:pPr>
    </w:p>
    <w:p xmlns:wp14="http://schemas.microsoft.com/office/word/2010/wordml" w:rsidRPr="00E02700" w:rsidR="36041ACF" w:rsidP="07BD692C" w:rsidRDefault="2A6851B7" w14:paraId="3B236A6A" wp14:textId="77777777">
      <w:pPr>
        <w:pStyle w:val="Descripcin"/>
        <w:keepNext w:val="1"/>
        <w:spacing w:line="480" w:lineRule="auto"/>
        <w:rPr>
          <w:rFonts w:eastAsia="Times New Roman"/>
        </w:rPr>
      </w:pPr>
      <w:bookmarkStart w:name="_Toc231036778" w:id="163"/>
      <w:bookmarkStart w:name="bm_Ilustraci_n_12_Diagrama_de_robustez_1" w:id="164"/>
      <w:bookmarkEnd w:id="163"/>
      <w:r>
        <w:rPr>
          <w:rFonts w:eastAsia="Times New Roman"/>
        </w:rPr>
        <w:t>Ilustración 12 Diagrama de robustez de CU-09 – Registrar evolución clínica</w:t>
      </w:r>
      <w:bookmarkEnd w:id="164"/>
    </w:p>
    <w:p xmlns:wp14="http://schemas.microsoft.com/office/word/2010/wordml" w:rsidRPr="00E02700" w:rsidR="36041ACF" w:rsidP="07BD692C" w:rsidRDefault="36041ACF" w14:paraId="38C1F859" wp14:textId="77777777">
      <w:pPr>
        <w:keepNext w:val="1"/>
        <w:rPr>
          <w:rFonts w:eastAsia="Times New Roman"/>
        </w:rPr>
      </w:pPr>
    </w:p>
    <w:p xmlns:wp14="http://schemas.microsoft.com/office/word/2010/wordml" w:rsidRPr="00E02700" w:rsidR="7837BDC2" w:rsidP="07BD692C" w:rsidRDefault="4CC78874" w14:paraId="10CE5379" wp14:textId="77777777">
      <w:pPr>
        <w:rPr>
          <w:rFonts w:eastAsia="Times New Roman"/>
        </w:rPr>
      </w:pPr>
      <w:r>
        <w:drawing>
          <wp:inline xmlns:wp14="http://schemas.microsoft.com/office/word/2010/wordprocessingDrawing" wp14:editId="34AE5492" wp14:anchorId="5EEDD411">
            <wp:extent cx="5381625" cy="2266950"/>
            <wp:effectExtent l="0" t="0" r="0" b="0"/>
            <wp:docPr id="153673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73739" name="Picture 153673739"/>
                    <pic:cNvPicPr/>
                  </pic:nvPicPr>
                  <pic:blipFill>
                    <a:blip xmlns:r="http://schemas.openxmlformats.org/officeDocument/2006/relationships" r:embed="rId24">
                      <a:extLst>
                        <a:ext uri="{28A0092B-C50C-407E-A947-70E740481C1C}">
                          <a14:useLocalDpi xmlns:a14="http://schemas.microsoft.com/office/drawing/2010/main"/>
                        </a:ext>
                      </a:extLst>
                    </a:blip>
                    <a:stretch>
                      <a:fillRect/>
                    </a:stretch>
                  </pic:blipFill>
                  <pic:spPr>
                    <a:xfrm>
                      <a:off x="0" y="0"/>
                      <a:ext cx="5381625" cy="2266950"/>
                    </a:xfrm>
                    <a:prstGeom prst="rect">
                      <a:avLst/>
                    </a:prstGeom>
                  </pic:spPr>
                </pic:pic>
              </a:graphicData>
            </a:graphic>
          </wp:inline>
        </w:drawing>
        <w:tab/>
        <w:tab/>
      </w:r>
      <w:r>
        <w:rPr>
          <w:rFonts w:eastAsia="Times New Roman"/>
        </w:rPr>
        <w:t>Fuente de elaboración propia.</w:t>
      </w:r>
    </w:p>
    <w:p xmlns:wp14="http://schemas.microsoft.com/office/word/2010/wordml" w:rsidRPr="00E02700" w:rsidR="7837BDC2" w:rsidP="07BD692C" w:rsidRDefault="7837BDC2" w14:paraId="0C8FE7CE" wp14:textId="77777777">
      <w:pPr>
        <w:ind w:firstLine="0"/>
        <w:rPr>
          <w:rFonts w:eastAsia="Times New Roman"/>
        </w:rPr>
      </w:pPr>
    </w:p>
    <w:p xmlns:wp14="http://schemas.microsoft.com/office/word/2010/wordml" w:rsidRPr="00E02700" w:rsidR="7837BDC2" w:rsidP="07BD692C" w:rsidRDefault="7837BDC2" w14:paraId="41004F19" wp14:textId="77777777">
      <w:pPr>
        <w:ind w:firstLine="0"/>
        <w:rPr>
          <w:rFonts w:eastAsia="Times New Roman"/>
        </w:rPr>
      </w:pPr>
    </w:p>
    <w:p xmlns:wp14="http://schemas.microsoft.com/office/word/2010/wordml" w:rsidRPr="00E02700" w:rsidR="7837BDC2" w:rsidP="07BD692C" w:rsidRDefault="7837BDC2" w14:paraId="67C0C651" wp14:textId="77777777">
      <w:pPr>
        <w:ind w:firstLine="0"/>
        <w:rPr>
          <w:rFonts w:eastAsia="Times New Roman"/>
        </w:rPr>
      </w:pPr>
    </w:p>
    <w:p xmlns:wp14="http://schemas.microsoft.com/office/word/2010/wordml" w:rsidRPr="00E02700" w:rsidR="7837BDC2" w:rsidP="07BD692C" w:rsidRDefault="2A6851B7" w14:paraId="221798D4" wp14:textId="77777777">
      <w:pPr>
        <w:ind w:firstLine="0"/>
        <w:rPr>
          <w:rFonts w:eastAsia="Times New Roman"/>
        </w:rPr>
      </w:pPr>
      <w:bookmarkStart w:name="_Toc231036779" w:id="165"/>
      <w:bookmarkStart w:name="bm_Ilustraci_n_13_Diagrama_de_robustez_1" w:id="166"/>
      <w:bookmarkEnd w:id="165"/>
      <w:r>
        <w:rPr>
          <w:rFonts w:eastAsia="Times New Roman"/>
        </w:rPr>
        <w:t>Ilustración 13 Diagrama de robustez de CU-17 – Enviar recordatorio de cita</w:t>
      </w:r>
      <w:bookmarkEnd w:id="166"/>
    </w:p>
    <w:p xmlns:wp14="http://schemas.microsoft.com/office/word/2010/wordml" w:rsidRPr="00E02700" w:rsidR="7837BDC2" w:rsidP="07BD692C" w:rsidRDefault="4CC78874" w14:paraId="308D56CC" wp14:textId="77777777">
      <w:pPr>
        <w:ind w:firstLine="0"/>
        <w:rPr>
          <w:rFonts w:eastAsia="Times New Roman"/>
        </w:rPr>
      </w:pPr>
      <w:r>
        <w:drawing>
          <wp:inline xmlns:wp14="http://schemas.microsoft.com/office/word/2010/wordprocessingDrawing" wp14:editId="3EC89AAE" wp14:anchorId="7EB5C568">
            <wp:extent cx="5246234" cy="1914525"/>
            <wp:effectExtent l="0" t="0" r="0" b="0"/>
            <wp:docPr id="1968319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060914" name="Picture 1928060914"/>
                    <pic:cNvPicPr/>
                  </pic:nvPicPr>
                  <pic:blipFill>
                    <a:blip xmlns:r="http://schemas.openxmlformats.org/officeDocument/2006/relationships" r:embed="rId25">
                      <a:extLst>
                        <a:ext uri="{28A0092B-C50C-407E-A947-70E740481C1C}">
                          <a14:useLocalDpi xmlns:a14="http://schemas.microsoft.com/office/drawing/2010/main"/>
                        </a:ext>
                      </a:extLst>
                    </a:blip>
                    <a:stretch>
                      <a:fillRect/>
                    </a:stretch>
                  </pic:blipFill>
                  <pic:spPr>
                    <a:xfrm>
                      <a:off x="0" y="0"/>
                      <a:ext cx="5246234" cy="1914525"/>
                    </a:xfrm>
                    <a:prstGeom prst="rect">
                      <a:avLst/>
                    </a:prstGeom>
                  </pic:spPr>
                </pic:pic>
              </a:graphicData>
            </a:graphic>
          </wp:inline>
        </w:drawing>
      </w:r>
    </w:p>
    <w:p xmlns:wp14="http://schemas.microsoft.com/office/word/2010/wordml" w:rsidRPr="00E02700" w:rsidR="7837BDC2" w:rsidP="07BD692C" w:rsidRDefault="38F3689C" w14:paraId="166DBC64" wp14:textId="77777777">
      <w:pPr>
        <w:ind w:firstLine="0"/>
        <w:rPr>
          <w:rFonts w:eastAsia="Times New Roman"/>
        </w:rPr>
      </w:pPr>
      <w:r>
        <w:rPr>
          <w:rFonts w:eastAsia="Times New Roman"/>
        </w:rPr>
        <w:t xml:space="preserve">                        Fuente de elaboración propia.</w:t>
      </w:r>
    </w:p>
    <w:p xmlns:wp14="http://schemas.microsoft.com/office/word/2010/wordml" w:rsidRPr="00E02700" w:rsidR="7837BDC2" w:rsidP="07BD692C" w:rsidRDefault="7837BDC2" w14:paraId="797E50C6" wp14:textId="77777777">
      <w:pPr>
        <w:ind w:firstLine="0"/>
        <w:rPr>
          <w:rFonts w:eastAsia="Times New Roman"/>
        </w:rPr>
      </w:pPr>
    </w:p>
    <w:p xmlns:wp14="http://schemas.microsoft.com/office/word/2010/wordml" w:rsidRPr="00E02700" w:rsidR="7837BDC2" w:rsidP="07BD692C" w:rsidRDefault="7837BDC2" w14:paraId="7B04FA47" wp14:textId="77777777">
      <w:pPr>
        <w:ind w:firstLine="0"/>
        <w:rPr>
          <w:rFonts w:eastAsia="Times New Roman"/>
        </w:rPr>
      </w:pPr>
    </w:p>
    <w:p xmlns:wp14="http://schemas.microsoft.com/office/word/2010/wordml" w:rsidRPr="00E02700" w:rsidR="7837BDC2" w:rsidP="7755780E" w:rsidRDefault="593074B6" w14:paraId="3A033BBD" wp14:textId="77777777">
      <w:pPr>
        <w:pStyle w:val="Ttulo2"/>
        <w:rPr>
          <w:rFonts w:eastAsia="Times New Roman" w:cs="Times New Roman"/>
          <w:lang w:val="es-CO"/>
        </w:rPr>
      </w:pPr>
      <w:bookmarkStart w:name="_Toc298750917" w:id="167"/>
      <w:bookmarkStart w:name="_Toc669545162" w:id="168"/>
      <w:bookmarkStart w:name="bm_4_3_1_Diagramas_de_secuencia_133" w:id="169"/>
      <w:bookmarkStart w:name="_Toc667215396" w:id="1178128313"/>
      <w:r>
        <w:rPr>
          <w:rFonts w:eastAsia="Times New Roman" w:cs="Times New Roman"/>
        </w:rPr>
        <w:t>4.3 Diagramas de Secuencia (Diseño Detallado ICONIX)</w:t>
      </w:r>
      <w:bookmarkEnd w:id="167"/>
      <w:bookmarkEnd w:id="168"/>
      <w:bookmarkEnd w:id="169"/>
      <w:bookmarkEnd w:id="1178128313"/>
    </w:p>
    <w:p xmlns:wp14="http://schemas.microsoft.com/office/word/2010/wordml" w:rsidRPr="00E02700" w:rsidR="7EE08FEF" w:rsidP="07BD692C" w:rsidRDefault="38F3689C" w14:paraId="33C2039C" wp14:textId="77777777">
      <w:pPr>
        <w:keepNext w:val="1"/>
        <w:rPr>
          <w:rFonts w:eastAsia="Times New Roman"/>
          <w:lang w:val="es-CO"/>
        </w:rPr>
      </w:pPr>
      <w:r>
        <w:rPr>
          <w:rFonts w:eastAsia="Times New Roman"/>
        </w:rPr>
        <w:t>A continuación, se presentan los diagramas de secuencia elaborados para los casos de uso principales del sistema. Cada diagrama especifica el orden cronológico de los mensajes intercambiados entre los participantes, actor, objetos de frontera, control y entidad durante la ejecución de cada caso de uso, complementando y detallando los diagramas de robustez de la fase anterior.</w:t>
      </w:r>
    </w:p>
    <w:p xmlns:wp14="http://schemas.microsoft.com/office/word/2010/wordml" w:rsidRPr="00E02700" w:rsidR="1D55DD07" w:rsidP="07BD692C" w:rsidRDefault="2A6851B7" w14:paraId="4E18132E" wp14:textId="77777777">
      <w:pPr>
        <w:pStyle w:val="Descripcin"/>
        <w:keepNext w:val="1"/>
        <w:spacing w:line="480" w:lineRule="auto"/>
        <w:rPr>
          <w:rFonts w:eastAsia="Times New Roman"/>
        </w:rPr>
      </w:pPr>
      <w:bookmarkStart w:name="_Toc231036780" w:id="171"/>
      <w:bookmarkStart w:name="bm_Ilustraci_n_14_Diagrama_de_secuenci_1" w:id="172"/>
      <w:bookmarkEnd w:id="171"/>
      <w:r>
        <w:rPr>
          <w:rFonts w:eastAsia="Times New Roman"/>
        </w:rPr>
        <w:t>Ilustración 14 Diagrama de secuencia CU-06 - Agendar cita</w:t>
      </w:r>
      <w:bookmarkEnd w:id="172"/>
    </w:p>
    <w:p xmlns:wp14="http://schemas.microsoft.com/office/word/2010/wordml" w:rsidRPr="00E02700" w:rsidR="36041ACF" w:rsidP="07BD692C" w:rsidRDefault="03687940" w14:paraId="3B42BAE2" wp14:textId="77777777">
      <w:pPr>
        <w:ind w:firstLine="0"/>
        <w:rPr>
          <w:rFonts w:eastAsia="Times New Roman"/>
        </w:rPr>
      </w:pPr>
      <w:r>
        <w:drawing>
          <wp:inline xmlns:wp14="http://schemas.microsoft.com/office/word/2010/wordprocessingDrawing" wp14:editId="1A63F24A" wp14:anchorId="06784879">
            <wp:extent cx="6210300" cy="1495425"/>
            <wp:effectExtent l="0" t="0" r="0" b="0"/>
            <wp:docPr id="1508858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858063" name="Picture 1508858063"/>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6210300" cy="1495425"/>
                    </a:xfrm>
                    <a:prstGeom prst="rect">
                      <a:avLst/>
                    </a:prstGeom>
                  </pic:spPr>
                </pic:pic>
              </a:graphicData>
            </a:graphic>
          </wp:inline>
        </w:drawing>
      </w:r>
      <w:r>
        <w:rPr>
          <w:rFonts w:eastAsia="Times New Roman"/>
        </w:rPr>
        <w:t xml:space="preserve">Nota: Fuente: elaboración propia.</w:t>
      </w:r>
    </w:p>
    <w:p xmlns:wp14="http://schemas.microsoft.com/office/word/2010/wordml" w:rsidRPr="00E02700" w:rsidR="36041ACF" w:rsidP="07BD692C" w:rsidRDefault="36041ACF" w14:paraId="568C698B" wp14:textId="77777777">
      <w:pPr>
        <w:pStyle w:val="Descripcin"/>
        <w:keepNext w:val="1"/>
        <w:spacing w:line="480" w:lineRule="auto"/>
        <w:rPr>
          <w:rFonts w:eastAsia="Times New Roman"/>
        </w:rPr>
      </w:pPr>
    </w:p>
    <w:p xmlns:wp14="http://schemas.microsoft.com/office/word/2010/wordml" w:rsidRPr="00E02700" w:rsidR="36041ACF" w:rsidP="07BD692C" w:rsidRDefault="2A6851B7" w14:paraId="66F2B009" wp14:textId="77777777">
      <w:pPr>
        <w:pStyle w:val="Descripcin"/>
        <w:keepNext w:val="1"/>
        <w:spacing w:line="480" w:lineRule="auto"/>
        <w:rPr>
          <w:rFonts w:eastAsia="Times New Roman"/>
        </w:rPr>
      </w:pPr>
      <w:bookmarkStart w:name="_Toc231036781" w:id="173"/>
      <w:bookmarkStart w:name="bm_Ilustraci_n_15_Diagrama_de_secuenci_1" w:id="174"/>
      <w:bookmarkEnd w:id="173"/>
      <w:r>
        <w:rPr>
          <w:rFonts w:eastAsia="Times New Roman"/>
        </w:rPr>
        <w:t>Ilustración 15 Diagrama de secuencia CU-09 – Registrar evolución clínica</w:t>
      </w:r>
      <w:bookmarkEnd w:id="174"/>
    </w:p>
    <w:p xmlns:wp14="http://schemas.microsoft.com/office/word/2010/wordml" w:rsidRPr="00E02700" w:rsidR="36041ACF" w:rsidP="07BD692C" w:rsidRDefault="03687940" w14:paraId="289B84B8" wp14:textId="77777777">
      <w:pPr>
        <w:ind w:firstLine="0"/>
        <w:rPr>
          <w:rFonts w:eastAsia="Times New Roman"/>
        </w:rPr>
      </w:pPr>
      <w:r>
        <w:drawing>
          <wp:inline xmlns:wp14="http://schemas.microsoft.com/office/word/2010/wordprocessingDrawing" wp14:editId="3081844E" wp14:anchorId="14B1DA71">
            <wp:extent cx="5943600" cy="1375270"/>
            <wp:effectExtent l="0" t="0" r="0" b="0"/>
            <wp:docPr id="9801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01207" name="Picture 9801207"/>
                    <pic:cNvPicPr/>
                  </pic:nvPicPr>
                  <pic:blipFill>
                    <a:blip xmlns:r="http://schemas.openxmlformats.org/officeDocument/2006/relationships" r:embed="rId27">
                      <a:extLst>
                        <a:ext uri="{28A0092B-C50C-407E-A947-70E740481C1C}">
                          <a14:useLocalDpi xmlns:a14="http://schemas.microsoft.com/office/drawing/2010/main"/>
                        </a:ext>
                      </a:extLst>
                    </a:blip>
                    <a:stretch>
                      <a:fillRect/>
                    </a:stretch>
                  </pic:blipFill>
                  <pic:spPr>
                    <a:xfrm>
                      <a:off x="0" y="0"/>
                      <a:ext cx="5943600" cy="1375270"/>
                    </a:xfrm>
                    <a:prstGeom prst="rect">
                      <a:avLst/>
                    </a:prstGeom>
                  </pic:spPr>
                </pic:pic>
              </a:graphicData>
            </a:graphic>
          </wp:inline>
        </w:drawing>
      </w:r>
      <w:r>
        <w:rPr>
          <w:rFonts w:eastAsia="Times New Roman"/>
        </w:rPr>
        <w:t xml:space="preserve">Nota: Fuente: elaboración propia.</w:t>
      </w:r>
    </w:p>
    <w:p xmlns:wp14="http://schemas.microsoft.com/office/word/2010/wordml" w:rsidRPr="00E02700" w:rsidR="36041ACF" w:rsidP="07BD692C" w:rsidRDefault="36041ACF" w14:paraId="1A939487" wp14:textId="77777777">
      <w:pPr>
        <w:pStyle w:val="Descripcin"/>
        <w:keepNext w:val="1"/>
        <w:spacing w:line="480" w:lineRule="auto"/>
        <w:rPr>
          <w:rFonts w:eastAsia="Times New Roman"/>
        </w:rPr>
      </w:pPr>
    </w:p>
    <w:p xmlns:wp14="http://schemas.microsoft.com/office/word/2010/wordml" w:rsidRPr="00E02700" w:rsidR="36041ACF" w:rsidP="07BD692C" w:rsidRDefault="2A6851B7" w14:paraId="25E555C2" wp14:textId="77777777">
      <w:pPr>
        <w:pStyle w:val="Descripcin"/>
        <w:keepNext w:val="1"/>
        <w:spacing w:line="480" w:lineRule="auto"/>
        <w:rPr>
          <w:rFonts w:eastAsia="Times New Roman"/>
        </w:rPr>
      </w:pPr>
      <w:bookmarkStart w:name="_Toc231036782" w:id="175"/>
      <w:bookmarkStart w:name="bm_Ilustraci_n_16_Diagrama_de_secuenci_1" w:id="176"/>
      <w:bookmarkEnd w:id="175"/>
      <w:r>
        <w:rPr>
          <w:rFonts w:eastAsia="Times New Roman"/>
        </w:rPr>
        <w:t>Ilustración 16 Diagrama de secuencia CU-17 – Enviar recordatorio de cita</w:t>
      </w:r>
      <w:bookmarkEnd w:id="176"/>
    </w:p>
    <w:p xmlns:wp14="http://schemas.microsoft.com/office/word/2010/wordml" w:rsidRPr="00E02700" w:rsidR="36041ACF" w:rsidP="13EAE0D2" w:rsidRDefault="03687940" w14:paraId="32B3E580" wp14:textId="77777777">
      <w:pPr>
        <w:keepNext w:val="1"/>
        <w:ind w:firstLine="0"/>
        <w:rPr>
          <w:rFonts w:eastAsia="Times New Roman"/>
        </w:rPr>
      </w:pPr>
      <w:r>
        <w:drawing>
          <wp:inline xmlns:wp14="http://schemas.microsoft.com/office/word/2010/wordprocessingDrawing" wp14:editId="523AF467" wp14:anchorId="58B77A7B">
            <wp:extent cx="5943600" cy="1141639"/>
            <wp:effectExtent l="0" t="0" r="0" b="0"/>
            <wp:docPr id="359981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981206" name="Picture 359981206"/>
                    <pic:cNvPicPr/>
                  </pic:nvPicPr>
                  <pic:blipFill>
                    <a:blip xmlns:r="http://schemas.openxmlformats.org/officeDocument/2006/relationships" r:embed="rId28">
                      <a:extLst>
                        <a:ext uri="{28A0092B-C50C-407E-A947-70E740481C1C}">
                          <a14:useLocalDpi xmlns:a14="http://schemas.microsoft.com/office/drawing/2010/main"/>
                        </a:ext>
                      </a:extLst>
                    </a:blip>
                    <a:stretch>
                      <a:fillRect/>
                    </a:stretch>
                  </pic:blipFill>
                  <pic:spPr>
                    <a:xfrm>
                      <a:off x="0" y="0"/>
                      <a:ext cx="5943600" cy="1141639"/>
                    </a:xfrm>
                    <a:prstGeom prst="rect">
                      <a:avLst/>
                    </a:prstGeom>
                  </pic:spPr>
                </pic:pic>
              </a:graphicData>
            </a:graphic>
          </wp:inline>
        </w:drawing>
      </w:r>
      <w:r>
        <w:rPr>
          <w:rFonts w:eastAsia="Times New Roman"/>
        </w:rPr>
        <w:t xml:space="preserve">Nota: Fuente: elaboración propia.</w:t>
      </w:r>
      <w:commentRangeStart w:id="1659628013"/>
      <w:commentRangeStart w:id="747801518"/>
      <w:commentRangeEnd w:id="1659628013"/>
      <w:r>
        <w:rPr>
          <w:rStyle w:val="CommentReference"/>
        </w:rPr>
        <w:commentReference w:id="1659628013"/>
      </w:r>
      <w:commentRangeEnd w:id="747801518"/>
      <w:r>
        <w:rPr>
          <w:rStyle w:val="CommentReference"/>
        </w:rPr>
        <w:commentReference w:id="747801518"/>
      </w:r>
    </w:p>
    <w:p xmlns:wp14="http://schemas.microsoft.com/office/word/2010/wordml" w:rsidRPr="00E02700" w:rsidR="7EE08FEF" w:rsidP="07BD692C" w:rsidRDefault="7EE08FEF" w14:paraId="6AA258D8" wp14:textId="77777777">
      <w:pPr>
        <w:ind w:firstLine="0"/>
        <w:rPr>
          <w:rFonts w:eastAsia="Times New Roman"/>
        </w:rPr>
      </w:pPr>
    </w:p>
    <w:p xmlns:wp14="http://schemas.microsoft.com/office/word/2010/wordml" w:rsidRPr="00E02700" w:rsidR="00D03460" w:rsidP="07BD692C" w:rsidRDefault="00D03460" w14:paraId="6FFBD3EC" wp14:textId="77777777">
      <w:pPr>
        <w:ind w:firstLine="0"/>
        <w:rPr>
          <w:rFonts w:eastAsia="Times New Roman"/>
        </w:rPr>
      </w:pPr>
    </w:p>
    <w:p xmlns:wp14="http://schemas.microsoft.com/office/word/2010/wordml" w:rsidRPr="00E02700" w:rsidR="00D03460" w:rsidP="07BD692C" w:rsidRDefault="00D03460" w14:paraId="30DCCCAD" wp14:textId="77777777">
      <w:pPr>
        <w:ind w:firstLine="0"/>
        <w:rPr>
          <w:rFonts w:eastAsia="Times New Roman"/>
        </w:rPr>
      </w:pPr>
    </w:p>
    <w:p xmlns:wp14="http://schemas.microsoft.com/office/word/2010/wordml" w:rsidRPr="00E02700" w:rsidR="00E40516" w:rsidP="07BD692C" w:rsidRDefault="00E40516" w14:paraId="36AF6883" wp14:textId="77777777">
      <w:pPr>
        <w:spacing w:line="240" w:lineRule="auto"/>
        <w:ind w:firstLine="0"/>
        <w:jc w:val="left"/>
        <w:rPr>
          <w:rFonts w:eastAsia="Times New Roman"/>
          <w:b w:val="1"/>
          <w:bCs w:val="1"/>
          <w:i w:val="1"/>
          <w:iCs w:val="1"/>
        </w:rPr>
      </w:pPr>
      <w:r>
        <w:rPr>
          <w:rFonts w:eastAsia="Times New Roman"/>
        </w:rPr>
        <w:br w:type="page"/>
      </w:r>
    </w:p>
    <w:p xmlns:wp14="http://schemas.microsoft.com/office/word/2010/wordml" w:rsidRPr="00E02700" w:rsidR="7837BDC2" w:rsidP="7755780E" w:rsidRDefault="593074B6" w14:paraId="26B7A6BE" wp14:textId="77777777">
      <w:pPr>
        <w:pStyle w:val="Ttulo2"/>
        <w:rPr>
          <w:rFonts w:eastAsia="Times New Roman" w:cs="Times New Roman"/>
          <w:lang w:val="es-CO"/>
        </w:rPr>
      </w:pPr>
      <w:bookmarkStart w:name="_Toc116489694" w:id="177"/>
      <w:bookmarkStart w:name="_Toc2122400233" w:id="178"/>
      <w:bookmarkStart w:name="bm_4_2_1_Modelo_del_dominio_130" w:id="179"/>
      <w:bookmarkStart w:name="_Toc204949013" w:id="576824979"/>
      <w:r>
        <w:rPr>
          <w:rFonts w:eastAsia="Times New Roman" w:cs="Times New Roman"/>
        </w:rPr>
        <w:t>4.4 Diagrama de Clases del Sistema</w:t>
      </w:r>
      <w:bookmarkEnd w:id="177"/>
      <w:bookmarkEnd w:id="178"/>
      <w:bookmarkEnd w:id="179"/>
      <w:bookmarkEnd w:id="576824979"/>
    </w:p>
    <w:p xmlns:wp14="http://schemas.microsoft.com/office/word/2010/wordml" w:rsidRPr="00E02700" w:rsidR="7837BDC2" w:rsidP="07BD692C" w:rsidRDefault="2A6851B7" w14:paraId="35D56C57" wp14:textId="77777777">
      <w:pPr>
        <w:pStyle w:val="Descripcin"/>
        <w:spacing w:line="480" w:lineRule="auto"/>
        <w:rPr>
          <w:rFonts w:eastAsia="Times New Roman"/>
          <w:lang w:val="es-CO"/>
        </w:rPr>
      </w:pPr>
      <w:bookmarkStart w:name="_Toc231036776" w:id="181"/>
      <w:bookmarkStart w:name="bm_Ilustraci_n_10_Modelo_de_dominio_142" w:id="182"/>
      <w:bookmarkEnd w:id="181"/>
      <w:r>
        <w:rPr>
          <w:rFonts w:eastAsia="Times New Roman"/>
        </w:rPr>
        <w:t>Ilustración 10 Modelo de dominio</w:t>
      </w:r>
      <w:bookmarkEnd w:id="182"/>
    </w:p>
    <w:p xmlns:wp14="http://schemas.microsoft.com/office/word/2010/wordml" w:rsidRPr="00E02700" w:rsidR="36041ACF" w:rsidP="07BD692C" w:rsidRDefault="03687940" w14:paraId="54C529ED" wp14:textId="77777777">
      <w:pPr>
        <w:ind w:firstLine="0"/>
        <w:rPr>
          <w:rFonts w:eastAsia="Times New Roman"/>
          <w:lang w:val="es-CO"/>
        </w:rPr>
      </w:pPr>
      <w:r>
        <w:drawing>
          <wp:inline xmlns:wp14="http://schemas.microsoft.com/office/word/2010/wordprocessingDrawing" wp14:editId="6B3A06EA" wp14:anchorId="11727D9C">
            <wp:extent cx="5868025" cy="3851053"/>
            <wp:effectExtent l="0" t="0" r="0" b="0"/>
            <wp:docPr id="655764145" name="Imagen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image-20260306-193142.png"/>
                    <pic:cNvPicPr/>
                  </pic:nvPicPr>
                  <pic:blipFill>
                    <a:blip xmlns:r="http://schemas.openxmlformats.org/officeDocument/2006/relationships" r:embed="rId29">
                      <a:extLst>
                        <a:ext uri="{28A0092B-C50C-407E-A947-70E740481C1C}">
                          <a14:useLocalDpi xmlns:a14="http://schemas.microsoft.com/office/drawing/2010/main"/>
                        </a:ext>
                      </a:extLst>
                    </a:blip>
                    <a:stretch>
                      <a:fillRect/>
                    </a:stretch>
                  </pic:blipFill>
                  <pic:spPr>
                    <a:xfrm>
                      <a:off x="0" y="0"/>
                      <a:ext cx="5868025" cy="3851053"/>
                    </a:xfrm>
                    <a:prstGeom prst="rect">
                      <a:avLst/>
                    </a:prstGeom>
                  </pic:spPr>
                </pic:pic>
              </a:graphicData>
            </a:graphic>
          </wp:inline>
        </w:drawing>
      </w:r>
    </w:p>
    <w:p xmlns:wp14="http://schemas.microsoft.com/office/word/2010/wordml" w:rsidRPr="00E02700" w:rsidR="000728E3" w:rsidP="13EAE0D2" w:rsidRDefault="48234F91" w14:paraId="64AE2561" wp14:textId="77777777">
      <w:pPr>
        <w:ind w:firstLine="708"/>
        <w:rPr>
          <w:rFonts w:eastAsia="Times New Roman"/>
        </w:rPr>
      </w:pPr>
      <w:r>
        <w:rPr>
          <w:rFonts w:eastAsia="Times New Roman"/>
        </w:rPr>
        <w:t>Fuente: elaboración propia.</w:t>
      </w:r>
      <w:commentRangeStart w:id="452471928"/>
      <w:commentRangeEnd w:id="452471928"/>
      <w:r>
        <w:rPr>
          <w:rStyle w:val="CommentReference"/>
        </w:rPr>
        <w:commentReference w:id="452471928"/>
      </w:r>
    </w:p>
    <w:p xmlns:wp14="http://schemas.microsoft.com/office/word/2010/wordml" w:rsidRPr="00E02700" w:rsidR="00E33BB7" w:rsidP="13EAE0D2" w:rsidRDefault="548C74C4" w14:paraId="3D557962" wp14:textId="77777777">
      <w:pPr>
        <w:pStyle w:val="Descripcin"/>
        <w:keepNext w:val="1"/>
        <w:spacing w:line="480" w:lineRule="auto"/>
        <w:rPr>
          <w:rFonts w:eastAsia="Times New Roman"/>
        </w:rPr>
      </w:pPr>
      <w:bookmarkStart w:name="_Toc231036783" w:id="183"/>
      <w:bookmarkStart w:name="bm_Ilustraci_n_17_Diagrama_de_clases_149" w:id="184"/>
      <w:bookmarkEnd w:id="183"/>
      <w:r>
        <w:rPr>
          <w:rFonts w:eastAsia="Times New Roman"/>
        </w:rPr>
        <w:t>Ilustración 17 Diagrama de clases</w:t>
      </w:r>
      <w:bookmarkEnd w:id="184"/>
      <w:commentRangeStart w:id="1391847001"/>
      <w:commentRangeEnd w:id="1391847001"/>
      <w:r>
        <w:rPr>
          <w:rStyle w:val="CommentReference"/>
        </w:rPr>
        <w:commentReference w:id="1391847001"/>
      </w:r>
    </w:p>
    <w:p xmlns:wp14="http://schemas.microsoft.com/office/word/2010/wordml" w:rsidRPr="00E02700" w:rsidR="00D03460" w:rsidP="7755780E" w:rsidRDefault="548C74C4" w14:paraId="1C0157D6" wp14:textId="1228C6CC">
      <w:pPr>
        <w:ind w:firstLine="0"/>
      </w:pPr>
    </w:p>
    <w:p xmlns:wp14="http://schemas.microsoft.com/office/word/2010/wordml" w:rsidRPr="00E02700" w:rsidR="00E33BB7" w:rsidP="07BD692C" w:rsidRDefault="548C74C4" w14:paraId="3691E7B2" wp14:textId="619CF0D2">
      <w:pPr>
        <w:ind w:firstLine="0"/>
      </w:pPr>
    </w:p>
    <w:p xmlns:wp14="http://schemas.microsoft.com/office/word/2010/wordml" w:rsidRPr="00E02700" w:rsidR="00E33BB7" w:rsidP="07BD692C" w:rsidRDefault="548C74C4" w14:paraId="375094D6" wp14:textId="77777777">
      <w:pPr>
        <w:ind w:firstLine="708"/>
        <w:rPr>
          <w:rFonts w:eastAsia="Times New Roman"/>
        </w:rPr>
      </w:pPr>
      <w:r>
        <w:rPr>
          <w:rFonts w:eastAsia="Times New Roman"/>
        </w:rPr>
        <w:t>Nota: Diagrama de clases del sistema web RAVE. Representación de las diez clases que conforman la arquitectura orientada a objetos del sistema, incluyendo atributos, métodos y relaciones de asociación con su respectiva multiplicidad. Fuente: elaboración propia.</w:t>
      </w:r>
    </w:p>
    <w:p xmlns:wp14="http://schemas.microsoft.com/office/word/2010/wordml" w:rsidRPr="00E02700" w:rsidR="00E33BB7" w:rsidP="07BD692C" w:rsidRDefault="00E33BB7" w14:paraId="526770CE" wp14:textId="77777777">
      <w:pPr>
        <w:ind w:firstLine="0"/>
        <w:jc w:val="left"/>
        <w:rPr>
          <w:rFonts w:eastAsia="Times New Roman"/>
          <w:b w:val="1"/>
          <w:bCs w:val="1"/>
          <w:i w:val="1"/>
          <w:iCs w:val="1"/>
        </w:rPr>
      </w:pPr>
      <w:r>
        <w:rPr>
          <w:rFonts w:eastAsia="Times New Roman"/>
        </w:rPr>
        <w:br w:type="page"/>
      </w:r>
    </w:p>
    <w:p xmlns:wp14="http://schemas.microsoft.com/office/word/2010/wordml" w:rsidRPr="00E02700" w:rsidR="00C21FFB" w:rsidRDefault="00E40289" w14:paraId="1C74FE17" wp14:textId="77777777">
      <w:pPr>
        <w:pStyle w:val="Ttulo1"/>
      </w:pPr>
      <w:bookmarkStart w:name="_Toc1621044907" w:id="1205667963"/>
      <w:r>
        <w:rPr/>
        <w:t>CAPÍTUL</w:t>
      </w:r>
      <w:commentRangeStart w:id="283243166"/>
      <w:r>
        <w:rPr/>
        <w:t xml:space="preserve">O 5: DISEÑO E IMPLEMENTACIÓN DE LA BASE DE </w:t>
      </w:r>
      <w:commentRangeEnd w:id="283243166"/>
      <w:r>
        <w:rPr>
          <w:rStyle w:val="CommentReference"/>
        </w:rPr>
        <w:commentReference w:id="283243166"/>
      </w:r>
      <w:r>
        <w:rPr/>
        <w:t>DATOS</w:t>
      </w:r>
      <w:bookmarkEnd w:id="1205667963"/>
    </w:p>
    <w:p xmlns:wp14="http://schemas.microsoft.com/office/word/2010/wordml" w:rsidRPr="00E02700" w:rsidR="00C21FFB" w:rsidRDefault="00E40289" w14:paraId="615E5161" wp14:textId="77777777">
      <w:pPr>
        <w:pStyle w:val="Ttulo2"/>
        <w:rPr>
          <w:rFonts w:cs="Times New Roman"/>
        </w:rPr>
      </w:pPr>
      <w:bookmarkStart w:name="_Toc832738667" w:id="216883769"/>
      <w:r>
        <w:rPr>
          <w:rFonts w:cs="Times New Roman"/>
        </w:rPr>
        <w:t>5.1 Modelo Entidad-Relación (MER)</w:t>
      </w:r>
      <w:bookmarkEnd w:id="216883769"/>
    </w:p>
    <w:p xmlns:wp14="http://schemas.microsoft.com/office/word/2010/wordml" w:rsidRPr="00E02700" w:rsidR="00C21FFB" w:rsidRDefault="00E40289" w14:paraId="2AC0C345" wp14:textId="77777777">
      <w:pPr>
        <w:rPr>
          <w:szCs w:val="24"/>
        </w:rPr>
      </w:pPr>
      <w:r>
        <w:rPr>
          <w:szCs w:val="24"/>
        </w:rPr>
        <w:t>El modelo de datos del sistema RAVE se organiza alrededor de la entidad Pacientes, de la cual dependen directamente las historias clínicas, las radiografías, los procedimientos asignados al paciente, los trabajos de laboratorio y las facturas. Las entidades Doctores y Catálogo de Procedimientos actúan como catálogos de referencia, vinculados a los procedimientos y trabajos de laboratorio mediante llaves foráneas.</w:t>
      </w:r>
    </w:p>
    <w:p xmlns:wp14="http://schemas.microsoft.com/office/word/2010/wordml" w:rsidR="00B87DB9" w:rsidRDefault="00B87DB9" w14:paraId="7CBEED82" wp14:textId="77777777">
      <w:pPr>
        <w:pStyle w:val="Ttulo2"/>
        <w:rPr>
          <w:rFonts w:cs="Times New Roman"/>
        </w:rPr>
      </w:pPr>
    </w:p>
    <w:p xmlns:wp14="http://schemas.microsoft.com/office/word/2010/wordml" w:rsidRPr="00E02700" w:rsidR="00C21FFB" w:rsidRDefault="00E40289" w14:paraId="64E6350C" wp14:textId="77777777">
      <w:pPr>
        <w:pStyle w:val="Ttulo2"/>
        <w:rPr>
          <w:rFonts w:cs="Times New Roman"/>
        </w:rPr>
      </w:pPr>
      <w:bookmarkStart w:name="_Toc296203380" w:id="689881935"/>
      <w:r>
        <w:rPr>
          <w:rFonts w:cs="Times New Roman"/>
        </w:rPr>
        <w:t>5.2 Modelo Relacional / Esquemático</w:t>
      </w:r>
      <w:bookmarkEnd w:id="689881935"/>
    </w:p>
    <w:p xmlns:wp14="http://schemas.microsoft.com/office/word/2010/wordml" w:rsidRPr="00E02700" w:rsidR="00C21FFB" w:rsidRDefault="00E40289" w14:paraId="1C16C25A" wp14:textId="77777777">
      <w:pPr/>
      <w:commentRangeStart w:id="2133529381"/>
      <w:r>
        <w:rPr/>
        <w:t xml:space="preserve">Las tablas principales usan llaves primarias sustitutas: uuid autogenerado en Pacientes, y bigint autoincremental (identity) en el resto de entidades operativas. La integridad referencial se resuelve de dos formas según la naturaleza de la relación: los registros que carecen de sentido sin su paciente (historias clínicas, radiografías, procedimientos asignados, trabajos de laboratorio) usan ON DELETE CASCADE, mientras que las relaciones hacia catálogos que pueden desactivarse sin invalidar el histórico (doctor o procedimiento de catálogo asociado a una factura o trabajo de laboratorio) usan ON DELETE SET NULL, preservando el registro histórico aunque el catálogo cambie.</w:t>
      </w:r>
      <w:commentRangeEnd w:id="2133529381"/>
      <w:r>
        <w:rPr>
          <w:rStyle w:val="CommentReference"/>
        </w:rPr>
        <w:commentReference w:id="2133529381"/>
      </w:r>
    </w:p>
    <w:p xmlns:wp14="http://schemas.microsoft.com/office/word/2010/wordml" w:rsidRPr="00E02700" w:rsidR="00C21FFB" w:rsidRDefault="00E40289" w14:paraId="0D3F5350" wp14:textId="77777777">
      <w:pPr>
        <w:rPr>
          <w:szCs w:val="24"/>
        </w:rPr>
      </w:pPr>
      <w:r>
        <w:rPr>
          <w:szCs w:val="24"/>
        </w:rPr>
        <w:t xml:space="preserve">La integridad de dominio se refuerza a nivel de base de datos mediante restricciones CHECK: los estados de los procedimientos por paciente, los trabajos de laboratorio y las facturas están limitados a un conjunto cerrado de valores (por ejemplo, Pendiente, En proceso, Realizado/Entregado, Cancelado), y los campos numéricos de costo, precio, cantidad y stock no admiten valores negativos. </w:t>
      </w:r>
    </w:p>
    <w:p xmlns:wp14="http://schemas.microsoft.com/office/word/2010/wordml" w:rsidRPr="00E02700" w:rsidR="00C21FFB" w:rsidRDefault="00E40289" w14:paraId="39EA525E" wp14:textId="77777777">
      <w:pPr>
        <w:pStyle w:val="Ttulo2"/>
        <w:rPr>
          <w:rFonts w:cs="Times New Roman"/>
        </w:rPr>
      </w:pPr>
      <w:bookmarkStart w:name="_Toc1367329585" w:id="1712898974"/>
      <w:r>
        <w:rPr>
          <w:rFonts w:cs="Times New Roman"/>
        </w:rPr>
        <w:t>5.3 Diccionario de Datos</w:t>
      </w:r>
      <w:bookmarkEnd w:id="1712898974"/>
    </w:p>
    <w:p xmlns:wp14="http://schemas.microsoft.com/office/word/2010/wordml" w:rsidRPr="00E02700" w:rsidR="00C21FFB" w:rsidRDefault="00E40289" w14:paraId="1F9C4DBE" wp14:textId="77777777">
      <w:pPr/>
      <w:r>
        <w:rPr/>
        <w:t xml:space="preserve">Convención general: todas las tablas incluyen created_at; las que registran modificaciones también incluyen updated_at, ambas de tipo timestamptz con valor por defecto now() — no se repiten fila por fila en la siguiente tabla.</w:t>
      </w:r>
    </w:p>
    <w:tbl>
      <w:tblPr>
        <w:tblStyle w:val="Tabladecuadrcula3"/>
        <w:tblW w:w="0" w:type="auto"/>
        <w:tblLook w:val="04A0" w:firstRow="1" w:lastRow="0" w:firstColumn="1" w:lastColumn="0" w:noHBand="0" w:noVBand="1"/>
      </w:tblPr>
      <w:tblGrid>
        <w:gridCol w:w="2332"/>
        <w:gridCol w:w="2506"/>
        <w:gridCol w:w="2179"/>
        <w:gridCol w:w="2343"/>
      </w:tblGrid>
      <w:tr xmlns:wp14="http://schemas.microsoft.com/office/word/2010/wordml" w:rsidRPr="00E02700" w:rsidR="00C21FFB" w:rsidTr="07BD692C" w14:paraId="77AD291B" wp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tcMar/>
          </w:tcPr>
          <w:p w:rsidRPr="00E02700" w:rsidR="00C21FFB" w:rsidRDefault="00E40289" w14:paraId="03A5926C" wp14:textId="77777777">
            <w:pPr>
              <w:rPr>
                <w:szCs w:val="24"/>
              </w:rPr>
            </w:pPr>
            <w:r>
              <w:rPr>
                <w:szCs w:val="24"/>
              </w:rPr>
              <w:t>Entidad</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4EA5A89" wp14:textId="77777777">
            <w:pPr>
              <w:cnfStyle w:val="100000000000" w:firstRow="1" w:lastRow="0" w:firstColumn="0" w:lastColumn="0" w:oddVBand="0" w:evenVBand="0" w:oddHBand="0" w:evenHBand="0" w:firstRowFirstColumn="0" w:firstRowLastColumn="0" w:lastRowFirstColumn="0" w:lastRowLastColumn="0"/>
              <w:rPr>
                <w:szCs w:val="24"/>
              </w:rPr>
            </w:pPr>
            <w:r>
              <w:rPr>
                <w:szCs w:val="24"/>
              </w:rPr>
              <w:t>Campo</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444BE67" wp14:textId="77777777">
            <w:pPr>
              <w:cnfStyle w:val="100000000000" w:firstRow="1" w:lastRow="0" w:firstColumn="0" w:lastColumn="0" w:oddVBand="0" w:evenVBand="0" w:oddHBand="0" w:evenHBand="0" w:firstRowFirstColumn="0" w:firstRowLastColumn="0" w:lastRowFirstColumn="0" w:lastRowLastColumn="0"/>
              <w:rPr>
                <w:szCs w:val="24"/>
              </w:rPr>
            </w:pPr>
            <w:r>
              <w:rPr>
                <w:szCs w:val="24"/>
              </w:rPr>
              <w:t>Tipo</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F90AD1D" wp14:textId="77777777">
            <w:pPr>
              <w:cnfStyle w:val="100000000000" w:firstRow="1" w:lastRow="0" w:firstColumn="0" w:lastColumn="0" w:oddVBand="0" w:evenVBand="0" w:oddHBand="0" w:evenHBand="0" w:firstRowFirstColumn="0" w:firstRowLastColumn="0" w:lastRowFirstColumn="0" w:lastRowLastColumn="0"/>
              <w:rPr>
                <w:szCs w:val="24"/>
              </w:rPr>
            </w:pPr>
            <w:r>
              <w:rPr>
                <w:szCs w:val="24"/>
              </w:rPr>
              <w:t>Descripción</w:t>
            </w:r>
          </w:p>
        </w:tc>
      </w:tr>
      <w:tr xmlns:wp14="http://schemas.microsoft.com/office/word/2010/wordml" w:rsidRPr="00E02700" w:rsidR="00C21FFB" w:rsidTr="07BD692C" w14:paraId="7C1D41FD"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D5034BD" wp14:textId="77777777">
            <w:pPr/>
            <w:r>
              <w:rPr/>
              <w:t>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6B28499"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259FC85" wp14:textId="77777777">
            <w:pPr>
              <w:cnfStyle w:val="000000100000" w:firstRow="0" w:lastRow="0" w:firstColumn="0" w:lastColumn="0" w:oddVBand="0" w:evenVBand="0" w:oddHBand="1" w:evenHBand="0" w:firstRowFirstColumn="0" w:firstRowLastColumn="0" w:lastRowFirstColumn="0" w:lastRowLastColumn="0"/>
            </w:pPr>
            <w:r>
              <w:rPr/>
              <w:t>uuid</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889874C"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Identificador del paciente</w:t>
            </w:r>
          </w:p>
        </w:tc>
      </w:tr>
      <w:tr xmlns:wp14="http://schemas.microsoft.com/office/word/2010/wordml" w:rsidRPr="00E02700" w:rsidR="00C21FFB" w:rsidTr="07BD692C" w14:paraId="531AD512"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31DCD7BE" wp14:textId="77777777">
            <w:pPr/>
            <w:r>
              <w:rPr/>
              <w:t>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3BD4A95" wp14:textId="77777777">
            <w:pPr>
              <w:cnfStyle w:val="000000000000" w:firstRow="0" w:lastRow="0" w:firstColumn="0" w:lastColumn="0" w:oddVBand="0" w:evenVBand="0" w:oddHBand="0" w:evenHBand="0" w:firstRowFirstColumn="0" w:firstRowLastColumn="0" w:lastRowFirstColumn="0" w:lastRowLastColumn="0"/>
            </w:pPr>
            <w:r>
              <w:rPr/>
              <w:t xml:space="preserve">tipo_documento / numero_documento</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C8FAD84" wp14:textId="77777777">
            <w:pPr>
              <w:cnfStyle w:val="000000000000" w:firstRow="0" w:lastRow="0" w:firstColumn="0" w:lastColumn="0" w:oddVBand="0" w:evenVBand="0" w:oddHBand="0" w:evenHBand="0" w:firstRowFirstColumn="0" w:firstRowLastColumn="0" w:lastRowFirstColumn="0" w:lastRowLastColumn="0"/>
            </w:pPr>
            <w:r>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DDB5926"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Identificación (número único)</w:t>
            </w:r>
          </w:p>
        </w:tc>
      </w:tr>
      <w:tr xmlns:wp14="http://schemas.microsoft.com/office/word/2010/wordml" w:rsidRPr="00E02700" w:rsidR="00C21FFB" w:rsidTr="07BD692C" w14:paraId="0F356927"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242949AA" wp14:textId="77777777">
            <w:pPr/>
            <w:r>
              <w:rPr/>
              <w:t>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9C7DE37"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nombre, apellidos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3B6263E" wp14:textId="77777777">
            <w:pPr>
              <w:cnfStyle w:val="000000100000" w:firstRow="0" w:lastRow="0" w:firstColumn="0" w:lastColumn="0" w:oddVBand="0" w:evenVBand="0" w:oddHBand="1" w:evenHBand="0" w:firstRowFirstColumn="0" w:firstRowLastColumn="0" w:lastRowFirstColumn="0" w:lastRowLastColumn="0"/>
            </w:pPr>
            <w:r>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5A936EC"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Nombre completo</w:t>
            </w:r>
          </w:p>
        </w:tc>
      </w:tr>
      <w:tr xmlns:wp14="http://schemas.microsoft.com/office/word/2010/wordml" w:rsidRPr="00E02700" w:rsidR="00C21FFB" w:rsidTr="07BD692C" w14:paraId="5622DBDC"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6C070C80" wp14:textId="77777777">
            <w:pPr/>
            <w:r>
              <w:rPr/>
              <w:t>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7B77498" wp14:textId="77777777">
            <w:pPr>
              <w:cnfStyle w:val="000000000000" w:firstRow="0" w:lastRow="0" w:firstColumn="0" w:lastColumn="0" w:oddVBand="0" w:evenVBand="0" w:oddHBand="0" w:evenHBand="0" w:firstRowFirstColumn="0" w:firstRowLastColumn="0" w:lastRowFirstColumn="0" w:lastRowLastColumn="0"/>
            </w:pPr>
            <w:r>
              <w:rPr/>
              <w:t>fecha_nacimiento, edad, sexo</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C2FD5F7" wp14:textId="77777777">
            <w:pPr>
              <w:cnfStyle w:val="000000000000" w:firstRow="0" w:lastRow="0" w:firstColumn="0" w:lastColumn="0" w:oddVBand="0" w:evenVBand="0" w:oddHBand="0" w:evenHBand="0" w:firstRowFirstColumn="0" w:firstRowLastColumn="0" w:lastRowFirstColumn="0" w:lastRowLastColumn="0"/>
            </w:pPr>
            <w:r>
              <w:rPr/>
              <w:t>date/text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0618E2B"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Datos demográficos</w:t>
            </w:r>
          </w:p>
        </w:tc>
      </w:tr>
      <w:tr xmlns:wp14="http://schemas.microsoft.com/office/word/2010/wordml" w:rsidRPr="00E02700" w:rsidR="00C21FFB" w:rsidTr="07BD692C" w14:paraId="67D31E85"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8603D78" wp14:textId="77777777">
            <w:pPr/>
            <w:r>
              <w:rPr/>
              <w:t>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875A81A" wp14:textId="77777777">
            <w:pPr>
              <w:cnfStyle w:val="000000100000" w:firstRow="0" w:lastRow="0" w:firstColumn="0" w:lastColumn="0" w:oddVBand="0" w:evenVBand="0" w:oddHBand="1" w:evenHBand="0" w:firstRowFirstColumn="0" w:firstRowLastColumn="0" w:lastRowFirstColumn="0" w:lastRowLastColumn="0"/>
            </w:pPr>
            <w:r>
              <w:rPr/>
              <w:t xml:space="preserve">direccion, telefono, celular, email</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1ED2540" wp14:textId="77777777">
            <w:pPr>
              <w:cnfStyle w:val="000000100000" w:firstRow="0" w:lastRow="0" w:firstColumn="0" w:lastColumn="0" w:oddVBand="0" w:evenVBand="0" w:oddHBand="1" w:evenHBand="0" w:firstRowFirstColumn="0" w:firstRowLastColumn="0" w:lastRowFirstColumn="0" w:lastRowLastColumn="0"/>
            </w:pPr>
            <w:r>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C501850"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Contacto</w:t>
            </w:r>
          </w:p>
        </w:tc>
      </w:tr>
      <w:tr xmlns:wp14="http://schemas.microsoft.com/office/word/2010/wordml" w:rsidRPr="00E02700" w:rsidR="00C21FFB" w:rsidTr="07BD692C" w14:paraId="2CCE50A7"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091FFA88" wp14:textId="77777777">
            <w:pPr/>
            <w:r>
              <w:rPr/>
              <w:t>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CADB0B7" wp14:textId="77777777">
            <w:pPr>
              <w:cnfStyle w:val="000000000000" w:firstRow="0" w:lastRow="0" w:firstColumn="0" w:lastColumn="0" w:oddVBand="0" w:evenVBand="0" w:oddHBand="0" w:evenHBand="0" w:firstRowFirstColumn="0" w:firstRowLastColumn="0" w:lastRowFirstColumn="0" w:lastRowLastColumn="0"/>
            </w:pPr>
            <w:r>
              <w:rPr/>
              <w:t xml:space="preserve">eps, tipo_sangre, alergias, medicamentos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9988BEB" wp14:textId="77777777">
            <w:pPr>
              <w:cnfStyle w:val="000000000000" w:firstRow="0" w:lastRow="0" w:firstColumn="0" w:lastColumn="0" w:oddVBand="0" w:evenVBand="0" w:oddHBand="0" w:evenHBand="0" w:firstRowFirstColumn="0" w:firstRowLastColumn="0" w:lastRowFirstColumn="0" w:lastRowLastColumn="0"/>
            </w:pPr>
            <w:r>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P="13EAE0D2" w:rsidRDefault="00E40289" w14:paraId="6904B9FF" wp14:textId="77777777">
            <w:pPr>
              <w:cnfStyle w:val="000000000000" w:firstRow="0" w:lastRow="0" w:firstColumn="0" w:lastColumn="0" w:oddVBand="0" w:evenVBand="0" w:oddHBand="0" w:evenHBand="0" w:firstRowFirstColumn="0" w:firstRowLastColumn="0" w:lastRowFirstColumn="0" w:lastRowLastColumn="0"/>
            </w:pPr>
            <w:r>
              <w:rPr/>
              <w:t>Datos clínicos básicos</w:t>
            </w:r>
            <w:commentRangeStart w:id="816586949"/>
            <w:commentRangeEnd w:id="816586949"/>
            <w:r>
              <w:rPr>
                <w:rStyle w:val="CommentReference"/>
              </w:rPr>
              <w:commentReference w:id="816586949"/>
            </w:r>
          </w:p>
        </w:tc>
      </w:tr>
      <w:tr xmlns:wp14="http://schemas.microsoft.com/office/word/2010/wordml" w:rsidRPr="00E02700" w:rsidR="00C21FFB" w:rsidTr="07BD692C" w14:paraId="21309C65"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1A384DC" wp14:textId="77777777">
            <w:pPr/>
            <w:r>
              <w:rPr/>
              <w:t>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87AD83B"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acudiente_*</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0E73F4E" wp14:textId="77777777">
            <w:pPr>
              <w:cnfStyle w:val="000000100000" w:firstRow="0" w:lastRow="0" w:firstColumn="0" w:lastColumn="0" w:oddVBand="0" w:evenVBand="0" w:oddHBand="1" w:evenHBand="0" w:firstRowFirstColumn="0" w:firstRowLastColumn="0" w:lastRowFirstColumn="0" w:lastRowLastColumn="0"/>
            </w:pPr>
            <w:r>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964728D"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Datos del acudiente (menores de edad)</w:t>
            </w:r>
          </w:p>
        </w:tc>
      </w:tr>
      <w:tr xmlns:wp14="http://schemas.microsoft.com/office/word/2010/wordml" w:rsidRPr="00E02700" w:rsidR="00C21FFB" w:rsidTr="07BD692C" w14:paraId="3A2AFF1A"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3B48CCCE" wp14:textId="77777777">
            <w:pPr/>
            <w:r>
              <w:rPr/>
              <w:t>doctors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9640013"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8E902CF" wp14:textId="77777777">
            <w:pPr>
              <w:cnfStyle w:val="000000000000" w:firstRow="0" w:lastRow="0" w:firstColumn="0" w:lastColumn="0" w:oddVBand="0" w:evenVBand="0" w:oddHBand="0" w:evenHBand="0" w:firstRowFirstColumn="0" w:firstRowLastColumn="0" w:lastRowFirstColumn="0" w:lastRowLastColumn="0"/>
            </w:pPr>
            <w:r>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D4EC7F2"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Identificador</w:t>
            </w:r>
          </w:p>
        </w:tc>
      </w:tr>
      <w:tr xmlns:wp14="http://schemas.microsoft.com/office/word/2010/wordml" w:rsidRPr="00E02700" w:rsidR="00C21FFB" w:rsidTr="07BD692C" w14:paraId="3FC147B0"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DD6501A" wp14:textId="77777777">
            <w:pPr/>
            <w:r>
              <w:rPr/>
              <w:t>doctors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43C7C59" wp14:textId="77777777">
            <w:pPr>
              <w:cnfStyle w:val="000000100000" w:firstRow="0" w:lastRow="0" w:firstColumn="0" w:lastColumn="0" w:oddVBand="0" w:evenVBand="0" w:oddHBand="1" w:evenHBand="0" w:firstRowFirstColumn="0" w:firstRowLastColumn="0" w:lastRowFirstColumn="0" w:lastRowLastColumn="0"/>
            </w:pPr>
            <w:r>
              <w:rPr/>
              <w:t xml:space="preserve">nombre, apellidos, documento_identidad</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C21F834" wp14:textId="77777777">
            <w:pPr>
              <w:cnfStyle w:val="000000100000" w:firstRow="0" w:lastRow="0" w:firstColumn="0" w:lastColumn="0" w:oddVBand="0" w:evenVBand="0" w:oddHBand="1" w:evenHBand="0" w:firstRowFirstColumn="0" w:firstRowLastColumn="0" w:lastRowFirstColumn="0" w:lastRowLastColumn="0"/>
            </w:pPr>
            <w:r>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4DD806D"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Identificación del profesional</w:t>
            </w:r>
          </w:p>
        </w:tc>
      </w:tr>
      <w:tr xmlns:wp14="http://schemas.microsoft.com/office/word/2010/wordml" w:rsidRPr="00E02700" w:rsidR="00C21FFB" w:rsidTr="07BD692C" w14:paraId="14E301AC"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6346875" wp14:textId="77777777">
            <w:pPr/>
            <w:r>
              <w:rPr/>
              <w:t>doctors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C5F7AE0" wp14:textId="77777777">
            <w:pPr>
              <w:cnfStyle w:val="000000000000" w:firstRow="0" w:lastRow="0" w:firstColumn="0" w:lastColumn="0" w:oddVBand="0" w:evenVBand="0" w:oddHBand="0" w:evenHBand="0" w:firstRowFirstColumn="0" w:firstRowLastColumn="0" w:lastRowFirstColumn="0" w:lastRowLastColumn="0"/>
            </w:pPr>
            <w:r>
              <w:rPr/>
              <w:t xml:space="preserve">especialidad, registro_profesional</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F9517B3" wp14:textId="77777777">
            <w:pPr>
              <w:cnfStyle w:val="000000000000" w:firstRow="0" w:lastRow="0" w:firstColumn="0" w:lastColumn="0" w:oddVBand="0" w:evenVBand="0" w:oddHBand="0" w:evenHBand="0" w:firstRowFirstColumn="0" w:firstRowLastColumn="0" w:lastRowFirstColumn="0" w:lastRowLastColumn="0"/>
            </w:pPr>
            <w:r>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58A801E"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Datos profesionales</w:t>
            </w:r>
          </w:p>
        </w:tc>
      </w:tr>
      <w:tr xmlns:wp14="http://schemas.microsoft.com/office/word/2010/wordml" w:rsidRPr="00E02700" w:rsidR="00C21FFB" w:rsidTr="07BD692C" w14:paraId="42796F09"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653AC0FA" wp14:textId="77777777">
            <w:pPr/>
            <w:r>
              <w:rPr/>
              <w:t>doctors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D202B1D"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activo</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945286A" wp14:textId="77777777">
            <w:pPr>
              <w:cnfStyle w:val="000000100000" w:firstRow="0" w:lastRow="0" w:firstColumn="0" w:lastColumn="0" w:oddVBand="0" w:evenVBand="0" w:oddHBand="1" w:evenHBand="0" w:firstRowFirstColumn="0" w:firstRowLastColumn="0" w:lastRowFirstColumn="0" w:lastRowLastColumn="0"/>
            </w:pPr>
            <w:r>
              <w:rPr/>
              <w:t>boolean</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3ADD5E5"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Habilita/deshabilita sin eliminar histórico</w:t>
            </w:r>
          </w:p>
        </w:tc>
      </w:tr>
      <w:tr xmlns:wp14="http://schemas.microsoft.com/office/word/2010/wordml" w:rsidRPr="00E02700" w:rsidR="00C21FFB" w:rsidTr="07BD692C" w14:paraId="0CEDDB21"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44F5060" wp14:textId="77777777">
            <w:pPr/>
            <w:r>
              <w:rPr/>
              <w:t>clinical_histories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CDF2AF9"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09F71A6" wp14:textId="77777777">
            <w:pPr>
              <w:cnfStyle w:val="000000000000" w:firstRow="0" w:lastRow="0" w:firstColumn="0" w:lastColumn="0" w:oddVBand="0" w:evenVBand="0" w:oddHBand="0" w:evenHBand="0" w:firstRowFirstColumn="0" w:firstRowLastColumn="0" w:lastRowFirstColumn="0" w:lastRowLastColumn="0"/>
            </w:pPr>
            <w:r>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CC94D8C"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Identificador</w:t>
            </w:r>
          </w:p>
        </w:tc>
      </w:tr>
      <w:tr xmlns:wp14="http://schemas.microsoft.com/office/word/2010/wordml" w:rsidRPr="00E02700" w:rsidR="00C21FFB" w:rsidTr="07BD692C" w14:paraId="289D838F"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17507CF" wp14:textId="77777777">
            <w:pPr/>
            <w:r>
              <w:rPr/>
              <w:t>clinical_histories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52AD4EF" wp14:textId="77777777">
            <w:pPr>
              <w:cnfStyle w:val="000000100000" w:firstRow="0" w:lastRow="0" w:firstColumn="0" w:lastColumn="0" w:oddVBand="0" w:evenVBand="0" w:oddHBand="1" w:evenHBand="0" w:firstRowFirstColumn="0" w:firstRowLastColumn="0" w:lastRowFirstColumn="0" w:lastRowLastColumn="0"/>
            </w:pPr>
            <w:r>
              <w:rPr/>
              <w:t xml:space="preserve">patient_id (FK → 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3FCC7A9" wp14:textId="77777777">
            <w:pPr>
              <w:cnfStyle w:val="000000100000" w:firstRow="0" w:lastRow="0" w:firstColumn="0" w:lastColumn="0" w:oddVBand="0" w:evenVBand="0" w:oddHBand="1" w:evenHBand="0" w:firstRowFirstColumn="0" w:firstRowLastColumn="0" w:lastRowFirstColumn="0" w:lastRowLastColumn="0"/>
            </w:pPr>
            <w:r>
              <w:rPr/>
              <w:t>uuid</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56750B9"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Paciente asociado</w:t>
            </w:r>
          </w:p>
        </w:tc>
      </w:tr>
      <w:tr xmlns:wp14="http://schemas.microsoft.com/office/word/2010/wordml" w:rsidRPr="00E02700" w:rsidR="00C21FFB" w:rsidTr="07BD692C" w14:paraId="3B745FED"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E3F558F" wp14:textId="77777777">
            <w:pPr/>
            <w:r>
              <w:rPr/>
              <w:t>clinical_histories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45A7C33" wp14:textId="77777777">
            <w:pPr>
              <w:cnfStyle w:val="000000000000" w:firstRow="0" w:lastRow="0" w:firstColumn="0" w:lastColumn="0" w:oddVBand="0" w:evenVBand="0" w:oddHBand="0" w:evenHBand="0" w:firstRowFirstColumn="0" w:firstRowLastColumn="0" w:lastRowFirstColumn="0" w:lastRowLastColumn="0"/>
            </w:pPr>
            <w:r>
              <w:rPr/>
              <w:t xml:space="preserve">doctor, medio_remision, motivo_consulta</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E00FD47" wp14:textId="77777777">
            <w:pPr>
              <w:cnfStyle w:val="000000000000" w:firstRow="0" w:lastRow="0" w:firstColumn="0" w:lastColumn="0" w:oddVBand="0" w:evenVBand="0" w:oddHBand="0" w:evenHBand="0" w:firstRowFirstColumn="0" w:firstRowLastColumn="0" w:lastRowFirstColumn="0" w:lastRowLastColumn="0"/>
            </w:pPr>
            <w:r>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7F22573"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Datos de la atención</w:t>
            </w:r>
          </w:p>
        </w:tc>
      </w:tr>
      <w:tr xmlns:wp14="http://schemas.microsoft.com/office/word/2010/wordml" w:rsidRPr="00E02700" w:rsidR="00C21FFB" w:rsidTr="07BD692C" w14:paraId="177BA263"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7D6602DF" wp14:textId="77777777">
            <w:pPr/>
            <w:r>
              <w:rPr/>
              <w:t>clinical_histories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63243D4" wp14:textId="77777777">
            <w:pPr>
              <w:cnfStyle w:val="000000100000" w:firstRow="0" w:lastRow="0" w:firstColumn="0" w:lastColumn="0" w:oddVBand="0" w:evenVBand="0" w:oddHBand="1" w:evenHBand="0" w:firstRowFirstColumn="0" w:firstRowLastColumn="0" w:lastRowFirstColumn="0" w:lastRowLastColumn="0"/>
            </w:pPr>
            <w:r>
              <w:rPr/>
              <w:t>history_data</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5A1635B" wp14:textId="77777777">
            <w:pPr>
              <w:cnfStyle w:val="000000100000" w:firstRow="0" w:lastRow="0" w:firstColumn="0" w:lastColumn="0" w:oddVBand="0" w:evenVBand="0" w:oddHBand="1" w:evenHBand="0" w:firstRowFirstColumn="0" w:firstRowLastColumn="0" w:lastRowFirstColumn="0" w:lastRowLastColumn="0"/>
            </w:pPr>
            <w:r>
              <w:rPr/>
              <w:t>jsonb</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7D78892"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Evolución clínica estructurada</w:t>
            </w:r>
          </w:p>
        </w:tc>
      </w:tr>
      <w:tr xmlns:wp14="http://schemas.microsoft.com/office/word/2010/wordml" w:rsidRPr="00E02700" w:rsidR="00C21FFB" w:rsidTr="07BD692C" w14:paraId="023FA07D"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2BBD28DD" wp14:textId="77777777">
            <w:pPr/>
            <w:r>
              <w:rPr/>
              <w:t>clinical_histories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EB792AF" wp14:textId="77777777">
            <w:pPr>
              <w:cnfStyle w:val="000000000000" w:firstRow="0" w:lastRow="0" w:firstColumn="0" w:lastColumn="0" w:oddVBand="0" w:evenVBand="0" w:oddHBand="0" w:evenHBand="0" w:firstRowFirstColumn="0" w:firstRowLastColumn="0" w:lastRowFirstColumn="0" w:lastRowLastColumn="0"/>
            </w:pPr>
            <w:r>
              <w:rPr/>
              <w:t>odontograma</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147A20F" wp14:textId="77777777">
            <w:pPr>
              <w:cnfStyle w:val="000000000000" w:firstRow="0" w:lastRow="0" w:firstColumn="0" w:lastColumn="0" w:oddVBand="0" w:evenVBand="0" w:oddHBand="0" w:evenHBand="0" w:firstRowFirstColumn="0" w:firstRowLastColumn="0" w:lastRowFirstColumn="0" w:lastRowLastColumn="0"/>
            </w:pPr>
            <w:r>
              <w:rPr/>
              <w:t>jsonb</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D92526C" wp14:textId="77777777">
            <w:pPr>
              <w:cnfStyle w:val="000000000000" w:firstRow="0" w:lastRow="0" w:firstColumn="0" w:lastColumn="0" w:oddVBand="0" w:evenVBand="0" w:oddHBand="0" w:evenHBand="0" w:firstRowFirstColumn="0" w:firstRowLastColumn="0" w:lastRowFirstColumn="0" w:lastRowLastColumn="0"/>
            </w:pPr>
            <w:r>
              <w:rPr/>
              <w:t xml:space="preserve">Estado del odontograma digital</w:t>
            </w:r>
          </w:p>
        </w:tc>
      </w:tr>
      <w:tr xmlns:wp14="http://schemas.microsoft.com/office/word/2010/wordml" w:rsidRPr="00E02700" w:rsidR="00C21FFB" w:rsidTr="07BD692C" w14:paraId="69E4CF66"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7BAD01DD" wp14:textId="77777777">
            <w:pPr/>
            <w:r>
              <w:rPr/>
              <w:t>radiographies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E021F4C"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A501AC2" wp14:textId="77777777">
            <w:pPr>
              <w:cnfStyle w:val="000000100000" w:firstRow="0" w:lastRow="0" w:firstColumn="0" w:lastColumn="0" w:oddVBand="0" w:evenVBand="0" w:oddHBand="1" w:evenHBand="0" w:firstRowFirstColumn="0" w:firstRowLastColumn="0" w:lastRowFirstColumn="0" w:lastRowLastColumn="0"/>
            </w:pPr>
            <w:r>
              <w:rPr/>
              <w:t>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454FEA1"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Identificador</w:t>
            </w:r>
          </w:p>
        </w:tc>
      </w:tr>
      <w:tr xmlns:wp14="http://schemas.microsoft.com/office/word/2010/wordml" w:rsidRPr="00E02700" w:rsidR="00C21FFB" w:rsidTr="07BD692C" w14:paraId="79A32CB1"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4E00C84E" wp14:textId="77777777">
            <w:pPr/>
            <w:r>
              <w:rPr/>
              <w:t>radiographies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175AF28" wp14:textId="77777777">
            <w:pPr>
              <w:cnfStyle w:val="000000000000" w:firstRow="0" w:lastRow="0" w:firstColumn="0" w:lastColumn="0" w:oddVBand="0" w:evenVBand="0" w:oddHBand="0" w:evenHBand="0" w:firstRowFirstColumn="0" w:firstRowLastColumn="0" w:lastRowFirstColumn="0" w:lastRowLastColumn="0"/>
            </w:pPr>
            <w:r>
              <w:rPr/>
              <w:t xml:space="preserve">patient_id (FK → 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5B99F4B" wp14:textId="77777777">
            <w:pPr>
              <w:cnfStyle w:val="000000000000" w:firstRow="0" w:lastRow="0" w:firstColumn="0" w:lastColumn="0" w:oddVBand="0" w:evenVBand="0" w:oddHBand="0" w:evenHBand="0" w:firstRowFirstColumn="0" w:firstRowLastColumn="0" w:lastRowFirstColumn="0" w:lastRowLastColumn="0"/>
            </w:pPr>
            <w:r>
              <w:rPr/>
              <w:t>uuid</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7FD36F9"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Paciente asociado</w:t>
            </w:r>
          </w:p>
        </w:tc>
      </w:tr>
      <w:tr xmlns:wp14="http://schemas.microsoft.com/office/word/2010/wordml" w:rsidRPr="00E02700" w:rsidR="00C21FFB" w:rsidTr="07BD692C" w14:paraId="383F3D88"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2310170E" wp14:textId="77777777">
            <w:pPr/>
            <w:r>
              <w:rPr/>
              <w:t>radiographies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9D063E5" wp14:textId="77777777">
            <w:pPr>
              <w:cnfStyle w:val="000000100000" w:firstRow="0" w:lastRow="0" w:firstColumn="0" w:lastColumn="0" w:oddVBand="0" w:evenVBand="0" w:oddHBand="1" w:evenHBand="0" w:firstRowFirstColumn="0" w:firstRowLastColumn="0" w:lastRowFirstColumn="0" w:lastRowLastColumn="0"/>
            </w:pPr>
            <w:r>
              <w:rPr/>
              <w:t xml:space="preserve">clinical_history_id (FK)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DA95D1D" wp14:textId="77777777">
            <w:pPr>
              <w:cnfStyle w:val="000000100000" w:firstRow="0" w:lastRow="0" w:firstColumn="0" w:lastColumn="0" w:oddVBand="0" w:evenVBand="0" w:oddHBand="1" w:evenHBand="0" w:firstRowFirstColumn="0" w:firstRowLastColumn="0" w:lastRowFirstColumn="0" w:lastRowLastColumn="0"/>
            </w:pPr>
            <w:r>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048686A"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Historia clínica donde se registró</w:t>
            </w:r>
          </w:p>
        </w:tc>
      </w:tr>
      <w:tr xmlns:wp14="http://schemas.microsoft.com/office/word/2010/wordml" w:rsidRPr="00E02700" w:rsidR="00C21FFB" w:rsidTr="07BD692C" w14:paraId="572FEC2A"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6FF55D7D" wp14:textId="77777777">
            <w:pPr/>
            <w:r>
              <w:rPr/>
              <w:t>radiographies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94B5564" wp14:textId="77777777">
            <w:pPr>
              <w:cnfStyle w:val="000000000000" w:firstRow="0" w:lastRow="0" w:firstColumn="0" w:lastColumn="0" w:oddVBand="0" w:evenVBand="0" w:oddHBand="0" w:evenHBand="0" w:firstRowFirstColumn="0" w:firstRowLastColumn="0" w:lastRowFirstColumn="0" w:lastRowLastColumn="0"/>
            </w:pPr>
            <w:r>
              <w:rPr/>
              <w:t xml:space="preserve">file_path, file_name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916FAE8" wp14:textId="77777777">
            <w:pPr>
              <w:cnfStyle w:val="000000000000" w:firstRow="0" w:lastRow="0" w:firstColumn="0" w:lastColumn="0" w:oddVBand="0" w:evenVBand="0" w:oddHBand="0" w:evenHBand="0" w:firstRowFirstColumn="0" w:firstRowLastColumn="0" w:lastRowFirstColumn="0" w:lastRowLastColumn="0"/>
            </w:pPr>
            <w:r>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068D458" wp14:textId="77777777">
            <w:pPr>
              <w:cnfStyle w:val="000000000000" w:firstRow="0" w:lastRow="0" w:firstColumn="0" w:lastColumn="0" w:oddVBand="0" w:evenVBand="0" w:oddHBand="0" w:evenHBand="0" w:firstRowFirstColumn="0" w:firstRowLastColumn="0" w:lastRowFirstColumn="0" w:lastRowLastColumn="0"/>
            </w:pPr>
            <w:r>
              <w:rPr/>
              <w:t xml:space="preserve">Ubicación del archivo (bucket radiographies)</w:t>
            </w:r>
          </w:p>
        </w:tc>
      </w:tr>
      <w:tr xmlns:wp14="http://schemas.microsoft.com/office/word/2010/wordml" w:rsidRPr="00E02700" w:rsidR="00C21FFB" w:rsidTr="07BD692C" w14:paraId="25323650"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9B618CB" wp14:textId="77777777">
            <w:pPr/>
            <w:r>
              <w:rPr/>
              <w:t>procedure_catalog</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3729E2C"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4A1F833" wp14:textId="77777777">
            <w:pPr>
              <w:cnfStyle w:val="000000100000" w:firstRow="0" w:lastRow="0" w:firstColumn="0" w:lastColumn="0" w:oddVBand="0" w:evenVBand="0" w:oddHBand="1" w:evenHBand="0" w:firstRowFirstColumn="0" w:firstRowLastColumn="0" w:lastRowFirstColumn="0" w:lastRowLastColumn="0"/>
            </w:pPr>
            <w:r>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DCAC8D7"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Identificador</w:t>
            </w:r>
          </w:p>
        </w:tc>
      </w:tr>
      <w:tr xmlns:wp14="http://schemas.microsoft.com/office/word/2010/wordml" w:rsidRPr="00E02700" w:rsidR="00C21FFB" w:rsidTr="07BD692C" w14:paraId="3E9DDD26"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05DC4445" wp14:textId="77777777">
            <w:pPr/>
            <w:r>
              <w:rPr/>
              <w:t>procedure_catalog</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E5EF80C" wp14:textId="77777777">
            <w:pPr>
              <w:cnfStyle w:val="000000000000" w:firstRow="0" w:lastRow="0" w:firstColumn="0" w:lastColumn="0" w:oddVBand="0" w:evenVBand="0" w:oddHBand="0" w:evenHBand="0" w:firstRowFirstColumn="0" w:firstRowLastColumn="0" w:lastRowFirstColumn="0" w:lastRowLastColumn="0"/>
            </w:pPr>
            <w:r>
              <w:rPr/>
              <w:t xml:space="preserve">code, name, category</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19127CA" wp14:textId="77777777">
            <w:pPr>
              <w:cnfStyle w:val="000000000000" w:firstRow="0" w:lastRow="0" w:firstColumn="0" w:lastColumn="0" w:oddVBand="0" w:evenVBand="0" w:oddHBand="0" w:evenHBand="0" w:firstRowFirstColumn="0" w:firstRowLastColumn="0" w:lastRowFirstColumn="0" w:lastRowLastColumn="0"/>
            </w:pPr>
            <w:r>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B6A9EDB"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Datos del procedimiento</w:t>
            </w:r>
          </w:p>
        </w:tc>
      </w:tr>
      <w:tr xmlns:wp14="http://schemas.microsoft.com/office/word/2010/wordml" w:rsidRPr="00E02700" w:rsidR="00C21FFB" w:rsidTr="07BD692C" w14:paraId="3DE70922"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1ED5B9E" wp14:textId="77777777">
            <w:pPr/>
            <w:r>
              <w:rPr/>
              <w:t>procedure_catalog</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1B8B8DF" wp14:textId="77777777">
            <w:pPr>
              <w:cnfStyle w:val="000000100000" w:firstRow="0" w:lastRow="0" w:firstColumn="0" w:lastColumn="0" w:oddVBand="0" w:evenVBand="0" w:oddHBand="1" w:evenHBand="0" w:firstRowFirstColumn="0" w:firstRowLastColumn="0" w:lastRowFirstColumn="0" w:lastRowLastColumn="0"/>
            </w:pPr>
            <w:r>
              <w:rPr/>
              <w:t>price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47CE835" wp14:textId="77777777">
            <w:pPr>
              <w:cnfStyle w:val="000000100000" w:firstRow="0" w:lastRow="0" w:firstColumn="0" w:lastColumn="0" w:oddVBand="0" w:evenVBand="0" w:oddHBand="1" w:evenHBand="0" w:firstRowFirstColumn="0" w:firstRowLastColumn="0" w:lastRowFirstColumn="0" w:lastRowLastColumn="0"/>
            </w:pPr>
            <w:r>
              <w:rPr/>
              <w:t>numeric</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A5148F8"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Precio base (≥ 0)</w:t>
            </w:r>
          </w:p>
        </w:tc>
      </w:tr>
      <w:tr xmlns:wp14="http://schemas.microsoft.com/office/word/2010/wordml" w:rsidRPr="00E02700" w:rsidR="00C21FFB" w:rsidTr="07BD692C" w14:paraId="23073CA0"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3015CA79" wp14:textId="77777777">
            <w:pPr/>
            <w:r>
              <w:rPr/>
              <w:t>procedure_catalog</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BD74540"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active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A907369" wp14:textId="77777777">
            <w:pPr>
              <w:cnfStyle w:val="000000000000" w:firstRow="0" w:lastRow="0" w:firstColumn="0" w:lastColumn="0" w:oddVBand="0" w:evenVBand="0" w:oddHBand="0" w:evenHBand="0" w:firstRowFirstColumn="0" w:firstRowLastColumn="0" w:lastRowFirstColumn="0" w:lastRowLastColumn="0"/>
            </w:pPr>
            <w:r>
              <w:rPr/>
              <w:t>boolean</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054CAB0"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Vigencia en el catálogo</w:t>
            </w:r>
          </w:p>
        </w:tc>
      </w:tr>
      <w:tr xmlns:wp14="http://schemas.microsoft.com/office/word/2010/wordml" w:rsidRPr="00E02700" w:rsidR="00C21FFB" w:rsidTr="07BD692C" w14:paraId="67E91322"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31A8F36B" wp14:textId="77777777">
            <w:pPr/>
            <w:r>
              <w:rPr/>
              <w:t>patient_procedures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E27756A"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680FB09" wp14:textId="77777777">
            <w:pPr>
              <w:cnfStyle w:val="000000100000" w:firstRow="0" w:lastRow="0" w:firstColumn="0" w:lastColumn="0" w:oddVBand="0" w:evenVBand="0" w:oddHBand="1" w:evenHBand="0" w:firstRowFirstColumn="0" w:firstRowLastColumn="0" w:lastRowFirstColumn="0" w:lastRowLastColumn="0"/>
            </w:pPr>
            <w:r>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3621FD9"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Identificador (tablas creadas; interfaz aún no desarrollada)</w:t>
            </w:r>
          </w:p>
        </w:tc>
      </w:tr>
      <w:tr xmlns:wp14="http://schemas.microsoft.com/office/word/2010/wordml" w:rsidRPr="00E02700" w:rsidR="00C21FFB" w:rsidTr="07BD692C" w14:paraId="3C23616A"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6C81BB0F" wp14:textId="77777777">
            <w:pPr/>
            <w:r>
              <w:rPr/>
              <w:t>patient_procedures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P="07BD692C" w:rsidRDefault="00E40289" w14:paraId="17ACE1B7" wp14:textId="77777777">
            <w:pPr>
              <w:cnfStyle w:val="000000000000" w:firstRow="0" w:lastRow="0" w:firstColumn="0" w:lastColumn="0" w:oddVBand="0" w:evenVBand="0" w:oddHBand="0" w:evenHBand="0" w:firstRowFirstColumn="0" w:firstRowLastColumn="0" w:lastRowFirstColumn="0" w:lastRowLastColumn="0"/>
              <w:rPr>
                <w:lang w:val="en-US"/>
              </w:rPr>
            </w:pPr>
            <w:r>
              <w:rPr/>
              <w:t xml:space="preserve">patient_id (FK), doctor_id (FK)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E9D9C04" wp14:textId="77777777">
            <w:pPr>
              <w:cnfStyle w:val="000000000000" w:firstRow="0" w:lastRow="0" w:firstColumn="0" w:lastColumn="0" w:oddVBand="0" w:evenVBand="0" w:oddHBand="0" w:evenHBand="0" w:firstRowFirstColumn="0" w:firstRowLastColumn="0" w:lastRowFirstColumn="0" w:lastRowLastColumn="0"/>
            </w:pPr>
            <w:r>
              <w:rPr/>
              <w:t>uuid/bigint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82C458C"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Paciente y profesional responsable</w:t>
            </w:r>
          </w:p>
        </w:tc>
      </w:tr>
      <w:tr xmlns:wp14="http://schemas.microsoft.com/office/word/2010/wordml" w:rsidRPr="00E02700" w:rsidR="00C21FFB" w:rsidTr="07BD692C" w14:paraId="7E35CBB3"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38F7E0D" wp14:textId="77777777">
            <w:pPr/>
            <w:r>
              <w:rPr/>
              <w:t>patient_procedures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35BBB87" wp14:textId="77777777">
            <w:pPr>
              <w:cnfStyle w:val="000000100000" w:firstRow="0" w:lastRow="0" w:firstColumn="0" w:lastColumn="0" w:oddVBand="0" w:evenVBand="0" w:oddHBand="1" w:evenHBand="0" w:firstRowFirstColumn="0" w:firstRowLastColumn="0" w:lastRowFirstColumn="0" w:lastRowLastColumn="0"/>
            </w:pPr>
            <w:r>
              <w:rPr/>
              <w:t xml:space="preserve">procedure_catalog_id (FK)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B6308C3" wp14:textId="77777777">
            <w:pPr>
              <w:cnfStyle w:val="000000100000" w:firstRow="0" w:lastRow="0" w:firstColumn="0" w:lastColumn="0" w:oddVBand="0" w:evenVBand="0" w:oddHBand="1" w:evenHBand="0" w:firstRowFirstColumn="0" w:firstRowLastColumn="0" w:lastRowFirstColumn="0" w:lastRowLastColumn="0"/>
            </w:pPr>
            <w:r>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D853246"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Procedimiento del catálogo</w:t>
            </w:r>
          </w:p>
        </w:tc>
      </w:tr>
      <w:tr xmlns:wp14="http://schemas.microsoft.com/office/word/2010/wordml" w:rsidRPr="00E02700" w:rsidR="00C21FFB" w:rsidTr="07BD692C" w14:paraId="3DE1D8E0"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751E490D" wp14:textId="77777777">
            <w:pPr/>
            <w:r>
              <w:rPr/>
              <w:t>patient_procedures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FE02DED"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status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DA36521" wp14:textId="77777777">
            <w:pPr>
              <w:cnfStyle w:val="000000000000" w:firstRow="0" w:lastRow="0" w:firstColumn="0" w:lastColumn="0" w:oddVBand="0" w:evenVBand="0" w:oddHBand="0" w:evenHBand="0" w:firstRowFirstColumn="0" w:firstRowLastColumn="0" w:lastRowFirstColumn="0" w:lastRowLastColumn="0"/>
            </w:pPr>
            <w:r>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9B50657"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Pendiente / En proceso / Realizado / Cancelado</w:t>
            </w:r>
          </w:p>
        </w:tc>
      </w:tr>
      <w:tr xmlns:wp14="http://schemas.microsoft.com/office/word/2010/wordml" w:rsidRPr="00E02700" w:rsidR="00C21FFB" w:rsidTr="07BD692C" w14:paraId="0F4C10BD"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ABB1EF9" wp14:textId="77777777">
            <w:pPr/>
            <w:r>
              <w:rPr/>
              <w:t>patient_procedures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P="07BD692C" w:rsidRDefault="00E40289" w14:paraId="5F3606B6" wp14:textId="77777777">
            <w:pPr>
              <w:cnfStyle w:val="000000100000" w:firstRow="0" w:lastRow="0" w:firstColumn="0" w:lastColumn="0" w:oddVBand="0" w:evenVBand="0" w:oddHBand="1" w:evenHBand="0" w:firstRowFirstColumn="0" w:firstRowLastColumn="0" w:lastRowFirstColumn="0" w:lastRowLastColumn="0"/>
              <w:rPr>
                <w:lang w:val="en-US"/>
              </w:rPr>
            </w:pPr>
            <w:r>
              <w:rPr/>
              <w:t xml:space="preserve">quantity, unit_price, total_price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439D6F2" wp14:textId="77777777">
            <w:pPr>
              <w:cnfStyle w:val="000000100000" w:firstRow="0" w:lastRow="0" w:firstColumn="0" w:lastColumn="0" w:oddVBand="0" w:evenVBand="0" w:oddHBand="1" w:evenHBand="0" w:firstRowFirstColumn="0" w:firstRowLastColumn="0" w:lastRowFirstColumn="0" w:lastRowLastColumn="0"/>
            </w:pPr>
            <w:r>
              <w:rPr/>
              <w:t>numeric</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B1E7868"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Cantidad, precio unitario y total (calculado)</w:t>
            </w:r>
          </w:p>
        </w:tc>
      </w:tr>
      <w:tr xmlns:wp14="http://schemas.microsoft.com/office/word/2010/wordml" w:rsidRPr="00E02700" w:rsidR="00C21FFB" w:rsidTr="07BD692C" w14:paraId="79E7F4D1"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0E334C6" wp14:textId="77777777">
            <w:pPr/>
            <w:r>
              <w:rPr/>
              <w:t>laboratory_cases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1976789"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7579859" wp14:textId="77777777">
            <w:pPr>
              <w:cnfStyle w:val="000000000000" w:firstRow="0" w:lastRow="0" w:firstColumn="0" w:lastColumn="0" w:oddVBand="0" w:evenVBand="0" w:oddHBand="0" w:evenHBand="0" w:firstRowFirstColumn="0" w:firstRowLastColumn="0" w:lastRowFirstColumn="0" w:lastRowLastColumn="0"/>
            </w:pPr>
            <w:r>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5462C4B"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Identificador</w:t>
            </w:r>
          </w:p>
        </w:tc>
      </w:tr>
      <w:tr xmlns:wp14="http://schemas.microsoft.com/office/word/2010/wordml" w:rsidRPr="00E02700" w:rsidR="00C21FFB" w:rsidTr="07BD692C" w14:paraId="2FCF969D"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40E333E" wp14:textId="77777777">
            <w:pPr/>
            <w:r>
              <w:rPr/>
              <w:t>laboratory_cases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P="07BD692C" w:rsidRDefault="00E40289" w14:paraId="42863D76" wp14:textId="77777777">
            <w:pPr>
              <w:cnfStyle w:val="000000100000" w:firstRow="0" w:lastRow="0" w:firstColumn="0" w:lastColumn="0" w:oddVBand="0" w:evenVBand="0" w:oddHBand="1" w:evenHBand="0" w:firstRowFirstColumn="0" w:firstRowLastColumn="0" w:lastRowFirstColumn="0" w:lastRowLastColumn="0"/>
              <w:rPr>
                <w:lang w:val="en-US"/>
              </w:rPr>
            </w:pPr>
            <w:r>
              <w:rPr/>
              <w:t xml:space="preserve">patient_id (FK), doctor_id (FK)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D302B00" wp14:textId="77777777">
            <w:pPr>
              <w:cnfStyle w:val="000000100000" w:firstRow="0" w:lastRow="0" w:firstColumn="0" w:lastColumn="0" w:oddVBand="0" w:evenVBand="0" w:oddHBand="1" w:evenHBand="0" w:firstRowFirstColumn="0" w:firstRowLastColumn="0" w:lastRowFirstColumn="0" w:lastRowLastColumn="0"/>
            </w:pPr>
            <w:r>
              <w:rPr/>
              <w:t>uuid/bigint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E7E1B75"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Paciente y profesional que ordena</w:t>
            </w:r>
          </w:p>
        </w:tc>
      </w:tr>
      <w:tr xmlns:wp14="http://schemas.microsoft.com/office/word/2010/wordml" w:rsidRPr="00E02700" w:rsidR="00C21FFB" w:rsidTr="07BD692C" w14:paraId="39E0601C"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2E5CF68" wp14:textId="77777777">
            <w:pPr/>
            <w:r>
              <w:rPr/>
              <w:t>laboratory_cases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5CB3307" wp14:textId="77777777">
            <w:pPr>
              <w:cnfStyle w:val="000000000000" w:firstRow="0" w:lastRow="0" w:firstColumn="0" w:lastColumn="0" w:oddVBand="0" w:evenVBand="0" w:oddHBand="0" w:evenHBand="0" w:firstRowFirstColumn="0" w:firstRowLastColumn="0" w:lastRowFirstColumn="0" w:lastRowLastColumn="0"/>
            </w:pPr>
            <w:r>
              <w:rPr/>
              <w:t xml:space="preserve">work_name, lab_name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3D25462" wp14:textId="77777777">
            <w:pPr>
              <w:cnfStyle w:val="000000000000" w:firstRow="0" w:lastRow="0" w:firstColumn="0" w:lastColumn="0" w:oddVBand="0" w:evenVBand="0" w:oddHBand="0" w:evenHBand="0" w:firstRowFirstColumn="0" w:firstRowLastColumn="0" w:lastRowFirstColumn="0" w:lastRowLastColumn="0"/>
            </w:pPr>
            <w:r>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3CC23EA"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Trabajo y laboratorio externo</w:t>
            </w:r>
          </w:p>
        </w:tc>
      </w:tr>
      <w:tr xmlns:wp14="http://schemas.microsoft.com/office/word/2010/wordml" w:rsidRPr="00E02700" w:rsidR="00C21FFB" w:rsidTr="07BD692C" w14:paraId="383BA48B"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C20384B" wp14:textId="77777777">
            <w:pPr/>
            <w:r>
              <w:rPr/>
              <w:t>laboratory_cases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P="07BD692C" w:rsidRDefault="00E40289" w14:paraId="41A33B91" wp14:textId="77777777">
            <w:pPr>
              <w:cnfStyle w:val="000000100000" w:firstRow="0" w:lastRow="0" w:firstColumn="0" w:lastColumn="0" w:oddVBand="0" w:evenVBand="0" w:oddHBand="1" w:evenHBand="0" w:firstRowFirstColumn="0" w:firstRowLastColumn="0" w:lastRowFirstColumn="0" w:lastRowLastColumn="0"/>
              <w:rPr>
                <w:lang w:val="en-US"/>
              </w:rPr>
            </w:pPr>
            <w:r>
              <w:rPr/>
              <w:t xml:space="preserve">due_date, received_date, delivered_date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C73EB66"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date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9E93D07"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Fechas de control</w:t>
            </w:r>
          </w:p>
        </w:tc>
      </w:tr>
      <w:tr xmlns:wp14="http://schemas.microsoft.com/office/word/2010/wordml" w:rsidRPr="00E02700" w:rsidR="00C21FFB" w:rsidTr="07BD692C" w14:paraId="4B3D4907"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66A8C81A" wp14:textId="77777777">
            <w:pPr/>
            <w:r>
              <w:rPr/>
              <w:t>laboratory_cases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12AC060"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status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61ED266" wp14:textId="77777777">
            <w:pPr>
              <w:cnfStyle w:val="000000000000" w:firstRow="0" w:lastRow="0" w:firstColumn="0" w:lastColumn="0" w:oddVBand="0" w:evenVBand="0" w:oddHBand="0" w:evenHBand="0" w:firstRowFirstColumn="0" w:firstRowLastColumn="0" w:lastRowFirstColumn="0" w:lastRowLastColumn="0"/>
            </w:pPr>
            <w:r>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42A4A60"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Pendiente / En proceso / Entregado / Cancelado</w:t>
            </w:r>
          </w:p>
        </w:tc>
      </w:tr>
      <w:tr xmlns:wp14="http://schemas.microsoft.com/office/word/2010/wordml" w:rsidRPr="00E02700" w:rsidR="00C21FFB" w:rsidTr="07BD692C" w14:paraId="155105FF"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14FEBDE" wp14:textId="77777777">
            <w:pPr/>
            <w:r>
              <w:rPr/>
              <w:t>inventory_items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11CC1B1"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B4277AA" wp14:textId="77777777">
            <w:pPr>
              <w:cnfStyle w:val="000000100000" w:firstRow="0" w:lastRow="0" w:firstColumn="0" w:lastColumn="0" w:oddVBand="0" w:evenVBand="0" w:oddHBand="1" w:evenHBand="0" w:firstRowFirstColumn="0" w:firstRowLastColumn="0" w:lastRowFirstColumn="0" w:lastRowLastColumn="0"/>
            </w:pPr>
            <w:r>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6D1DF76"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Identificador</w:t>
            </w:r>
          </w:p>
        </w:tc>
      </w:tr>
      <w:tr xmlns:wp14="http://schemas.microsoft.com/office/word/2010/wordml" w:rsidRPr="00E02700" w:rsidR="00C21FFB" w:rsidTr="07BD692C" w14:paraId="5EB97FB2"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0F92316E" wp14:textId="77777777">
            <w:pPr/>
            <w:r>
              <w:rPr/>
              <w:t>inventory_items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0F5CB73" wp14:textId="77777777">
            <w:pPr>
              <w:cnfStyle w:val="000000000000" w:firstRow="0" w:lastRow="0" w:firstColumn="0" w:lastColumn="0" w:oddVBand="0" w:evenVBand="0" w:oddHBand="0" w:evenHBand="0" w:firstRowFirstColumn="0" w:firstRowLastColumn="0" w:lastRowFirstColumn="0" w:lastRowLastColumn="0"/>
            </w:pPr>
            <w:r>
              <w:rPr/>
              <w:t xml:space="preserve">name, category, sku</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491FDF2" wp14:textId="77777777">
            <w:pPr>
              <w:cnfStyle w:val="000000000000" w:firstRow="0" w:lastRow="0" w:firstColumn="0" w:lastColumn="0" w:oddVBand="0" w:evenVBand="0" w:oddHBand="0" w:evenHBand="0" w:firstRowFirstColumn="0" w:firstRowLastColumn="0" w:lastRowFirstColumn="0" w:lastRowLastColumn="0"/>
            </w:pPr>
            <w:r>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D826595"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Datos del insumo</w:t>
            </w:r>
          </w:p>
        </w:tc>
      </w:tr>
      <w:tr xmlns:wp14="http://schemas.microsoft.com/office/word/2010/wordml" w:rsidRPr="00E02700" w:rsidR="00C21FFB" w:rsidTr="07BD692C" w14:paraId="6D6AE611"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7CE40032" wp14:textId="77777777">
            <w:pPr/>
            <w:r>
              <w:rPr/>
              <w:t>inventory_items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42DFF89" wp14:textId="77777777">
            <w:pPr>
              <w:cnfStyle w:val="000000100000" w:firstRow="0" w:lastRow="0" w:firstColumn="0" w:lastColumn="0" w:oddVBand="0" w:evenVBand="0" w:oddHBand="1" w:evenHBand="0" w:firstRowFirstColumn="0" w:firstRowLastColumn="0" w:lastRowFirstColumn="0" w:lastRowLastColumn="0"/>
            </w:pPr>
            <w:r>
              <w:rPr/>
              <w:t xml:space="preserve">stock, min_stock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2ABA6D8" wp14:textId="77777777">
            <w:pPr>
              <w:cnfStyle w:val="000000100000" w:firstRow="0" w:lastRow="0" w:firstColumn="0" w:lastColumn="0" w:oddVBand="0" w:evenVBand="0" w:oddHBand="1" w:evenHBand="0" w:firstRowFirstColumn="0" w:firstRowLastColumn="0" w:lastRowFirstColumn="0" w:lastRowLastColumn="0"/>
            </w:pPr>
            <w:r>
              <w:rPr/>
              <w:t>numeric</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C4A6762"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Existencias y umbral mínimo</w:t>
            </w:r>
          </w:p>
        </w:tc>
      </w:tr>
      <w:tr xmlns:wp14="http://schemas.microsoft.com/office/word/2010/wordml" w:rsidRPr="00E02700" w:rsidR="00C21FFB" w:rsidTr="07BD692C" w14:paraId="38C4CFE7"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09DAEF02" wp14:textId="77777777">
            <w:pPr/>
            <w:r>
              <w:rPr/>
              <w:t>inventory_items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7D3C35D" wp14:textId="77777777">
            <w:pPr>
              <w:cnfStyle w:val="000000000000" w:firstRow="0" w:lastRow="0" w:firstColumn="0" w:lastColumn="0" w:oddVBand="0" w:evenVBand="0" w:oddHBand="0" w:evenHBand="0" w:firstRowFirstColumn="0" w:firstRowLastColumn="0" w:lastRowFirstColumn="0" w:lastRowLastColumn="0"/>
            </w:pPr>
            <w:r>
              <w:rPr/>
              <w:t xml:space="preserve">cost, supplier, expiration_date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47BCFAD" wp14:textId="77777777">
            <w:pPr>
              <w:cnfStyle w:val="000000000000" w:firstRow="0" w:lastRow="0" w:firstColumn="0" w:lastColumn="0" w:oddVBand="0" w:evenVBand="0" w:oddHBand="0" w:evenHBand="0" w:firstRowFirstColumn="0" w:firstRowLastColumn="0" w:lastRowFirstColumn="0" w:lastRowLastColumn="0"/>
            </w:pPr>
            <w:r>
              <w:rPr/>
              <w:t>numeric/text/date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400F766"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Costo, proveedor, vencimiento</w:t>
            </w:r>
          </w:p>
        </w:tc>
      </w:tr>
      <w:tr xmlns:wp14="http://schemas.microsoft.com/office/word/2010/wordml" w:rsidRPr="00E02700" w:rsidR="00C21FFB" w:rsidTr="07BD692C" w14:paraId="32F86637"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0E36BC2D" wp14:textId="77777777">
            <w:pPr/>
            <w:r>
              <w:rPr/>
              <w:t>billing_invoices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3CBF301"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F08D7A3" wp14:textId="77777777">
            <w:pPr>
              <w:cnfStyle w:val="000000100000" w:firstRow="0" w:lastRow="0" w:firstColumn="0" w:lastColumn="0" w:oddVBand="0" w:evenVBand="0" w:oddHBand="1" w:evenHBand="0" w:firstRowFirstColumn="0" w:firstRowLastColumn="0" w:lastRowFirstColumn="0" w:lastRowLastColumn="0"/>
            </w:pPr>
            <w:r>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85FECA4"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Identificador</w:t>
            </w:r>
          </w:p>
        </w:tc>
      </w:tr>
      <w:tr xmlns:wp14="http://schemas.microsoft.com/office/word/2010/wordml" w:rsidRPr="00E02700" w:rsidR="00C21FFB" w:rsidTr="07BD692C" w14:paraId="02FE92B8"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348D6E61" wp14:textId="77777777">
            <w:pPr/>
            <w:r>
              <w:rPr/>
              <w:t>billing_invoices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P="07BD692C" w:rsidRDefault="00E40289" w14:paraId="57B26B26" wp14:textId="77777777">
            <w:pPr>
              <w:cnfStyle w:val="000000000000" w:firstRow="0" w:lastRow="0" w:firstColumn="0" w:lastColumn="0" w:oddVBand="0" w:evenVBand="0" w:oddHBand="0" w:evenHBand="0" w:firstRowFirstColumn="0" w:firstRowLastColumn="0" w:lastRowFirstColumn="0" w:lastRowLastColumn="0"/>
              <w:rPr>
                <w:lang w:val="en-US"/>
              </w:rPr>
            </w:pPr>
            <w:r>
              <w:rPr/>
              <w:t xml:space="preserve">patient_id (FK, ON DELETE SET NULL)</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8905706" wp14:textId="77777777">
            <w:pPr>
              <w:cnfStyle w:val="000000000000" w:firstRow="0" w:lastRow="0" w:firstColumn="0" w:lastColumn="0" w:oddVBand="0" w:evenVBand="0" w:oddHBand="0" w:evenHBand="0" w:firstRowFirstColumn="0" w:firstRowLastColumn="0" w:lastRowFirstColumn="0" w:lastRowLastColumn="0"/>
            </w:pPr>
            <w:r>
              <w:rPr/>
              <w:t>uuid</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89884D2"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Paciente asociado</w:t>
            </w:r>
          </w:p>
        </w:tc>
      </w:tr>
      <w:tr xmlns:wp14="http://schemas.microsoft.com/office/word/2010/wordml" w:rsidRPr="00E02700" w:rsidR="00C21FFB" w:rsidTr="07BD692C" w14:paraId="6D83E417"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7C6BDE37" wp14:textId="77777777">
            <w:pPr>
              <w:rPr>
                <w:szCs w:val="24"/>
              </w:rPr>
            </w:pPr>
            <w:r>
              <w:rPr>
                <w:szCs w:val="24"/>
              </w:rPr>
              <w:t>billing_invoices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73AE659"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date, amount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CD18A55"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date/numeric</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9D919EA"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Fecha y monto</w:t>
            </w:r>
          </w:p>
        </w:tc>
      </w:tr>
      <w:tr xmlns:wp14="http://schemas.microsoft.com/office/word/2010/wordml" w:rsidRPr="00E02700" w:rsidR="00C21FFB" w:rsidTr="07BD692C" w14:paraId="2A4EC0F8"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4D4F0C20" wp14:textId="77777777">
            <w:pPr>
              <w:rPr>
                <w:szCs w:val="24"/>
              </w:rPr>
            </w:pPr>
            <w:r>
              <w:rPr>
                <w:szCs w:val="24"/>
              </w:rPr>
              <w:t>billing_invoices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29FC168"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status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C75563C"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8A90293"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Pagado / Pendiente / Anulado</w:t>
            </w:r>
          </w:p>
        </w:tc>
      </w:tr>
      <w:tr xmlns:wp14="http://schemas.microsoft.com/office/word/2010/wordml" w:rsidRPr="00E02700" w:rsidR="00C21FFB" w:rsidTr="07BD692C" w14:paraId="7D03B7E2"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61C4CCBD" wp14:textId="77777777">
            <w:pPr>
              <w:rPr>
                <w:szCs w:val="24"/>
              </w:rPr>
            </w:pPr>
            <w:r>
              <w:rPr>
                <w:szCs w:val="24"/>
              </w:rPr>
              <w:t>authorized_emails / profiles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B28C245"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email</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3720631"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text (único)</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25A2CAB"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Correo autorizado a ingresar</w:t>
            </w:r>
          </w:p>
        </w:tc>
      </w:tr>
      <w:tr xmlns:wp14="http://schemas.microsoft.com/office/word/2010/wordml" w:rsidRPr="00E02700" w:rsidR="00C21FFB" w:rsidTr="07BD692C" w14:paraId="6ACD735B"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076B5B44" wp14:textId="77777777">
            <w:pPr>
              <w:rPr>
                <w:szCs w:val="24"/>
              </w:rPr>
            </w:pPr>
            <w:r>
              <w:rPr>
                <w:szCs w:val="24"/>
              </w:rPr>
              <w:t>authorized_emails / profiles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DC4DAFB"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role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ABFDA74"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B4511DC" wp14:textId="77777777">
            <w:pPr>
              <w:cnfStyle w:val="000000000000" w:firstRow="0" w:lastRow="0" w:firstColumn="0" w:lastColumn="0" w:oddVBand="0" w:evenVBand="0" w:oddHBand="0" w:evenHBand="0" w:firstRowFirstColumn="0" w:firstRowLastColumn="0" w:lastRowFirstColumn="0" w:lastRowLastColumn="0"/>
              <w:rPr>
                <w:szCs w:val="24"/>
              </w:rPr>
            </w:pPr>
            <w:r>
              <w:rPr>
                <w:szCs w:val="24"/>
              </w:rPr>
              <w:t>admin / user</w:t>
            </w:r>
          </w:p>
        </w:tc>
      </w:tr>
      <w:tr xmlns:wp14="http://schemas.microsoft.com/office/word/2010/wordml" w:rsidRPr="00E02700" w:rsidR="00C21FFB" w:rsidTr="07BD692C" w14:paraId="05AA9486"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7746AE8F" wp14:textId="77777777">
            <w:pPr>
              <w:rPr>
                <w:szCs w:val="24"/>
              </w:rPr>
            </w:pPr>
            <w:r>
              <w:rPr>
                <w:szCs w:val="24"/>
              </w:rPr>
              <w:t>authorized_emails / profiles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8B3A0BA"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active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48E784C"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boolean</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CECBBA2" wp14:textId="77777777">
            <w:pPr>
              <w:cnfStyle w:val="000000100000" w:firstRow="0" w:lastRow="0" w:firstColumn="0" w:lastColumn="0" w:oddVBand="0" w:evenVBand="0" w:oddHBand="1" w:evenHBand="0" w:firstRowFirstColumn="0" w:firstRowLastColumn="0" w:lastRowFirstColumn="0" w:lastRowLastColumn="0"/>
              <w:rPr>
                <w:szCs w:val="24"/>
              </w:rPr>
            </w:pPr>
            <w:r>
              <w:rPr>
                <w:szCs w:val="24"/>
              </w:rPr>
              <w:t>Habilita/revoca acceso sin borrar el historial</w:t>
            </w:r>
          </w:p>
        </w:tc>
      </w:tr>
    </w:tbl>
    <w:p xmlns:wp14="http://schemas.microsoft.com/office/word/2010/wordml" w:rsidR="00325DA4" w:rsidRDefault="00325DA4" w14:paraId="6E36661F" wp14:textId="77777777">
      <w:pPr>
        <w:pStyle w:val="Ttulo2"/>
        <w:rPr>
          <w:rFonts w:cs="Times New Roman"/>
        </w:rPr>
      </w:pPr>
      <w:commentRangeStart w:id="788626051"/>
      <w:commentRangeEnd w:id="788626051"/>
      <w:r>
        <w:rPr>
          <w:rStyle w:val="CommentReference"/>
        </w:rPr>
        <w:commentReference w:id="788626051"/>
      </w:r>
    </w:p>
    <w:p xmlns:wp14="http://schemas.microsoft.com/office/word/2010/wordml" w:rsidRPr="00E02700" w:rsidR="00C21FFB" w:rsidRDefault="00E40289" w14:paraId="1467EC69" wp14:textId="77777777">
      <w:pPr>
        <w:pStyle w:val="Ttulo2"/>
        <w:rPr>
          <w:rFonts w:cs="Times New Roman"/>
        </w:rPr>
      </w:pPr>
      <w:bookmarkStart w:name="_Toc1002559282" w:id="622708560"/>
      <w:r>
        <w:rPr>
          <w:rFonts w:cs="Times New Roman"/>
        </w:rPr>
        <w:t>5.4 Aspecto Crítico — Seguridad e Integridad de Datos Clínicos</w:t>
      </w:r>
      <w:bookmarkEnd w:id="622708560"/>
    </w:p>
    <w:p xmlns:wp14="http://schemas.microsoft.com/office/word/2010/wordml" w:rsidRPr="00E02700" w:rsidR="00C21FFB" w:rsidP="00325DA4" w:rsidRDefault="00E40289" w14:paraId="349CB6AE" wp14:textId="77777777">
      <w:pPr/>
      <w:r>
        <w:rPr/>
        <w:t>La autenticación del sistema se gestiona mediante Supabase Auth (correo/contraseña o cuenta de Google), que emite un token de sesión (JWT) con expiración, cumpliendo RNF-01 y RNF-03. El control de acceso por roles (RNF-02) se resuelve mediante las tablas authorized_emails (lista blanca de correos autorizados, con rol asignado) y profiles (perfil creado en el primer inicio de sesión de un correo autorizado).</w:t>
      </w:r>
      <w:bookmarkStart w:name="_GoBack" w:id="190"/>
      <w:bookmarkEnd w:id="190"/>
    </w:p>
    <w:p xmlns:wp14="http://schemas.microsoft.com/office/word/2010/wordml" w:rsidRPr="00E02700" w:rsidR="00E02700" w:rsidP="1374D8D7" w:rsidRDefault="00E02700" w14:paraId="38645DC7" wp14:textId="77777777">
      <w:pPr>
        <w:spacing w:line="240" w:lineRule="auto"/>
        <w:ind w:firstLine="0"/>
        <w:jc w:val="left"/>
        <w:rPr>
          <w:b w:val="1"/>
          <w:bCs w:val="1"/>
        </w:rPr>
      </w:pPr>
      <w:r>
        <w:br w:type="page"/>
      </w:r>
    </w:p>
    <w:p xmlns:wp14="http://schemas.microsoft.com/office/word/2010/wordml" w:rsidRPr="00E02700" w:rsidR="00C21FFB" w:rsidRDefault="00E40289" w14:paraId="3D5D6940" wp14:textId="77777777">
      <w:pPr>
        <w:pStyle w:val="Ttulo1"/>
      </w:pPr>
      <w:bookmarkStart w:name="_Toc1650119125" w:id="1700216204"/>
      <w:r>
        <w:rPr/>
        <w:t>CAP</w:t>
      </w:r>
      <w:commentRangeStart w:id="1339383412"/>
      <w:r>
        <w:rPr/>
        <w:t>ÍTULO 6: CONSTRUCCIÓN E IMPLEMENTACIÓ</w:t>
      </w:r>
      <w:commentRangeEnd w:id="1339383412"/>
      <w:r>
        <w:rPr>
          <w:rStyle w:val="CommentReference"/>
        </w:rPr>
        <w:commentReference w:id="1339383412"/>
      </w:r>
      <w:r>
        <w:rPr/>
        <w:t>N INCREMENTAL</w:t>
      </w:r>
      <w:bookmarkEnd w:id="1700216204"/>
    </w:p>
    <w:p xmlns:wp14="http://schemas.microsoft.com/office/word/2010/wordml" w:rsidRPr="00E02700" w:rsidR="00C21FFB" w:rsidRDefault="00E40289" w14:paraId="2F7C69CD" wp14:textId="77777777">
      <w:pPr>
        <w:pStyle w:val="Ttulo2"/>
        <w:rPr>
          <w:rFonts w:cs="Times New Roman"/>
        </w:rPr>
      </w:pPr>
      <w:bookmarkStart w:name="_Toc192611139" w:id="1072987209"/>
      <w:r>
        <w:rPr>
          <w:rFonts w:cs="Times New Roman"/>
        </w:rPr>
        <w:t>6.1 Criterios de Selección del Stack Tecnológico</w:t>
      </w:r>
      <w:bookmarkEnd w:id="1072987209"/>
    </w:p>
    <w:p xmlns:wp14="http://schemas.microsoft.com/office/word/2010/wordml" w:rsidRPr="00E02700" w:rsidR="00C21FFB" w:rsidRDefault="00E40289" w14:paraId="23B6990E" wp14:textId="77777777">
      <w:pPr>
        <w:rPr>
          <w:szCs w:val="24"/>
        </w:rPr>
      </w:pPr>
      <w:r>
        <w:rPr>
          <w:szCs w:val="24"/>
        </w:rPr>
        <w:t>La selección de las herramientas tecnológicas utilizadas en el desarrollo del sistema respondió principalmente a criterios de costo y tiempo, dadas las condiciones de un proyecto de grado. Se optó por React junto con Vite como entorno de desarrollo del frontend, por tratarse de herramientas de código abierto, con una curva de aprendizaje reducida y con un ecosistema de librerías que permitió resolver rápidamente necesidades puntuales del proyecto: react-big-calendar para la vista de agenda, jspdf para la generación de documentos de facturación, y react-odontogram-editor-modul para el odontograma digital interactivo. Para el manejo del estado de interfaz se incorporó Redux Toolkit, y para el enrutamiento entre vistas, React Router.</w:t>
      </w:r>
    </w:p>
    <w:p xmlns:wp14="http://schemas.microsoft.com/office/word/2010/wordml" w:rsidRPr="00E02700" w:rsidR="00C21FFB" w:rsidP="00E02700" w:rsidRDefault="00E40289" w14:paraId="205F1A26" wp14:textId="77777777">
      <w:pPr>
        <w:rPr>
          <w:szCs w:val="24"/>
        </w:rPr>
      </w:pPr>
      <w:r>
        <w:rPr>
          <w:szCs w:val="24"/>
        </w:rPr>
        <w:t>Para el backend se eligió Supabase como proveedor de Backend as a Service, lo que evitó el desarrollo y mantenimiento de un servidor propio: dentro de un mismo plan gratuito, Supabase provee base de datos PostgreSQL, autenticación y almacenamiento de archivos, ajustándose a las restricciones de tiempo y presupuesto del proyecto.</w:t>
      </w:r>
    </w:p>
    <w:p xmlns:wp14="http://schemas.microsoft.com/office/word/2010/wordml" w:rsidRPr="00E02700" w:rsidR="00C21FFB" w:rsidRDefault="00E40289" w14:paraId="5A625095" wp14:textId="77777777">
      <w:pPr>
        <w:pStyle w:val="Ttulo2"/>
        <w:rPr>
          <w:rFonts w:cs="Times New Roman"/>
        </w:rPr>
      </w:pPr>
      <w:bookmarkStart w:name="_Toc325552744" w:id="1872400422"/>
      <w:r>
        <w:rPr>
          <w:rFonts w:cs="Times New Roman"/>
        </w:rPr>
        <w:t>6.2 Desarrollo de Módulos e Integración del Sistema</w:t>
      </w:r>
      <w:bookmarkEnd w:id="1872400422"/>
    </w:p>
    <w:p xmlns:wp14="http://schemas.microsoft.com/office/word/2010/wordml" w:rsidRPr="00E02700" w:rsidR="00C21FFB" w:rsidP="00BF3AA1" w:rsidRDefault="00E40289" w14:paraId="7D6BCB98" wp14:textId="77777777">
      <w:pPr>
        <w:rPr>
          <w:szCs w:val="24"/>
        </w:rPr>
      </w:pPr>
      <w:r>
        <w:rPr>
          <w:szCs w:val="24"/>
        </w:rPr>
        <w:t xml:space="preserve">El desarrollo del sistema se organizó por módulos funcionales, alineados con los casos de uso definidos en el numeral 3.3: autenticación y usuarios, pacientes, agenda, historia clínica, inventario, laboratorio y facturación. La integración entre estos módulos se resuelve a través de la entidad paciente, que actúa como punto de referencia común: la historia clínica, los procedimientos, los trabajos de laboratorio y las facturas se asocian todos al mismo registro de paciente, lo que permite consultar de forma consistente su información clínica y administrativa desde los distintos módulos. La comunicación entre los módulos y la base de datos sigue la arquitectura por capas descrita en el numeral 4.1 (Vista – Controlador – DAO), que permite modificar cada módulo de forma independiente sin afectar a los demás.</w:t>
      </w:r>
    </w:p>
    <w:p xmlns:wp14="http://schemas.microsoft.com/office/word/2010/wordml" w:rsidRPr="00E02700" w:rsidR="00BF3AA1" w:rsidP="1374D8D7" w:rsidRDefault="00BF3AA1" w14:paraId="135E58C4" wp14:textId="77777777">
      <w:pPr>
        <w:spacing w:line="240" w:lineRule="auto"/>
        <w:ind w:firstLine="0"/>
        <w:jc w:val="left"/>
        <w:rPr>
          <w:rFonts w:eastAsia="Times New Roman"/>
          <w:b w:val="1"/>
          <w:bCs w:val="1"/>
          <w:lang w:val="es-CO"/>
        </w:rPr>
      </w:pPr>
      <w:bookmarkStart w:name="_Toc265037007" w:id="194"/>
      <w:bookmarkStart w:name="_Toc1174385998" w:id="195"/>
      <w:bookmarkStart w:name="bm_Referencias_163" w:id="196"/>
      <w:r>
        <w:rPr>
          <w:rFonts w:eastAsia="Times New Roman"/>
        </w:rPr>
        <w:br w:type="page"/>
      </w:r>
    </w:p>
    <w:p xmlns:wp14="http://schemas.microsoft.com/office/word/2010/wordml" w:rsidRPr="00E02700" w:rsidR="0143412A" w:rsidP="1374D8D7" w:rsidRDefault="593074B6" w14:paraId="3C027028" wp14:textId="77777777">
      <w:pPr>
        <w:pStyle w:val="Ttulo1"/>
        <w:rPr>
          <w:rFonts w:eastAsia="Times New Roman"/>
          <w:lang w:val="es-CO"/>
        </w:rPr>
      </w:pPr>
      <w:bookmarkStart w:name="_Toc261555823" w:id="851548054"/>
      <w:r>
        <w:rPr>
          <w:rFonts w:eastAsia="Times New Roman"/>
        </w:rPr>
        <w:t>Referencias Bibliográficas</w:t>
      </w:r>
      <w:bookmarkEnd w:id="194"/>
      <w:bookmarkEnd w:id="195"/>
      <w:bookmarkEnd w:id="196"/>
      <w:bookmarkEnd w:id="851548054"/>
    </w:p>
    <w:p xmlns:wp14="http://schemas.microsoft.com/office/word/2010/wordml" w:rsidRPr="00E02700" w:rsidR="69448B45" w:rsidP="7755780E" w:rsidRDefault="78FD1DB3" w14:paraId="78F1560F" wp14:textId="77777777">
      <w:pPr>
        <w:pStyle w:val="font-claude-response-body"/>
        <w:spacing w:line="480" w:lineRule="auto"/>
        <w:ind w:left="709" w:hanging="709"/>
      </w:pPr>
      <w:r>
        <w:rPr/>
        <w:t>Amavizca Valdez, L. O., García Ruíz, A. C., Jiménez López, E., Duarte Guerrero, G. L., &amp; Vázquez Brindis, J. C. (2014). Aplicac</w:t>
      </w:r>
      <w:commentRangeStart w:id="187367526"/>
      <w:r>
        <w:rPr/>
        <w:t xml:space="preserve">ión de la metodología semi-ágil ICONIX para el desarrollo de software: implementación y publicación de un sitio WEB para una empresa SPIN-OFF en el Sur de Sonora, México. 12th Latin American and Caribbean Conference for Engineering and Technology (LACCEI).</w:t>
      </w:r>
    </w:p>
    <w:p xmlns:wp14="http://schemas.microsoft.com/office/word/2010/wordml" w:rsidRPr="00E02700" w:rsidR="0143412A" w:rsidP="7755780E" w:rsidRDefault="3C3EF24F" w14:paraId="18E748F6" wp14:textId="77777777">
      <w:pPr>
        <w:pStyle w:val="font-claude-response-body"/>
        <w:spacing w:line="480" w:lineRule="auto"/>
        <w:ind w:left="709" w:hanging="709"/>
        <w:rPr>
          <w:lang w:val="es-CO"/>
        </w:rPr>
      </w:pPr>
      <w:r>
        <w:rPr/>
        <w:t xml:space="preserve">Bastías-Butler, E., &amp; Ulrich, A. (2019). </w:t>
      </w:r>
      <w:r>
        <w:rPr>
          <w:rStyle w:val="nfasis"/>
        </w:rPr>
        <w:t>Transformación digital del sector salud en América Latina y el Caribe: La historia clínica electrónica</w:t>
      </w:r>
      <w:r>
        <w:rPr/>
        <w:t xml:space="preserve">. </w:t>
      </w:r>
      <w:hyperlink r:id="R250d614396804211">
        <w:r>
          <w:rPr>
            <w:rStyle w:val="Hipervnculo"/>
            <w:color w:val="auto"/>
          </w:rPr>
          <w:t>http://dx.doi.org/10.18235/0001659</w:t>
        </w:r>
      </w:hyperlink>
    </w:p>
    <w:p xmlns:wp14="http://schemas.microsoft.com/office/word/2010/wordml" w:rsidRPr="00E02700" w:rsidR="0143412A" w:rsidP="7755780E" w:rsidRDefault="3C3EF24F" w14:paraId="728B7416" wp14:textId="77777777">
      <w:pPr>
        <w:pStyle w:val="font-claude-response-body"/>
        <w:spacing w:line="480" w:lineRule="auto"/>
        <w:ind w:left="709" w:hanging="709"/>
        <w:rPr>
          <w:lang w:val="es-CO"/>
        </w:rPr>
      </w:pPr>
      <w:r>
        <w:rPr/>
        <w:t xml:space="preserve">Bravo Calderón, M. E., Guartazaca, B. G., Carrillo Naranjo, A., Chimbo Gutiérrez, J., Cordero Romero, E., Rosales Morocho, Y., &amp; Zhunio Cárdenas, A. S. (2025). Uso de software de gestión odontológica para mejorar la eficiencia administrativa en clínicas de la ciudad de Cuenca. </w:t>
      </w:r>
      <w:r>
        <w:rPr>
          <w:rStyle w:val="nfasis"/>
        </w:rPr>
        <w:t>Research, Society and Development</w:t>
      </w:r>
      <w:r>
        <w:rPr/>
        <w:t>.</w:t>
      </w:r>
      <w:commentRangeEnd w:id="187367526"/>
      <w:r>
        <w:rPr>
          <w:rStyle w:val="CommentReference"/>
        </w:rPr>
        <w:commentReference w:id="187367526"/>
      </w:r>
    </w:p>
    <w:p xmlns:wp14="http://schemas.microsoft.com/office/word/2010/wordml" w:rsidRPr="00E02700" w:rsidR="0143412A" w:rsidP="7755780E" w:rsidRDefault="3C3EF24F">
      <w:pPr>
        <w:pStyle w:val="font-claude-response-body"/>
        <w:spacing w:line="480" w:lineRule="auto"/>
        <w:ind w:left="709" w:hanging="709"/>
        <w:rPr>
          <w:lang w:val="es-CO"/>
        </w:rPr>
      </w:pPr>
      <w:r>
        <w:rPr/>
        <w:t xml:space="preserve">Congreso de Colombia. (1989). </w:t>
      </w:r>
      <w:r>
        <w:rPr>
          <w:i/>
          <w:iCs/>
        </w:rPr>
        <w:t xml:space="preserve">Ley 35 de 1989, sobre ética del odontólogo colombiano</w:t>
      </w:r>
      <w:r>
        <w:rPr/>
        <w:t xml:space="preserve">. Diario Oficial.</w:t>
      </w:r>
    </w:p>
    <w:p xmlns:wp14="http://schemas.microsoft.com/office/word/2010/wordml" w:rsidRPr="00E02700" w:rsidR="0143412A" w:rsidP="7755780E" w:rsidRDefault="3C3EF24F">
      <w:pPr>
        <w:pStyle w:val="font-claude-response-body"/>
        <w:spacing w:line="480" w:lineRule="auto"/>
        <w:ind w:left="709" w:hanging="709"/>
        <w:rPr>
          <w:lang w:val="es-CO"/>
        </w:rPr>
      </w:pPr>
      <w:r>
        <w:rPr/>
        <w:t xml:space="preserve">Decreto 1377 de 2013. Ministerio de Comercio, Industria y Turismo. </w:t>
      </w:r>
      <w:r>
        <w:rPr>
          <w:i/>
          <w:iCs/>
        </w:rPr>
        <w:t>Diario Oficial</w:t>
      </w:r>
      <w:r>
        <w:rPr/>
        <w:t>.</w:t>
      </w:r>
    </w:p>
    <w:p xmlns:wp14="http://schemas.microsoft.com/office/word/2010/wordml" w:rsidRPr="00E02700" w:rsidR="0143412A" w:rsidP="7755780E" w:rsidRDefault="3C3EF24F">
      <w:pPr>
        <w:pStyle w:val="font-claude-response-body"/>
        <w:spacing w:line="480" w:lineRule="auto"/>
        <w:ind w:left="709" w:hanging="709"/>
        <w:rPr>
          <w:lang w:val="es-CO"/>
        </w:rPr>
      </w:pPr>
      <w:r>
        <w:rPr/>
        <w:t xml:space="preserve">Gurol-Urganci, I., de Jongh, T., Vodopivec-Jamsek, V., Atun, R., &amp; Car, J. (2013). Mobile phone messaging reminders for attendance at healthcare appointments. </w:t>
      </w:r>
      <w:r>
        <w:rPr>
          <w:i/>
          <w:iCs/>
        </w:rPr>
        <w:t xml:space="preserve">Cochrane Database of Systematic Reviews</w:t>
      </w:r>
      <w:r>
        <w:rPr/>
        <w:t xml:space="preserve">, (12), CD007458. https://doi.org/10.1002/14651858.CD007458.pub3</w:t>
      </w:r>
    </w:p>
    <w:p xmlns:wp14="http://schemas.microsoft.com/office/word/2010/wordml" w:rsidRPr="00E02700" w:rsidR="0143412A" w:rsidP="7755780E" w:rsidRDefault="3C3EF24F">
      <w:pPr>
        <w:pStyle w:val="font-claude-response-body"/>
        <w:spacing w:line="480" w:lineRule="auto"/>
        <w:ind w:left="709" w:hanging="709"/>
        <w:rPr>
          <w:lang w:val="es-CO"/>
        </w:rPr>
      </w:pPr>
      <w:r>
        <w:rPr/>
        <w:t xml:space="preserve">Ley 38 de 1993. Congreso de la República de Colombia. </w:t>
      </w:r>
      <w:r>
        <w:rPr>
          <w:i/>
          <w:iCs/>
        </w:rPr>
        <w:t>Diario Oficial</w:t>
      </w:r>
      <w:r>
        <w:rPr/>
        <w:t>.</w:t>
      </w:r>
    </w:p>
    <w:p xmlns:wp14="http://schemas.microsoft.com/office/word/2010/wordml" w:rsidRPr="00E02700" w:rsidR="0143412A" w:rsidP="7755780E" w:rsidRDefault="3C3EF24F" w14:paraId="75E977A6" wp14:textId="77777777">
      <w:pPr>
        <w:pStyle w:val="font-claude-response-body"/>
        <w:spacing w:line="480" w:lineRule="auto"/>
        <w:ind w:left="709" w:hanging="709"/>
        <w:rPr>
          <w:lang w:val="es-CO"/>
        </w:rPr>
      </w:pPr>
      <w:r>
        <w:rPr/>
        <w:t xml:space="preserve">Ley 527 de 1999. Congreso de Colombia. </w:t>
      </w:r>
      <w:r>
        <w:rPr>
          <w:rStyle w:val="nfasis"/>
        </w:rPr>
        <w:t>Diario Oficial</w:t>
      </w:r>
      <w:r>
        <w:rPr/>
        <w:t>.</w:t>
      </w:r>
    </w:p>
    <w:p xmlns:wp14="http://schemas.microsoft.com/office/word/2010/wordml" w:rsidRPr="00E02700" w:rsidR="0143412A" w:rsidP="7755780E" w:rsidRDefault="3C3EF24F" w14:paraId="1CD78DCB" wp14:textId="77777777">
      <w:pPr>
        <w:pStyle w:val="font-claude-response-body"/>
        <w:spacing w:line="480" w:lineRule="auto"/>
        <w:ind w:left="709" w:hanging="709"/>
        <w:rPr>
          <w:lang w:val="es-CO"/>
        </w:rPr>
      </w:pPr>
      <w:r>
        <w:rPr/>
        <w:t xml:space="preserve">Ley 1581 de 2012. Congreso de la República de Colombia. </w:t>
      </w:r>
      <w:r>
        <w:rPr>
          <w:rStyle w:val="nfasis"/>
        </w:rPr>
        <w:t>Funcionpublica.gov.co</w:t>
      </w:r>
      <w:r>
        <w:rPr/>
        <w:t>.</w:t>
      </w:r>
    </w:p>
    <w:p xmlns:wp14="http://schemas.microsoft.com/office/word/2010/wordml" w:rsidRPr="00E02700" w:rsidR="0143412A" w:rsidP="7755780E" w:rsidRDefault="3C3EF24F" w14:paraId="0C58A8BD" wp14:textId="77777777">
      <w:pPr>
        <w:pStyle w:val="font-claude-response-body"/>
        <w:spacing w:line="480" w:lineRule="auto"/>
        <w:ind w:left="709" w:hanging="709"/>
        <w:rPr>
          <w:lang w:val="es-CO"/>
        </w:rPr>
      </w:pPr>
      <w:r>
        <w:rPr/>
        <w:t xml:space="preserve">Ley 1751 de 2015. Congreso de la República de Colombia. </w:t>
      </w:r>
      <w:r>
        <w:rPr>
          <w:rStyle w:val="nfasis"/>
        </w:rPr>
        <w:t>Diario Oficial</w:t>
      </w:r>
      <w:r>
        <w:rPr/>
        <w:t>.</w:t>
      </w:r>
    </w:p>
    <w:p xmlns:wp14="http://schemas.microsoft.com/office/word/2010/wordml" w:rsidRPr="00E02700" w:rsidR="0143412A" w:rsidP="7755780E" w:rsidRDefault="3C3EF24F" w14:paraId="63719E8A" wp14:textId="77777777">
      <w:pPr>
        <w:pStyle w:val="font-claude-response-body"/>
        <w:spacing w:line="480" w:lineRule="auto"/>
        <w:ind w:left="709" w:hanging="709"/>
        <w:rPr>
          <w:lang w:val="es-CO"/>
        </w:rPr>
      </w:pPr>
      <w:r>
        <w:rPr/>
        <w:t>Luna, D. (2015). Sistemas de información en salud: Conceptos básicos. Hospital Italiano de Buenos Aires.</w:t>
      </w:r>
    </w:p>
    <w:p xmlns:wp14="http://schemas.microsoft.com/office/word/2010/wordml" w:rsidRPr="00E02700" w:rsidR="0143412A" w:rsidP="7755780E" w:rsidRDefault="3C3EF24F" w14:paraId="09FC0C1B" wp14:textId="77777777">
      <w:pPr>
        <w:pStyle w:val="font-claude-response-body"/>
        <w:spacing w:line="480" w:lineRule="auto"/>
        <w:ind w:left="709" w:hanging="709"/>
        <w:rPr>
          <w:lang w:val="es-CO"/>
        </w:rPr>
      </w:pPr>
      <w:r>
        <w:rPr/>
        <w:t xml:space="preserve">Ministerio de Salud. (1999). </w:t>
      </w:r>
      <w:r>
        <w:rPr>
          <w:rStyle w:val="nfasis"/>
        </w:rPr>
        <w:t>Resolución 1995 de 1999</w:t>
      </w:r>
      <w:r>
        <w:rPr/>
        <w:t>. República de Colombia.</w:t>
      </w:r>
    </w:p>
    <w:p xmlns:wp14="http://schemas.microsoft.com/office/word/2010/wordml" w:rsidRPr="00E02700" w:rsidR="0143412A" w:rsidP="7755780E" w:rsidRDefault="3C3EF24F" w14:paraId="4C4A0CE7" wp14:textId="77777777">
      <w:pPr>
        <w:pStyle w:val="font-claude-response-body"/>
        <w:spacing w:line="480" w:lineRule="auto"/>
        <w:ind w:left="709" w:hanging="709"/>
        <w:rPr>
          <w:lang w:val="es-CO"/>
        </w:rPr>
      </w:pPr>
      <w:r>
        <w:rPr/>
        <w:t xml:space="preserve">Ministerio de Salud. (2019). </w:t>
      </w:r>
      <w:r>
        <w:rPr>
          <w:rStyle w:val="nfasis"/>
        </w:rPr>
        <w:t>Resolución 3100 de 2019</w:t>
      </w:r>
      <w:r>
        <w:rPr/>
        <w:t>. República de Colombia.</w:t>
      </w:r>
    </w:p>
    <w:p xmlns:wp14="http://schemas.microsoft.com/office/word/2010/wordml" w:rsidRPr="00E02700" w:rsidR="0143412A" w:rsidP="7755780E" w:rsidRDefault="3C3EF24F">
      <w:pPr>
        <w:pStyle w:val="font-claude-response-body"/>
        <w:spacing w:line="480" w:lineRule="auto"/>
        <w:ind w:left="709" w:hanging="709"/>
        <w:rPr>
          <w:lang w:val="es-CO"/>
        </w:rPr>
      </w:pPr>
      <w:r>
        <w:rPr/>
        <w:t xml:space="preserve">Ministerio de Salud y Protección Social. (2017). </w:t>
      </w:r>
      <w:r>
        <w:rPr>
          <w:i/>
          <w:iCs/>
        </w:rPr>
        <w:t xml:space="preserve">Resolución 839 de 2017</w:t>
      </w:r>
      <w:r>
        <w:rPr/>
        <w:t xml:space="preserve">. República de Colombia.</w:t>
      </w:r>
    </w:p>
    <w:p xmlns:wp14="http://schemas.microsoft.com/office/word/2010/wordml" w:rsidRPr="00E02700" w:rsidR="72D1E936" w:rsidP="7755780E" w:rsidRDefault="5B70EC20" w14:paraId="1E494618" wp14:textId="77777777">
      <w:pPr>
        <w:pStyle w:val="font-claude-response-body"/>
        <w:spacing w:line="480" w:lineRule="auto"/>
        <w:ind w:left="709" w:hanging="709"/>
      </w:pPr>
      <w:r>
        <w:rPr/>
        <w:t xml:space="preserve">Moreira Pinargote, F. A., Chancay Giler, J. E., Pinargote Navarrete, C. L., &amp; Cruz Felipe, M. R. (2019). Propuesta metodológica para el desarrollo de software en proyectos de titulación en la especialidad de Ingeniería en Sistemas Computacionales. International Journal of Educational Research and Innovation (IJERI), 12, 76–89.</w:t>
      </w:r>
    </w:p>
    <w:p xmlns:wp14="http://schemas.microsoft.com/office/word/2010/wordml" w:rsidRPr="00E02700" w:rsidR="0143412A" w:rsidP="7755780E" w:rsidRDefault="3C3EF24F">
      <w:pPr>
        <w:pStyle w:val="font-claude-response-body"/>
        <w:spacing w:line="480" w:lineRule="auto"/>
        <w:ind w:left="709" w:hanging="709"/>
        <w:rPr>
          <w:lang w:val="es-CO"/>
        </w:rPr>
      </w:pPr>
      <w:r>
        <w:rPr/>
        <w:t xml:space="preserve">Pérez López, M., &amp; Martínez Ramos, L. (2024). Sistema web para gestión administrativa de Clínica Dental San Antonio, Matagalpa, 2023. </w:t>
      </w:r>
      <w:r>
        <w:rPr>
          <w:i/>
          <w:iCs/>
        </w:rPr>
        <w:t xml:space="preserve">Revista Científica Tecnológica (ReVTec)</w:t>
      </w:r>
      <w:r>
        <w:rPr/>
        <w:t xml:space="preserve">. Universidad Nacional Autónoma de Nicaragua.</w:t>
      </w:r>
    </w:p>
    <w:p xmlns:wp14="http://schemas.microsoft.com/office/word/2010/wordml" w:rsidRPr="00E02700" w:rsidR="0143412A" w:rsidP="7755780E" w:rsidRDefault="3C3EF24F" w14:paraId="20F2F934" wp14:textId="77777777">
      <w:pPr>
        <w:pStyle w:val="font-claude-response-body"/>
        <w:spacing w:line="480" w:lineRule="auto"/>
        <w:ind w:left="709" w:hanging="709"/>
        <w:rPr>
          <w:lang w:val="es-CO"/>
        </w:rPr>
      </w:pPr>
      <w:r>
        <w:rPr/>
        <w:t xml:space="preserve">Rosenberg, D., &amp; Stephens, M. (2007). Use Case Driven Object Modeling with UML: Theory and Practice. Apress.</w:t>
      </w:r>
    </w:p>
    <w:p xmlns:wp14="http://schemas.microsoft.com/office/word/2010/wordml" w:rsidRPr="00E02700" w:rsidR="0143412A" w:rsidP="7755780E" w:rsidRDefault="3C3EF24F">
      <w:pPr>
        <w:pStyle w:val="font-claude-response-body"/>
        <w:spacing w:line="480" w:lineRule="auto"/>
        <w:ind w:left="709" w:hanging="709"/>
        <w:rPr>
          <w:lang w:val="es-CO"/>
        </w:rPr>
      </w:pPr>
      <w:r>
        <w:rPr/>
        <w:t xml:space="preserve">Sánchez-Encalada, E., Chillogallo-Campoverde, B., &amp; Ávila-Correa, M. (2023). Software para gestión de historias clínicas odontológicas. </w:t>
      </w:r>
      <w:r>
        <w:rPr>
          <w:i/>
          <w:iCs/>
        </w:rPr>
        <w:t xml:space="preserve">MQRInvestigar, 7</w:t>
      </w:r>
      <w:r>
        <w:rPr/>
        <w:t xml:space="preserve">(4), 270–293. https://doi.org/10.56048/MQR20225.7.4.2023.270-293</w:t>
      </w:r>
    </w:p>
    <w:p xmlns:wp14="http://schemas.microsoft.com/office/word/2010/wordml" w:rsidRPr="00E02700" w:rsidR="2DCAE2AE" w:rsidP="07BD692C" w:rsidRDefault="2DCAE2AE" w14:paraId="62EBF9A1" wp14:textId="77777777">
      <w:pPr>
        <w:rPr>
          <w:rFonts w:eastAsia="Times New Roman"/>
          <w:lang w:val="es-CO"/>
        </w:rPr>
      </w:pPr>
    </w:p>
    <w:sectPr w:rsidRPr="00E02700" w:rsidR="2DCAE2AE" w:rsidSect="00541886">
      <w:headerReference w:type="default" r:id="rId33"/>
      <w:footerReference w:type="default" r:id="rId34"/>
      <w:type w:val="continuous"/>
      <w:pgSz w:w="12240" w:h="15840" w:orient="portrait" w:code="1"/>
      <w:pgMar w:top="1440" w:right="1440" w:bottom="1440" w:left="1440" w:header="709" w:footer="1134"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O" w:author="'BEATRIZ EUGENIA MARIN OSPINA'" w:date="2026-09-13T00:00:52" w:id="775203983">
    <w:p xmlns:w14="http://schemas.microsoft.com/office/word/2010/wordml" xmlns:w="http://schemas.openxmlformats.org/wordprocessingml/2006/main" w:rsidR="5DE117A6" w:rsidRDefault="551D9863" w14:paraId="7CA3F2F9" w14:textId="5B549F9B">
      <w:pPr>
        <w:pStyle w:val="CommentText"/>
      </w:pPr>
      <w:r>
        <w:rPr>
          <w:rStyle w:val="CommentReference"/>
        </w:rPr>
        <w:annotationRef/>
      </w:r>
      <w:r w:rsidRPr="0FC53423" w:rsidR="77A3EAFE">
        <w:t>En el capítulo del marco referencial, va el marco contextual, teórico, conceptual y legal.   Dentro del marco teórico debe ir una sección donde se revisen las metodologías, se comparen y se escoja la mejor para su proyecto</w:t>
      </w:r>
    </w:p>
  </w:comment>
  <w:comment xmlns:w="http://schemas.openxmlformats.org/wordprocessingml/2006/main" w:initials="'O" w:author="'BEATRIZ EUGENIA MARIN OSPINA'" w:date="2026-09-13T00:02:06" w:id="2041235948">
    <w:p xmlns:w14="http://schemas.microsoft.com/office/word/2010/wordml" xmlns:w="http://schemas.openxmlformats.org/wordprocessingml/2006/main" w:rsidR="25AEE9B1" w:rsidRDefault="1AA85D32" w14:paraId="52C0B014" w14:textId="1E32BAB5">
      <w:pPr>
        <w:pStyle w:val="CommentText"/>
      </w:pPr>
      <w:r>
        <w:rPr>
          <w:rStyle w:val="CommentReference"/>
        </w:rPr>
        <w:annotationRef/>
      </w:r>
      <w:r w:rsidRPr="406B0CEE" w:rsidR="61F8159A">
        <w:t>una propuesta es para temática, aquí se presenta ya el desarrollo</w:t>
      </w:r>
    </w:p>
  </w:comment>
  <w:comment xmlns:w="http://schemas.openxmlformats.org/wordprocessingml/2006/main" w:initials="'O" w:author="'BEATRIZ EUGENIA MARIN OSPINA'" w:date="2026-09-13T00:09:36" w:id="308643542">
    <w:p xmlns:w14="http://schemas.microsoft.com/office/word/2010/wordml" xmlns:w="http://schemas.openxmlformats.org/wordprocessingml/2006/main" w:rsidR="2368BDBB" w:rsidRDefault="04A35FE5" w14:paraId="138248CC" w14:textId="75739F38">
      <w:pPr>
        <w:pStyle w:val="CommentText"/>
      </w:pPr>
      <w:r>
        <w:rPr>
          <w:rStyle w:val="CommentReference"/>
        </w:rPr>
        <w:annotationRef/>
      </w:r>
      <w:r w:rsidRPr="7586292B" w:rsidR="4FF49A21">
        <w:t>se pueden disminuir.....cambiar</w:t>
      </w:r>
    </w:p>
  </w:comment>
  <w:comment xmlns:w="http://schemas.openxmlformats.org/wordprocessingml/2006/main" w:initials="'O" w:author="'BEATRIZ EUGENIA MARIN OSPINA'" w:date="2026-09-13T00:11:28" w:id="1310994493">
    <w:p xmlns:w14="http://schemas.microsoft.com/office/word/2010/wordml" xmlns:w="http://schemas.openxmlformats.org/wordprocessingml/2006/main" w:rsidR="26C9D9D9" w:rsidRDefault="7E918486" w14:paraId="233807E7" w14:textId="6ADC8472">
      <w:pPr>
        <w:pStyle w:val="CommentText"/>
      </w:pPr>
      <w:r>
        <w:rPr>
          <w:rStyle w:val="CommentReference"/>
        </w:rPr>
        <w:annotationRef/>
      </w:r>
      <w:r w:rsidRPr="3AA1AA0D" w:rsidR="2AC6FA66">
        <w:t>De acuerdo a esta pregunta se hace necesario que haga un ejercicio de visita al consultorio con registro fotográfico de un día de funcionamiento ....identificar y registrar el número de errores cometidos....luego cuando haga el producto, tendrá que colocarlo a funcionar un día y contar el número de errores mostrando que se disminuyeron</w:t>
      </w:r>
    </w:p>
  </w:comment>
  <w:comment xmlns:w="http://schemas.openxmlformats.org/wordprocessingml/2006/main" w:initials="'O" w:author="'BEATRIZ EUGENIA MARIN OSPINA'" w:date="2026-09-13T00:12:25" w:id="891264268">
    <w:p xmlns:w14="http://schemas.microsoft.com/office/word/2010/wordml" xmlns:w="http://schemas.openxmlformats.org/wordprocessingml/2006/main" w:rsidR="63B5A3FD" w:rsidRDefault="2EA4969F" w14:paraId="2539B5FA" w14:textId="44F51042">
      <w:pPr>
        <w:pStyle w:val="CommentText"/>
      </w:pPr>
      <w:r>
        <w:rPr>
          <w:rStyle w:val="CommentReference"/>
        </w:rPr>
        <w:annotationRef/>
      </w:r>
      <w:r w:rsidRPr="7A940FC5" w:rsidR="542DD3B1">
        <w:t>se debe justificar también este proyecto desde lo ambiental y académico</w:t>
      </w:r>
    </w:p>
  </w:comment>
  <w:comment xmlns:w="http://schemas.openxmlformats.org/wordprocessingml/2006/main" w:initials="'O" w:author="'BEATRIZ EUGENIA MARIN OSPINA'" w:date="09/13/2026 00:14:20" w:id="1605817368">
    <w:p xmlns:w14="http://schemas.microsoft.com/office/word/2010/wordml" w:rsidR="4C9DE0C8" w:rsidRDefault="7B0663FB" w14:paraId="21E7C4A0" w14:textId="53750318">
      <w:pPr>
        <w:pStyle w:val="CommentText"/>
      </w:pPr>
      <w:r>
        <w:rPr>
          <w:rStyle w:val="CommentReference"/>
        </w:rPr>
        <w:annotationRef/>
      </w:r>
      <w:r w:rsidRPr="4F5547D4" w:rsidR="439C28C9">
        <w:t>Esto no va en este capítulo</w:t>
      </w:r>
    </w:p>
  </w:comment>
  <w:comment xmlns:w="http://schemas.openxmlformats.org/wordprocessingml/2006/main" w:initials="'O" w:author="'BEATRIZ EUGENIA MARIN OSPINA'" w:date="2026-09-13T00:14:53" w:id="473782897">
    <w:p xmlns:w14="http://schemas.microsoft.com/office/word/2010/wordml" xmlns:w="http://schemas.openxmlformats.org/wordprocessingml/2006/main" w:rsidR="6B8F939C" w:rsidRDefault="5FEFEE46" w14:paraId="79D2AE7C" w14:textId="26CD736D">
      <w:pPr>
        <w:pStyle w:val="CommentText"/>
      </w:pPr>
      <w:r>
        <w:rPr>
          <w:rStyle w:val="CommentReference"/>
        </w:rPr>
        <w:annotationRef/>
      </w:r>
      <w:r w:rsidRPr="14C386D9" w:rsidR="5841F6B8">
        <w:t>Marco Referencial</w:t>
      </w:r>
    </w:p>
  </w:comment>
  <w:comment xmlns:w="http://schemas.openxmlformats.org/wordprocessingml/2006/main" w:initials="'O" w:author="'BEATRIZ EUGENIA MARIN OSPINA'" w:date="2026-09-13T00:25:08" w:id="1404426182">
    <w:p xmlns:w14="http://schemas.microsoft.com/office/word/2010/wordml" xmlns:w="http://schemas.openxmlformats.org/wordprocessingml/2006/main" w:rsidR="41E13856" w:rsidRDefault="1446FFB9" w14:paraId="60F7CCEE" w14:textId="514B19F9">
      <w:pPr>
        <w:pStyle w:val="CommentText"/>
      </w:pPr>
      <w:r>
        <w:rPr>
          <w:rStyle w:val="CommentReference"/>
        </w:rPr>
        <w:annotationRef/>
      </w:r>
      <w:r w:rsidRPr="6A6F1003" w:rsidR="00869A53">
        <w:t>Este capítulo se llama Método</w:t>
      </w:r>
    </w:p>
  </w:comment>
  <w:comment xmlns:w="http://schemas.openxmlformats.org/wordprocessingml/2006/main" w:initials="'O" w:author="'BEATRIZ EUGENIA MARIN OSPINA'" w:date="2026-09-13T00:29:03" w:id="1520669772">
    <w:p xmlns:w14="http://schemas.microsoft.com/office/word/2010/wordml" xmlns:w="http://schemas.openxmlformats.org/wordprocessingml/2006/main" w:rsidR="48939CC7" w:rsidRDefault="6918951F" w14:paraId="4614555B" w14:textId="6ECEFDB7">
      <w:pPr>
        <w:pStyle w:val="CommentText"/>
      </w:pPr>
      <w:r>
        <w:rPr>
          <w:rStyle w:val="CommentReference"/>
        </w:rPr>
        <w:annotationRef/>
      </w:r>
      <w:r w:rsidRPr="097257A5" w:rsidR="64AF0E28">
        <w:t>¿Pero esto es un módulo???sino no debe estar aquí</w:t>
      </w:r>
    </w:p>
  </w:comment>
  <w:comment xmlns:w="http://schemas.openxmlformats.org/wordprocessingml/2006/main" w:initials="'O" w:author="'BEATRIZ EUGENIA MARIN OSPINA'" w:date="2026-09-13T00:29:31" w:id="1322623587">
    <w:p xmlns:w14="http://schemas.microsoft.com/office/word/2010/wordml" xmlns:w="http://schemas.openxmlformats.org/wordprocessingml/2006/main" w:rsidR="01BD4CEB" w:rsidRDefault="7C7BCF81" w14:paraId="052F9316" w14:textId="42153BF6">
      <w:pPr>
        <w:pStyle w:val="CommentText"/>
      </w:pPr>
      <w:r>
        <w:rPr>
          <w:rStyle w:val="CommentReference"/>
        </w:rPr>
        <w:annotationRef/>
      </w:r>
      <w:r w:rsidRPr="08379AFB" w:rsidR="05C8BEEB">
        <w:t>Organizar mejor esta tabla ocupa demasiado espacio</w:t>
      </w:r>
    </w:p>
  </w:comment>
  <w:comment xmlns:w="http://schemas.openxmlformats.org/wordprocessingml/2006/main" w:initials="'O" w:author="'BEATRIZ EUGENIA MARIN OSPINA'" w:date="2026-09-13T00:31:32" w:id="1697543622">
    <w:p xmlns:w14="http://schemas.microsoft.com/office/word/2010/wordml" xmlns:w="http://schemas.openxmlformats.org/wordprocessingml/2006/main" w:rsidR="0A5F4986" w:rsidRDefault="6CC48E6B" w14:paraId="60F4F02E" w14:textId="44069DA2">
      <w:pPr>
        <w:pStyle w:val="CommentText"/>
      </w:pPr>
      <w:r>
        <w:rPr>
          <w:rStyle w:val="CommentReference"/>
        </w:rPr>
        <w:annotationRef/>
      </w:r>
      <w:r w:rsidRPr="585B5259" w:rsidR="109A4465">
        <w:t>Organizar esta tabla....¿tiene sentido tener la información anterior planteado como requerimiento funcional?</w:t>
      </w:r>
    </w:p>
  </w:comment>
  <w:comment xmlns:w="http://schemas.openxmlformats.org/wordprocessingml/2006/main" w:initials="'O" w:author="'BEATRIZ EUGENIA MARIN OSPINA'" w:date="2026-09-13T00:32:30" w:id="1103032552">
    <w:p xmlns:w14="http://schemas.microsoft.com/office/word/2010/wordml" xmlns:w="http://schemas.openxmlformats.org/wordprocessingml/2006/main" w:rsidR="664A5D86" w:rsidRDefault="54720395" w14:paraId="7506CAFB" w14:textId="7BFCA525">
      <w:pPr>
        <w:pStyle w:val="CommentText"/>
      </w:pPr>
      <w:r>
        <w:rPr>
          <w:rStyle w:val="CommentReference"/>
        </w:rPr>
        <w:annotationRef/>
      </w:r>
      <w:r w:rsidRPr="571F6A79" w:rsidR="67FFA3FC">
        <w:t>agregar que el sistema debe ser fácil de usar y eficiente</w:t>
      </w:r>
    </w:p>
  </w:comment>
  <w:comment xmlns:w="http://schemas.openxmlformats.org/wordprocessingml/2006/main" w:initials="'O" w:author="'BEATRIZ EUGENIA MARIN OSPINA'" w:date="2026-09-13T00:34:06" w:id="277933351">
    <w:p xmlns:w14="http://schemas.microsoft.com/office/word/2010/wordml" xmlns:w="http://schemas.openxmlformats.org/wordprocessingml/2006/main" w:rsidR="303EEAD7" w:rsidRDefault="35D224F0" w14:paraId="61B7C88E" w14:textId="7236DE17">
      <w:pPr>
        <w:pStyle w:val="CommentText"/>
      </w:pPr>
      <w:r>
        <w:rPr>
          <w:rStyle w:val="CommentReference"/>
        </w:rPr>
        <w:annotationRef/>
      </w:r>
      <w:r w:rsidRPr="7C3E344E" w:rsidR="537724D4">
        <w:t xml:space="preserve">Adecuar al estandar UML </w:t>
      </w:r>
      <w:r>
        <w:fldChar w:fldCharType="begin"/>
      </w:r>
      <w:r>
        <w:instrText>HYPERLINK https://www.uml-diagrams.org/use-case-diagrams.html</w:instrText>
      </w:r>
      <w:r>
        <w:fldChar w:fldCharType="separate"/>
      </w:r>
      <w:r w:rsidRPr="00377209" w:rsidR="42CA747D">
        <w:rPr>
          <w:rStyle w:val="Hyperlink"/>
        </w:rPr>
        <w:t>Use case diagrams are UML diagrams describing units of useful functionality (use cases) performed by a system in collaboration with external users (actors).</w:t>
      </w:r>
      <w:r>
        <w:fldChar w:fldCharType="end"/>
      </w:r>
    </w:p>
  </w:comment>
  <w:comment xmlns:w="http://schemas.openxmlformats.org/wordprocessingml/2006/main" w:initials="'O" w:author="'BEATRIZ EUGENIA MARIN OSPINA'" w:date="2026-09-13T08:44:18" w:id="524429920">
    <w:p xmlns:w14="http://schemas.microsoft.com/office/word/2010/wordml" xmlns:w="http://schemas.openxmlformats.org/wordprocessingml/2006/main" w:rsidR="649E2EFB" w:rsidRDefault="51E2818F" w14:paraId="3926D068" w14:textId="5A58F788">
      <w:pPr>
        <w:pStyle w:val="CommentText"/>
      </w:pPr>
      <w:r>
        <w:rPr>
          <w:rStyle w:val="CommentReference"/>
        </w:rPr>
        <w:annotationRef/>
      </w:r>
      <w:r w:rsidRPr="6987A3D0" w:rsidR="63707E0B">
        <w:t>Esto no es una historia de usuario detalle que puede hacer el administrador sobre los campos, cuáles campos crea, cuáles puede modificar y cuáles no</w:t>
      </w:r>
    </w:p>
  </w:comment>
  <w:comment xmlns:w="http://schemas.openxmlformats.org/wordprocessingml/2006/main" w:initials="'O" w:author="'BEATRIZ EUGENIA MARIN OSPINA'" w:date="2026-09-13T08:45:34" w:id="798950393">
    <w:p xmlns:w14="http://schemas.microsoft.com/office/word/2010/wordml" xmlns:w="http://schemas.openxmlformats.org/wordprocessingml/2006/main" w:rsidR="5DDC1F2E" w:rsidRDefault="76E08661" w14:paraId="307FA1E2" w14:textId="31883192">
      <w:pPr>
        <w:pStyle w:val="CommentText"/>
      </w:pPr>
      <w:r>
        <w:rPr>
          <w:rStyle w:val="CommentReference"/>
        </w:rPr>
        <w:annotationRef/>
      </w:r>
      <w:r w:rsidRPr="7D7800BB" w:rsidR="56E7277C">
        <w:t>Debe especificar que datos registra, puede consultar, modificar o eliminar.....cómo se hará la auditoria a la base de datos si se eliminan datos?</w:t>
      </w:r>
    </w:p>
  </w:comment>
  <w:comment xmlns:w="http://schemas.openxmlformats.org/wordprocessingml/2006/main" w:initials="'O" w:author="'BEATRIZ EUGENIA MARIN OSPINA'" w:date="2026-09-13T08:45:51" w:id="575274387">
    <w:p xmlns:w14="http://schemas.microsoft.com/office/word/2010/wordml" xmlns:w="http://schemas.openxmlformats.org/wordprocessingml/2006/main" w:rsidR="10D270AD" w:rsidRDefault="38A743EB" w14:paraId="748ECDAD" w14:textId="43D58379">
      <w:pPr>
        <w:pStyle w:val="CommentText"/>
      </w:pPr>
      <w:r>
        <w:rPr>
          <w:rStyle w:val="CommentReference"/>
        </w:rPr>
        <w:annotationRef/>
      </w:r>
      <w:r w:rsidRPr="29106A25" w:rsidR="0BC3D258">
        <w:t>Debe indicar cuales son obligatorios</w:t>
      </w:r>
    </w:p>
  </w:comment>
  <w:comment xmlns:w="http://schemas.openxmlformats.org/wordprocessingml/2006/main" w:initials="'O" w:author="'BEATRIZ EUGENIA MARIN OSPINA'" w:date="2026-09-13T08:46:28" w:id="262069190">
    <w:p xmlns:w14="http://schemas.microsoft.com/office/word/2010/wordml" xmlns:w="http://schemas.openxmlformats.org/wordprocessingml/2006/main" w:rsidR="63FF0D2C" w:rsidRDefault="5C44EC4D" w14:paraId="501BCC9C" w14:textId="2959B7AA">
      <w:pPr>
        <w:pStyle w:val="CommentText"/>
      </w:pPr>
      <w:r>
        <w:rPr>
          <w:rStyle w:val="CommentReference"/>
        </w:rPr>
        <w:annotationRef/>
      </w:r>
      <w:r w:rsidRPr="1D7723F5" w:rsidR="7BF4B407">
        <w:t>cuáles son las categorías de los motivos de consulta???? especifique</w:t>
      </w:r>
    </w:p>
  </w:comment>
  <w:comment xmlns:w="http://schemas.openxmlformats.org/wordprocessingml/2006/main" w:initials="'O" w:author="'BEATRIZ EUGENIA MARIN OSPINA'" w:date="2026-09-13T08:46:56" w:id="1786174565">
    <w:p xmlns:w14="http://schemas.microsoft.com/office/word/2010/wordml" xmlns:w="http://schemas.openxmlformats.org/wordprocessingml/2006/main" w:rsidR="23BD0778" w:rsidRDefault="43B16BD8" w14:paraId="20E512D4" w14:textId="2B5090B7">
      <w:pPr>
        <w:pStyle w:val="CommentText"/>
      </w:pPr>
      <w:r>
        <w:rPr>
          <w:rStyle w:val="CommentReference"/>
        </w:rPr>
        <w:annotationRef/>
      </w:r>
      <w:r w:rsidRPr="44F265F9" w:rsidR="0A1A801B">
        <w:t>¿y no hay ningún mensaje??</w:t>
      </w:r>
    </w:p>
  </w:comment>
  <w:comment xmlns:w="http://schemas.openxmlformats.org/wordprocessingml/2006/main" w:initials="'O" w:author="'BEATRIZ EUGENIA MARIN OSPINA'" w:date="2026-09-13T08:48:26" w:id="706016091">
    <w:p xmlns:w14="http://schemas.microsoft.com/office/word/2010/wordml" xmlns:w="http://schemas.openxmlformats.org/wordprocessingml/2006/main" w:rsidR="7ECD1264" w:rsidRDefault="4A90C0AA" w14:paraId="11619CD9" w14:textId="613E07BF">
      <w:pPr>
        <w:pStyle w:val="CommentText"/>
      </w:pPr>
      <w:r>
        <w:rPr>
          <w:rStyle w:val="CommentReference"/>
        </w:rPr>
        <w:annotationRef/>
      </w:r>
      <w:r w:rsidRPr="198D6916" w:rsidR="6CD887C2">
        <w:t>hasta ahora en ningún caso de uso ha especificado los datos que deben existir en el historial!!!</w:t>
      </w:r>
    </w:p>
  </w:comment>
  <w:comment xmlns:w="http://schemas.openxmlformats.org/wordprocessingml/2006/main" w:initials="'O" w:author="'BEATRIZ EUGENIA MARIN OSPINA'" w:date="2026-09-13T08:48:53" w:id="1541425452">
    <w:p xmlns:w14="http://schemas.microsoft.com/office/word/2010/wordml" xmlns:w="http://schemas.openxmlformats.org/wordprocessingml/2006/main" w:rsidR="78D01C00" w:rsidRDefault="6B95EC76" w14:paraId="1FD213E3" w14:textId="485EA95E">
      <w:pPr>
        <w:pStyle w:val="CommentText"/>
      </w:pPr>
      <w:r>
        <w:rPr>
          <w:rStyle w:val="CommentReference"/>
        </w:rPr>
        <w:annotationRef/>
      </w:r>
      <w:r w:rsidRPr="6DE27ECB" w:rsidR="40EFB565">
        <w:t>¿Con qué datos??? estos casos de uso están muy incompletos!!</w:t>
      </w:r>
    </w:p>
  </w:comment>
  <w:comment xmlns:w="http://schemas.openxmlformats.org/wordprocessingml/2006/main" w:initials="'O" w:author="'BEATRIZ EUGENIA MARIN OSPINA'" w:date="2026-09-13T08:50:44" w:id="1397843200">
    <w:p xmlns:w14="http://schemas.microsoft.com/office/word/2010/wordml" xmlns:w="http://schemas.openxmlformats.org/wordprocessingml/2006/main" w:rsidR="393DA908" w:rsidRDefault="145DA1FB" w14:paraId="60C22D6B" w14:textId="21E91BD8">
      <w:pPr>
        <w:pStyle w:val="CommentText"/>
      </w:pPr>
      <w:r>
        <w:rPr>
          <w:rStyle w:val="CommentReference"/>
        </w:rPr>
        <w:annotationRef/>
      </w:r>
      <w:r w:rsidRPr="0DA73D7E" w:rsidR="62EF0AF1">
        <w:t>¿y cuáles son los medios de pago???</w:t>
      </w:r>
    </w:p>
  </w:comment>
  <w:comment xmlns:w="http://schemas.openxmlformats.org/wordprocessingml/2006/main" w:initials="'O" w:author="'BEATRIZ EUGENIA MARIN OSPINA'" w:date="2026-09-13T08:51:06" w:id="1848889977">
    <w:p xmlns:w14="http://schemas.microsoft.com/office/word/2010/wordml" xmlns:w="http://schemas.openxmlformats.org/wordprocessingml/2006/main" w:rsidR="243E6FB4" w:rsidRDefault="5FAD3C09" w14:paraId="7FA6BEB7" w14:textId="70475094">
      <w:pPr>
        <w:pStyle w:val="CommentText"/>
      </w:pPr>
      <w:r>
        <w:rPr>
          <w:rStyle w:val="CommentReference"/>
        </w:rPr>
        <w:annotationRef/>
      </w:r>
      <w:r w:rsidRPr="54475F7A" w:rsidR="7098480A">
        <w:t>¿qué datos debe tener la factura????</w:t>
      </w:r>
    </w:p>
  </w:comment>
  <w:comment xmlns:w="http://schemas.openxmlformats.org/wordprocessingml/2006/main" w:initials="'O" w:author="'BEATRIZ EUGENIA MARIN OSPINA'" w:date="2026-09-13T08:52:59" w:id="2133529377">
    <w:p xmlns:w14="http://schemas.microsoft.com/office/word/2010/wordml" xmlns:w="http://schemas.openxmlformats.org/wordprocessingml/2006/main" w:rsidR="31CDEBA1" w:rsidRDefault="55ADCD3C" w14:paraId="07D626AD" w14:textId="39D60902">
      <w:pPr>
        <w:pStyle w:val="CommentText"/>
      </w:pPr>
      <w:r>
        <w:rPr>
          <w:rStyle w:val="CommentReference"/>
        </w:rPr>
        <w:annotationRef/>
      </w:r>
      <w:r w:rsidRPr="57415008" w:rsidR="299C224C">
        <w:t>Pero según esto, aquí no hay ningún actor....especifique bien</w:t>
      </w:r>
    </w:p>
  </w:comment>
  <w:comment xmlns:w="http://schemas.openxmlformats.org/wordprocessingml/2006/main" w:initials="'O" w:author="'BEATRIZ EUGENIA MARIN OSPINA'" w:date="2026-09-13T08:53:51" w:id="110069268">
    <w:p xmlns:w14="http://schemas.microsoft.com/office/word/2010/wordml" xmlns:w="http://schemas.openxmlformats.org/wordprocessingml/2006/main" w:rsidR="64152F50" w:rsidRDefault="10EE6C62" w14:paraId="0E3B80B5" w14:textId="01E37946">
      <w:pPr>
        <w:pStyle w:val="CommentText"/>
      </w:pPr>
      <w:r>
        <w:rPr>
          <w:rStyle w:val="CommentReference"/>
        </w:rPr>
        <w:annotationRef/>
      </w:r>
      <w:r w:rsidRPr="19B35977" w:rsidR="761DC8A9">
        <w:t>Pero esto lo hace desde un papel??? porque al parecer no interviene el sistema</w:t>
      </w:r>
    </w:p>
  </w:comment>
  <w:comment xmlns:w="http://schemas.openxmlformats.org/wordprocessingml/2006/main" w:initials="'O" w:author="'BEATRIZ EUGENIA MARIN OSPINA'" w:date="2026-09-13T08:55:45" w:id="1300264764">
    <w:p xmlns:w14="http://schemas.microsoft.com/office/word/2010/wordml" xmlns:w="http://schemas.openxmlformats.org/wordprocessingml/2006/main" w:rsidR="363AC47E" w:rsidRDefault="2417BE92" w14:paraId="37CD7B73" w14:textId="5B3FCF46">
      <w:pPr>
        <w:pStyle w:val="CommentText"/>
      </w:pPr>
      <w:r>
        <w:rPr>
          <w:rStyle w:val="CommentReference"/>
        </w:rPr>
        <w:annotationRef/>
      </w:r>
      <w:r w:rsidRPr="4C74E699" w:rsidR="43EFA3C4">
        <w:t>Esto debería estar incluido en el CU05!!</w:t>
      </w:r>
    </w:p>
  </w:comment>
  <w:comment xmlns:w="http://schemas.openxmlformats.org/wordprocessingml/2006/main" w:initials="'O" w:author="'BEATRIZ EUGENIA MARIN OSPINA'" w:date="2026-09-13T08:56:43" w:id="1282398566">
    <w:p xmlns:w14="http://schemas.microsoft.com/office/word/2010/wordml" xmlns:w="http://schemas.openxmlformats.org/wordprocessingml/2006/main" w:rsidR="35D2FF7D" w:rsidRDefault="3558782F" w14:paraId="10E2E25E" w14:textId="55D24F64">
      <w:pPr>
        <w:pStyle w:val="CommentText"/>
      </w:pPr>
      <w:r>
        <w:rPr>
          <w:rStyle w:val="CommentReference"/>
        </w:rPr>
        <w:annotationRef/>
      </w:r>
      <w:r w:rsidRPr="5748F48F" w:rsidR="555EDC2E">
        <w:t>¿Dónde está la caracterización de los usuarios para definir el tipo de diseño???  que principios de usabilidad se tuvieron en cuenta??</w:t>
      </w:r>
    </w:p>
  </w:comment>
  <w:comment xmlns:w="http://schemas.openxmlformats.org/wordprocessingml/2006/main" w:initials="'O" w:author="'BEATRIZ EUGENIA MARIN OSPINA'" w:date="2026-09-13T08:57:51" w:id="2098898709">
    <w:p xmlns:w14="http://schemas.microsoft.com/office/word/2010/wordml" xmlns:w="http://schemas.openxmlformats.org/wordprocessingml/2006/main" w:rsidR="082F4CA3" w:rsidRDefault="09FF82AA" w14:paraId="0CB5E9E5" w14:textId="590EFD07">
      <w:pPr>
        <w:pStyle w:val="CommentText"/>
      </w:pPr>
      <w:r>
        <w:rPr>
          <w:rStyle w:val="CommentReference"/>
        </w:rPr>
        <w:annotationRef/>
      </w:r>
      <w:r w:rsidRPr="04218952" w:rsidR="64DCDECA">
        <w:t>Colocar referencia del lugar de donde identificó estos principios</w:t>
      </w:r>
    </w:p>
  </w:comment>
  <w:comment xmlns:w="http://schemas.openxmlformats.org/wordprocessingml/2006/main" w:initials="'O" w:author="'BEATRIZ EUGENIA MARIN OSPINA'" w:date="2026-09-13T08:58:13" w:id="241926453">
    <w:p xmlns:w14="http://schemas.microsoft.com/office/word/2010/wordml" xmlns:w="http://schemas.openxmlformats.org/wordprocessingml/2006/main" w:rsidR="6750219E" w:rsidRDefault="10531741" w14:paraId="5CCE3443" w14:textId="37713BD5">
      <w:pPr>
        <w:pStyle w:val="CommentText"/>
      </w:pPr>
      <w:r>
        <w:rPr>
          <w:rStyle w:val="CommentReference"/>
        </w:rPr>
        <w:annotationRef/>
      </w:r>
      <w:r w:rsidRPr="69F495AE" w:rsidR="6F5C4AB5">
        <w:t>Esto no es un capítulo, hace parte del método</w:t>
      </w:r>
    </w:p>
  </w:comment>
  <w:comment xmlns:w="http://schemas.openxmlformats.org/wordprocessingml/2006/main" w:initials="'O" w:author="'BEATRIZ EUGENIA MARIN OSPINA'" w:date="2026-09-13T09:01:30" w:id="1659628013">
    <w:p xmlns:w14="http://schemas.microsoft.com/office/word/2010/wordml" xmlns:w="http://schemas.openxmlformats.org/wordprocessingml/2006/main" w:rsidR="7294F431" w:rsidRDefault="4CEF008F" w14:paraId="6AA8CA23" w14:textId="7E5ED98D">
      <w:pPr>
        <w:pStyle w:val="CommentText"/>
      </w:pPr>
      <w:r>
        <w:rPr>
          <w:rStyle w:val="CommentReference"/>
        </w:rPr>
        <w:annotationRef/>
      </w:r>
      <w:r w:rsidRPr="7F16DA54" w:rsidR="025D3CB0">
        <w:t>Debe indicar que en anexos están otros diagramas de robustez y de secuencia</w:t>
      </w:r>
    </w:p>
  </w:comment>
  <w:comment xmlns:w="http://schemas.openxmlformats.org/wordprocessingml/2006/main" w:initials="'O" w:author="'BEATRIZ EUGENIA MARIN OSPINA'" w:date="2026-09-13T09:01:36" w:id="747801518">
    <w:p xmlns:w14="http://schemas.microsoft.com/office/word/2010/wordml" xmlns:w="http://schemas.openxmlformats.org/wordprocessingml/2006/main" w:rsidR="1C0B70A9" w:rsidRDefault="4F8ADBE5" w14:paraId="74E84F81" w14:textId="620DDE25">
      <w:pPr>
        <w:pStyle w:val="CommentText"/>
      </w:pPr>
      <w:r>
        <w:rPr>
          <w:rStyle w:val="CommentReference"/>
        </w:rPr>
        <w:annotationRef/>
      </w:r>
      <w:r w:rsidRPr="7E1DA1D4" w:rsidR="48491D98">
        <w:t>y hacerlos</w:t>
      </w:r>
    </w:p>
  </w:comment>
  <w:comment xmlns:w="http://schemas.openxmlformats.org/wordprocessingml/2006/main" w:initials="'O" w:author="'BEATRIZ EUGENIA MARIN OSPINA'" w:date="2026-09-13T09:02:09" w:id="452471928">
    <w:p xmlns:w14="http://schemas.microsoft.com/office/word/2010/wordml" xmlns:w="http://schemas.openxmlformats.org/wordprocessingml/2006/main" w:rsidR="7E8B785B" w:rsidRDefault="6C56037F" w14:paraId="52AF7BD9" w14:textId="515B5C89">
      <w:pPr>
        <w:pStyle w:val="CommentText"/>
      </w:pPr>
      <w:r>
        <w:rPr>
          <w:rStyle w:val="CommentReference"/>
        </w:rPr>
        <w:annotationRef/>
      </w:r>
      <w:r w:rsidRPr="64997E46" w:rsidR="6BEE0EFC">
        <w:t>Esto no es un diagrama de clases...revisar Uml 2.5</w:t>
      </w:r>
    </w:p>
  </w:comment>
  <w:comment xmlns:w="http://schemas.openxmlformats.org/wordprocessingml/2006/main" w:initials="'O" w:author="'BEATRIZ EUGENIA MARIN OSPINA'" w:date="2026-09-13T09:02:34" w:id="1391847001">
    <w:p xmlns:w14="http://schemas.microsoft.com/office/word/2010/wordml" xmlns:w="http://schemas.openxmlformats.org/wordprocessingml/2006/main" w:rsidR="7707564C" w:rsidRDefault="05BAD1AA" w14:paraId="560A721A" w14:textId="1A5D447E">
      <w:pPr>
        <w:pStyle w:val="CommentText"/>
      </w:pPr>
      <w:r>
        <w:rPr>
          <w:rStyle w:val="CommentReference"/>
        </w:rPr>
        <w:annotationRef/>
      </w:r>
      <w:r w:rsidRPr="2EB363A2" w:rsidR="2398FB3A">
        <w:t>esto no corresponde a un diagrama de clases</w:t>
      </w:r>
    </w:p>
  </w:comment>
  <w:comment xmlns:w="http://schemas.openxmlformats.org/wordprocessingml/2006/main" w:initials="'O" w:author="'BEATRIZ EUGENIA MARIN OSPINA'" w:date="2026-09-13T09:02:56" w:id="283243166">
    <w:p xmlns:w14="http://schemas.microsoft.com/office/word/2010/wordml" xmlns:w="http://schemas.openxmlformats.org/wordprocessingml/2006/main" w:rsidR="12AA80A7" w:rsidRDefault="29DF0018" w14:paraId="54E5ADCB" w14:textId="54CA831E">
      <w:pPr>
        <w:pStyle w:val="CommentText"/>
      </w:pPr>
      <w:r>
        <w:rPr>
          <w:rStyle w:val="CommentReference"/>
        </w:rPr>
        <w:annotationRef/>
      </w:r>
      <w:r w:rsidRPr="16D01C8E" w:rsidR="37960ABF">
        <w:t>no es un capítulo</w:t>
      </w:r>
    </w:p>
  </w:comment>
  <w:comment xmlns:w="http://schemas.openxmlformats.org/wordprocessingml/2006/main" w:initials="'O" w:author="'BEATRIZ EUGENIA MARIN OSPINA'" w:date="2026-09-13T09:04:26" w:id="816586949">
    <w:p xmlns:w14="http://schemas.microsoft.com/office/word/2010/wordml" xmlns:w="http://schemas.openxmlformats.org/wordprocessingml/2006/main" w:rsidR="684E92DB" w:rsidRDefault="6E3E75CB" w14:paraId="4A27207B" w14:textId="63A85327">
      <w:pPr>
        <w:pStyle w:val="CommentText"/>
      </w:pPr>
      <w:r>
        <w:rPr>
          <w:rStyle w:val="CommentReference"/>
        </w:rPr>
        <w:annotationRef/>
      </w:r>
      <w:r w:rsidRPr="7B1AFFF8" w:rsidR="6D7066EF">
        <w:t>Organice mejor esta información, esta tabla ocupa mucho espacio</w:t>
      </w:r>
    </w:p>
  </w:comment>
  <w:comment xmlns:w="http://schemas.openxmlformats.org/wordprocessingml/2006/main" w:initials="'O" w:author="'BEATRIZ EUGENIA MARIN OSPINA'" w:date="2026-09-13T09:04:57" w:id="788626051">
    <w:p xmlns:w14="http://schemas.microsoft.com/office/word/2010/wordml" xmlns:w="http://schemas.openxmlformats.org/wordprocessingml/2006/main" w:rsidR="1F2EC4CC" w:rsidRDefault="4F9026D2" w14:paraId="6397537E" w14:textId="28B638AA">
      <w:pPr>
        <w:pStyle w:val="CommentText"/>
      </w:pPr>
      <w:r>
        <w:rPr>
          <w:rStyle w:val="CommentReference"/>
        </w:rPr>
        <w:annotationRef/>
      </w:r>
      <w:r w:rsidRPr="40B04330" w:rsidR="181596F0">
        <w:t>y dónde está el modelo relacional?????</w:t>
      </w:r>
    </w:p>
  </w:comment>
  <w:comment xmlns:w="http://schemas.openxmlformats.org/wordprocessingml/2006/main" w:initials="'O" w:author="'BEATRIZ EUGENIA MARIN OSPINA'" w:date="2026-09-13T09:05:27" w:id="1339383412">
    <w:p xmlns:w14="http://schemas.microsoft.com/office/word/2010/wordml" xmlns:w="http://schemas.openxmlformats.org/wordprocessingml/2006/main" w:rsidR="26489B5B" w:rsidRDefault="6BD1024D" w14:paraId="22E7FAA4" w14:textId="5FE05962">
      <w:pPr>
        <w:pStyle w:val="CommentText"/>
      </w:pPr>
      <w:r>
        <w:rPr>
          <w:rStyle w:val="CommentReference"/>
        </w:rPr>
        <w:annotationRef/>
      </w:r>
      <w:r w:rsidRPr="1CC37380" w:rsidR="487FF9FE">
        <w:t>Esto no es un capítulo..debe estar en su respectiva fase en método</w:t>
      </w:r>
    </w:p>
  </w:comment>
  <w:comment xmlns:w="http://schemas.openxmlformats.org/wordprocessingml/2006/main" w:initials="'O" w:author="'BEATRIZ EUGENIA MARIN OSPINA'" w:date="2026-09-13T09:06:03" w:id="187367526">
    <w:p xmlns:w14="http://schemas.microsoft.com/office/word/2010/wordml" xmlns:w="http://schemas.openxmlformats.org/wordprocessingml/2006/main" w:rsidR="66D9BC32" w:rsidRDefault="45107674" w14:paraId="12E5B4AC" w14:textId="5B754159">
      <w:pPr>
        <w:pStyle w:val="CommentText"/>
      </w:pPr>
      <w:r>
        <w:rPr>
          <w:rStyle w:val="CommentReference"/>
        </w:rPr>
        <w:annotationRef/>
      </w:r>
      <w:r w:rsidRPr="705D7A06" w:rsidR="47812019">
        <w:t>todas las citas deben estar incluidas con detalle en este capítulo</w:t>
      </w:r>
    </w:p>
  </w:comment>
  <w:comment w:id="2133529378" w:author="Notas de revisión" w:date="2026-09-25T14:20:38Z" w:initials="NR">
    <w:p w14:paraId="13E28EFA" w14:textId="77777777">
      <w:r>
        <w:rPr>
          <w:rStyle w:val="CommentReference"/>
        </w:rPr>
        <w:annotationRef/>
      </w:r>
      <w:r>
        <w:rPr>
          <w:color w:val="000000"/>
          <w:sz w:val="20"/>
          <w:szCs w:val="20"/>
        </w:rPr>
        <w:t xml:space="preserve">Los CU-21 a CU-23 remiten a RF-39, RF-40, ROC-21 y ROC-22, que no existen en las tablas de requerimientos ni de reglas operativas. Hay que agregarlos a esas tablas o retirar estos casos de uso (y ajustar la Ilustración 3). Además, al CU-22 le falta el actor.</w:t>
      </w:r>
    </w:p>
  </w:comment>
  <w:comment w:id="2133529379" w:author="Notas de revisión" w:date="2026-09-25T14:20:38Z" w:initials="NR">
    <w:p w14:paraId="646C139B" w14:textId="77777777">
      <w:r>
        <w:rPr>
          <w:rStyle w:val="CommentReference"/>
        </w:rPr>
        <w:annotationRef/>
      </w:r>
      <w:r>
        <w:rPr>
          <w:color w:val="000000"/>
          <w:sz w:val="20"/>
          <w:szCs w:val="20"/>
        </w:rPr>
        <w:t xml:space="preserve">Por la Ley 38 de 1993 y la Resolución 839 de 2017, los datos del paciente y su historia clínica no deben eliminarse físicamente. Cuando el sistema maneje la inactivación del paciente en lugar del borrado, cambiar aquí "elimina" por "inactiva".</w:t>
      </w:r>
    </w:p>
  </w:comment>
  <w:comment w:id="2133529380" w:author="Notas de revisión" w:date="2026-09-25T14:20:38Z" w:initials="NR">
    <w:p w14:paraId="73558532" w14:textId="77777777">
      <w:r>
        <w:rPr>
          <w:rStyle w:val="CommentReference"/>
        </w:rPr>
        <w:annotationRef/>
      </w:r>
      <w:r>
        <w:rPr>
          <w:color w:val="000000"/>
          <w:sz w:val="20"/>
          <w:szCs w:val="20"/>
        </w:rPr>
        <w:t xml:space="preserve">Igual que en el CU-05: las evoluciones clínicas no deberían poder eliminarse (Resolución 839 de 2017). Lo usual es permitir una nota aclaratoria con fecha y responsable en lugar de borrar.</w:t>
      </w:r>
    </w:p>
  </w:comment>
  <w:comment w:id="2133529381" w:author="Notas de revisión" w:date="2026-09-25T14:20:39Z" w:initials="NR">
    <w:p w14:paraId="450939EF" w14:textId="77777777">
      <w:r>
        <w:rPr>
          <w:rStyle w:val="CommentReference"/>
        </w:rPr>
        <w:annotationRef/>
      </w:r>
      <w:r>
        <w:rPr>
          <w:color w:val="000000"/>
          <w:sz w:val="20"/>
          <w:szCs w:val="20"/>
        </w:rPr>
        <w:t xml:space="preserve">Hoy, al eliminar un paciente, se borran en cascada su historia clínica y sus radiografías. Esto va en contra de la Ley 38 de 1993 y de la Resolución 839 de 2017 (conservación mínima de 15 años). Recomendación: implementar la inactivación del paciente en el código y después actualizar este párrafo.</w:t>
      </w:r>
    </w:p>
  </w:comment>
  <w:comment w:id="2133529382" w:author="Notas de revisión" w:date="2026-09-25T14:20:39Z" w:initials="NR">
    <w:p w14:paraId="45C0DA09" w14:textId="77777777">
      <w:r>
        <w:rPr>
          <w:rStyle w:val="CommentReference"/>
        </w:rPr>
        <w:annotationRef/>
      </w:r>
      <w:r>
        <w:rPr>
          <w:color w:val="000000"/>
          <w:sz w:val="20"/>
          <w:szCs w:val="20"/>
        </w:rPr>
        <w:t xml:space="preserve">Se actualizó la numeración en los títulos (CU03 a CU-06 y CU12 a CU-17). Revisar si dentro de las imágenes de los diagramas aparece todavía la numeración antigua.</w:t>
      </w:r>
    </w:p>
  </w:comment>
  <w:comment w:id="2133529383" w:author="Notas de revisión" w:date="2026-09-25T14:20:53Z" w:initials="NR">
    <w:p w14:paraId="0CD46CA2" w14:textId="77777777">
      <w:r>
        <w:rPr>
          <w:rStyle w:val="CommentReference"/>
        </w:rPr>
        <w:annotationRef/>
      </w:r>
      <w:r>
        <w:rPr>
          <w:color w:val="000000"/>
          <w:sz w:val="20"/>
          <w:szCs w:val="20"/>
        </w:rPr>
        <w:t xml:space="preserve">Actualizar la tabla de contenido y las listas de tablas e ilustraciones (clic derecho &gt; Actualizar campos &gt; Actualizar toda la tabla). Así desaparecen las fichas que se retiraron (CU-02, 03, 11, 12, 15, 16 y 19). También hay que borrar de la lista de ilustraciones las entradas de Jira (19 a 21).</w:t>
      </w:r>
    </w:p>
  </w:comment>
</w:comments>
</file>

<file path=word/commentsExtended.xml><?xml version="1.0" encoding="utf-8"?>
<w15:commentsEx xmlns:mc="http://schemas.openxmlformats.org/markup-compatibility/2006" xmlns:w15="http://schemas.microsoft.com/office/word/2012/wordml" mc:Ignorable="w15">
  <w15:commentEx w15:done="0" w15:paraId="7CA3F2F9"/>
  <w15:commentEx w15:done="0" w15:paraId="52C0B014"/>
  <w15:commentEx w15:done="0" w15:paraId="138248CC"/>
  <w15:commentEx w15:done="0" w15:paraId="233807E7"/>
  <w15:commentEx w15:done="0" w15:paraId="2539B5FA"/>
  <w15:commentEx w15:done="0" w15:paraId="21E7C4A0"/>
  <w15:commentEx w15:done="0" w15:paraId="79D2AE7C"/>
  <w15:commentEx w15:done="0" w15:paraId="60F7CCEE"/>
  <w15:commentEx w15:done="0" w15:paraId="4614555B"/>
  <w15:commentEx w15:done="0" w15:paraId="052F9316"/>
  <w15:commentEx w15:done="0" w15:paraId="60F4F02E"/>
  <w15:commentEx w15:done="0" w15:paraId="7506CAFB"/>
  <w15:commentEx w15:done="0" w15:paraId="61B7C88E"/>
  <w15:commentEx w15:done="0" w15:paraId="3926D068"/>
  <w15:commentEx w15:done="0" w15:paraId="307FA1E2"/>
  <w15:commentEx w15:done="0" w15:paraId="748ECDAD"/>
  <w15:commentEx w15:done="0" w15:paraId="501BCC9C"/>
  <w15:commentEx w15:done="0" w15:paraId="20E512D4"/>
  <w15:commentEx w15:done="0" w15:paraId="11619CD9"/>
  <w15:commentEx w15:done="0" w15:paraId="1FD213E3"/>
  <w15:commentEx w15:done="0" w15:paraId="60C22D6B"/>
  <w15:commentEx w15:done="0" w15:paraId="7FA6BEB7"/>
  <w15:commentEx w15:done="0" w15:paraId="07D626AD"/>
  <w15:commentEx w15:done="0" w15:paraId="0E3B80B5"/>
  <w15:commentEx w15:done="0" w15:paraId="37CD7B73"/>
  <w15:commentEx w15:done="0" w15:paraId="10E2E25E"/>
  <w15:commentEx w15:done="0" w15:paraId="0CB5E9E5"/>
  <w15:commentEx w15:done="0" w15:paraId="5CCE3443"/>
  <w15:commentEx w15:done="0" w15:paraId="6AA8CA23"/>
  <w15:commentEx w15:done="0" w15:paraId="74E84F81" w15:paraIdParent="6AA8CA23"/>
  <w15:commentEx w15:done="0" w15:paraId="52AF7BD9"/>
  <w15:commentEx w15:done="0" w15:paraId="560A721A"/>
  <w15:commentEx w15:done="0" w15:paraId="54E5ADCB"/>
  <w15:commentEx w15:done="0" w15:paraId="4A27207B"/>
  <w15:commentEx w15:done="0" w15:paraId="6397537E"/>
  <w15:commentEx w15:done="0" w15:paraId="22E7FAA4"/>
  <w15:commentEx w15:done="0" w15:paraId="12E5B4AC"/>
  <w15:commentEx w15:paraId="13E28EFA" w15:done="0"/>
  <w15:commentEx w15:paraId="646C139B" w15:done="0"/>
  <w15:commentEx w15:paraId="73558532" w15:done="0"/>
  <w15:commentEx w15:paraId="450939EF" w15:done="0"/>
  <w15:commentEx w15:paraId="45C0DA09" w15:done="0"/>
  <w15:commentEx w15:paraId="0CD46CA2"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75EC27E" w16cex:dateUtc="2026-09-13T05:00:52.972Z"/>
  <w16cex:commentExtensible w16cex:durableId="33E7DB06" w16cex:dateUtc="2026-09-13T05:02:06.202Z"/>
  <w16cex:commentExtensible w16cex:durableId="6A629AB6" w16cex:dateUtc="2026-09-13T05:09:36.679Z"/>
  <w16cex:commentExtensible w16cex:durableId="3239D50A" w16cex:dateUtc="2026-09-13T05:11:28.977Z"/>
  <w16cex:commentExtensible w16cex:durableId="06ECDFE6" w16cex:dateUtc="2026-09-13T05:12:25.871Z"/>
  <w16cex:commentExtensible w16cex:durableId="2C3D603D" w16cex:dateUtc="2026-09-13T05:14:20.426Z"/>
  <w16cex:commentExtensible w16cex:durableId="4CABFFDC" w16cex:dateUtc="2026-09-13T05:14:53.839Z"/>
  <w16cex:commentExtensible w16cex:durableId="5F7F27D7" w16cex:dateUtc="2026-09-13T05:25:08.093Z"/>
  <w16cex:commentExtensible w16cex:durableId="30713257" w16cex:dateUtc="2026-09-13T05:29:03.252Z"/>
  <w16cex:commentExtensible w16cex:durableId="03EE0C4F" w16cex:dateUtc="2026-09-13T05:29:31.801Z"/>
  <w16cex:commentExtensible w16cex:durableId="2DC60731" w16cex:dateUtc="2026-09-13T05:31:32.103Z"/>
  <w16cex:commentExtensible w16cex:durableId="7744A3A2" w16cex:dateUtc="2026-09-13T05:32:30.313Z"/>
  <w16cex:commentExtensible w16cex:durableId="3A17DEAA" w16cex:dateUtc="2026-09-13T05:34:06.37Z"/>
  <w16cex:commentExtensible w16cex:durableId="1138B226" w16cex:dateUtc="2026-09-13T13:44:18.694Z"/>
  <w16cex:commentExtensible w16cex:durableId="77F19C0D" w16cex:dateUtc="2026-09-13T13:45:34.083Z"/>
  <w16cex:commentExtensible w16cex:durableId="155D5BCB" w16cex:dateUtc="2026-09-13T13:45:51.965Z"/>
  <w16cex:commentExtensible w16cex:durableId="12FE6B9B" w16cex:dateUtc="2026-09-13T13:46:28.102Z"/>
  <w16cex:commentExtensible w16cex:durableId="61B5782F" w16cex:dateUtc="2026-09-13T13:46:56.613Z"/>
  <w16cex:commentExtensible w16cex:durableId="38ED8540" w16cex:dateUtc="2026-09-13T13:48:26.274Z"/>
  <w16cex:commentExtensible w16cex:durableId="0C8DE06D" w16cex:dateUtc="2026-09-13T13:48:53.99Z"/>
  <w16cex:commentExtensible w16cex:durableId="68396302" w16cex:dateUtc="2026-09-13T13:50:44.541Z"/>
  <w16cex:commentExtensible w16cex:durableId="2E36B77F" w16cex:dateUtc="2026-09-13T13:51:06.857Z"/>
  <w16cex:commentExtensible w16cex:durableId="106508D2" w16cex:dateUtc="2026-09-13T13:52:59.331Z"/>
  <w16cex:commentExtensible w16cex:durableId="023F39E4" w16cex:dateUtc="2026-09-13T13:53:51.331Z"/>
  <w16cex:commentExtensible w16cex:durableId="61E62117" w16cex:dateUtc="2026-09-13T13:55:45.572Z"/>
  <w16cex:commentExtensible w16cex:durableId="13EBECCF" w16cex:dateUtc="2026-09-13T13:56:43.705Z"/>
  <w16cex:commentExtensible w16cex:durableId="72F1A801" w16cex:dateUtc="2026-09-13T13:57:51.049Z"/>
  <w16cex:commentExtensible w16cex:durableId="6A11954C" w16cex:dateUtc="2026-09-13T13:58:13.086Z"/>
  <w16cex:commentExtensible w16cex:durableId="679F879C" w16cex:dateUtc="2026-09-13T14:01:30.158Z"/>
  <w16cex:commentExtensible w16cex:durableId="1A862076" w16cex:dateUtc="2026-09-13T14:01:36.657Z"/>
  <w16cex:commentExtensible w16cex:durableId="28F71CBB" w16cex:dateUtc="2026-09-13T14:02:09.969Z"/>
  <w16cex:commentExtensible w16cex:durableId="176B5B2B" w16cex:dateUtc="2026-09-13T14:02:34.427Z"/>
  <w16cex:commentExtensible w16cex:durableId="32F3FFD5" w16cex:dateUtc="2026-09-13T14:02:56.36Z"/>
  <w16cex:commentExtensible w16cex:durableId="05D29DC0" w16cex:dateUtc="2026-09-13T14:04:26.439Z"/>
  <w16cex:commentExtensible w16cex:durableId="29B9CEC3" w16cex:dateUtc="2026-09-13T14:04:57.132Z"/>
  <w16cex:commentExtensible w16cex:durableId="232186D3" w16cex:dateUtc="2026-09-13T14:05:27.241Z"/>
  <w16cex:commentExtensible w16cex:durableId="50690E50" w16cex:dateUtc="2026-09-13T14:06:03.413Z"/>
  <w16cex:commentExtensible w16cex:durableId="1554D1E2" w16cex:dateUtc="2026-09-25T14:20:38Z"/>
  <w16cex:commentExtensible w16cex:durableId="2F29C062" w16cex:dateUtc="2026-09-25T14:20:38Z"/>
  <w16cex:commentExtensible w16cex:durableId="21DBD71E" w16cex:dateUtc="2026-09-25T14:20:38Z"/>
  <w16cex:commentExtensible w16cex:durableId="0CFED0F9" w16cex:dateUtc="2026-09-25T14:20:39Z"/>
  <w16cex:commentExtensible w16cex:durableId="401FA99C" w16cex:dateUtc="2026-09-25T14:20:39Z"/>
  <w16cex:commentExtensible w16cex:durableId="5F6F6D39" w16cex:dateUtc="2026-09-25T14:20:53Z"/>
</w16cex:commentsExtensible>
</file>

<file path=word/commentsIds.xml><?xml version="1.0" encoding="utf-8"?>
<w16cid:commentsIds xmlns:mc="http://schemas.openxmlformats.org/markup-compatibility/2006" xmlns:w16cid="http://schemas.microsoft.com/office/word/2016/wordml/cid" mc:Ignorable="w16cid">
  <w16cid:commentId w16cid:paraId="7CA3F2F9" w16cid:durableId="775EC27E"/>
  <w16cid:commentId w16cid:paraId="52C0B014" w16cid:durableId="33E7DB06"/>
  <w16cid:commentId w16cid:paraId="138248CC" w16cid:durableId="6A629AB6"/>
  <w16cid:commentId w16cid:paraId="233807E7" w16cid:durableId="3239D50A"/>
  <w16cid:commentId w16cid:paraId="2539B5FA" w16cid:durableId="06ECDFE6"/>
  <w16cid:commentId w16cid:paraId="21E7C4A0" w16cid:durableId="2C3D603D"/>
  <w16cid:commentId w16cid:paraId="79D2AE7C" w16cid:durableId="4CABFFDC"/>
  <w16cid:commentId w16cid:paraId="60F7CCEE" w16cid:durableId="5F7F27D7"/>
  <w16cid:commentId w16cid:paraId="4614555B" w16cid:durableId="30713257"/>
  <w16cid:commentId w16cid:paraId="052F9316" w16cid:durableId="03EE0C4F"/>
  <w16cid:commentId w16cid:paraId="60F4F02E" w16cid:durableId="2DC60731"/>
  <w16cid:commentId w16cid:paraId="7506CAFB" w16cid:durableId="7744A3A2"/>
  <w16cid:commentId w16cid:paraId="61B7C88E" w16cid:durableId="3A17DEAA"/>
  <w16cid:commentId w16cid:paraId="3926D068" w16cid:durableId="1138B226"/>
  <w16cid:commentId w16cid:paraId="307FA1E2" w16cid:durableId="77F19C0D"/>
  <w16cid:commentId w16cid:paraId="748ECDAD" w16cid:durableId="155D5BCB"/>
  <w16cid:commentId w16cid:paraId="501BCC9C" w16cid:durableId="12FE6B9B"/>
  <w16cid:commentId w16cid:paraId="20E512D4" w16cid:durableId="61B5782F"/>
  <w16cid:commentId w16cid:paraId="11619CD9" w16cid:durableId="38ED8540"/>
  <w16cid:commentId w16cid:paraId="1FD213E3" w16cid:durableId="0C8DE06D"/>
  <w16cid:commentId w16cid:paraId="60C22D6B" w16cid:durableId="68396302"/>
  <w16cid:commentId w16cid:paraId="7FA6BEB7" w16cid:durableId="2E36B77F"/>
  <w16cid:commentId w16cid:paraId="07D626AD" w16cid:durableId="106508D2"/>
  <w16cid:commentId w16cid:paraId="0E3B80B5" w16cid:durableId="023F39E4"/>
  <w16cid:commentId w16cid:paraId="37CD7B73" w16cid:durableId="61E62117"/>
  <w16cid:commentId w16cid:paraId="10E2E25E" w16cid:durableId="13EBECCF"/>
  <w16cid:commentId w16cid:paraId="0CB5E9E5" w16cid:durableId="72F1A801"/>
  <w16cid:commentId w16cid:paraId="5CCE3443" w16cid:durableId="6A11954C"/>
  <w16cid:commentId w16cid:paraId="6AA8CA23" w16cid:durableId="679F879C"/>
  <w16cid:commentId w16cid:paraId="74E84F81" w16cid:durableId="1A862076"/>
  <w16cid:commentId w16cid:paraId="52AF7BD9" w16cid:durableId="28F71CBB"/>
  <w16cid:commentId w16cid:paraId="560A721A" w16cid:durableId="176B5B2B"/>
  <w16cid:commentId w16cid:paraId="54E5ADCB" w16cid:durableId="32F3FFD5"/>
  <w16cid:commentId w16cid:paraId="4A27207B" w16cid:durableId="05D29DC0"/>
  <w16cid:commentId w16cid:paraId="6397537E" w16cid:durableId="29B9CEC3"/>
  <w16cid:commentId w16cid:paraId="22E7FAA4" w16cid:durableId="232186D3"/>
  <w16cid:commentId w16cid:paraId="12E5B4AC" w16cid:durableId="50690E50"/>
  <w16cid:commentId w16cid:paraId="13E28EFA" w16cid:durableId="1554D1E2"/>
  <w16cid:commentId w16cid:paraId="646C139B" w16cid:durableId="2F29C062"/>
  <w16cid:commentId w16cid:paraId="73558532" w16cid:durableId="21DBD71E"/>
  <w16cid:commentId w16cid:paraId="450939EF" w16cid:durableId="0CFED0F9"/>
  <w16cid:commentId w16cid:paraId="45C0DA09" w16cid:durableId="401FA99C"/>
  <w16cid:commentId w16cid:paraId="0CD46CA2" w16cid:durableId="5F6F6D39"/>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8614F3" w:rsidP="00A31F56" w:rsidRDefault="008614F3" w14:paraId="7818863E" wp14:textId="77777777">
      <w:r>
        <w:separator/>
      </w:r>
    </w:p>
  </w:endnote>
  <w:endnote w:type="continuationSeparator" w:id="0">
    <w:p xmlns:wp14="http://schemas.microsoft.com/office/word/2010/wordml" w:rsidR="008614F3" w:rsidP="00A31F56" w:rsidRDefault="008614F3" w14:paraId="44F69B9A"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umanst521 BT">
    <w:charset w:val="00"/>
    <w:family w:val="swiss"/>
    <w:pitch w:val="variable"/>
    <w:sig w:usb0="800000AF" w:usb1="1000204A" w:usb2="00000000" w:usb3="00000000" w:csb0="00000011"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xmlns:wp14="http://schemas.microsoft.com/office/word/2010/wordml" w:rsidR="00BF3AA1" w:rsidTr="07BD692C" w14:paraId="0C6C2CD5" wp14:textId="77777777">
      <w:trPr>
        <w:trHeight w:val="300"/>
      </w:trPr>
      <w:tc>
        <w:tcPr>
          <w:tcW w:w="3120" w:type="dxa"/>
          <w:tcMar/>
        </w:tcPr>
        <w:p w:rsidR="00BF3AA1" w:rsidP="2DCAE2AE" w:rsidRDefault="00BF3AA1" w14:paraId="709E88E4" wp14:textId="77777777">
          <w:pPr>
            <w:pStyle w:val="Encabezado"/>
            <w:jc w:val="left"/>
          </w:pPr>
        </w:p>
      </w:tc>
      <w:tc>
        <w:tcPr>
          <w:tcW w:w="3120" w:type="dxa"/>
          <w:tcMar/>
        </w:tcPr>
        <w:p w:rsidR="00BF3AA1" w:rsidRDefault="00BF3AA1" w14:paraId="508C98E9" wp14:textId="77777777"/>
      </w:tc>
      <w:tc>
        <w:tcPr>
          <w:tcW w:w="3120" w:type="dxa"/>
          <w:tcMar/>
        </w:tcPr>
        <w:p w:rsidR="00BF3AA1" w:rsidRDefault="00BF3AA1" w14:paraId="779F8E76" wp14:textId="77777777"/>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8614F3" w:rsidP="00A31F56" w:rsidRDefault="008614F3" w14:paraId="5F07D11E" wp14:textId="77777777">
      <w:r>
        <w:separator/>
      </w:r>
    </w:p>
  </w:footnote>
  <w:footnote w:type="continuationSeparator" w:id="0">
    <w:p xmlns:wp14="http://schemas.microsoft.com/office/word/2010/wordml" w:rsidR="008614F3" w:rsidP="00A31F56" w:rsidRDefault="008614F3" w14:paraId="41508A3C" wp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Cs w:val="24"/>
      </w:rPr>
      <w:id w:val="982203026"/>
      <w:docPartObj>
        <w:docPartGallery w:val="Page Numbers (Top of Page)"/>
        <w:docPartUnique/>
      </w:docPartObj>
    </w:sdtPr>
    <w:sdtContent>
      <w:p xmlns:wp14="http://schemas.microsoft.com/office/word/2010/wordml" w:rsidRPr="00FA5E42" w:rsidR="00BF3AA1" w:rsidP="07BD692C" w:rsidRDefault="00BF3AA1" w14:paraId="3505B2EA" wp14:textId="77777777">
        <w:pPr>
          <w:pStyle w:val="Encabezado"/>
          <w:tabs>
            <w:tab w:val="clear" w:pos="8504"/>
            <w:tab w:val="right" w:pos="9356"/>
          </w:tabs>
          <w:ind w:firstLine="0"/>
        </w:pPr>
        <w:r w:rsidR="07BD692C">
          <w:rPr/>
          <w:t>Aplicación web para la gestión de citas odontológicas en el consultorio RAVE</w:t>
        </w:r>
        <w:r>
          <w:tab/>
        </w:r>
        <w:r w:rsidR="07BD692C">
          <w:rPr/>
          <w:t xml:space="preserve"> </w:t>
        </w:r>
        <w:r>
          <w:fldChar w:fldCharType="begin"/>
        </w:r>
        <w:r>
          <w:instrText xml:space="preserve">PAGE   \* MERGEFORMAT</w:instrText>
        </w:r>
        <w:r>
          <w:fldChar w:fldCharType="separate"/>
        </w:r>
        <w:r w:rsidR="07BD692C">
          <w:rPr/>
          <w:t>81</w:t>
        </w:r>
        <w:r>
          <w:fldChar w:fldCharType="end"/>
        </w:r>
      </w:p>
    </w:sdtContent>
  </w:sdt>
</w:hdr>
</file>

<file path=word/intelligence2.xml><?xml version="1.0" encoding="utf-8"?>
<int2:intelligence xmlns:int2="http://schemas.microsoft.com/office/intelligence/2020/intelligence" xmlns:oel="http://schemas.microsoft.com/office/2019/extlst">
  <int2:observations>
    <int2:textHash int2:hashCode="3hVQ5CtYqWHjg2" int2:id="EuP8qD4V">
      <int2:state int2:type="spell" int2:value="Rejected"/>
    </int2:textHash>
    <int2:textHash int2:hashCode="NoR6KYvDmYb4K3" int2:id="isF9uL5k">
      <int2:state int2:type="spell" int2:value="Rejected"/>
    </int2:textHash>
    <int2:textHash int2:hashCode="a4EMkKqamYWCMM" int2:id="eCDbgnCk">
      <int2:state int2:type="spell" int2:value="Rejected"/>
    </int2:textHash>
    <int2:textHash int2:hashCode="NGaOqRgSaSbhTx" int2:id="n4kmUIg7">
      <int2:state int2:type="spell" int2:value="Rejected"/>
    </int2:textHash>
    <int2:textHash int2:hashCode="rC83tj6KswFKYC" int2:id="4aItn1fx">
      <int2:state int2:type="spell" int2:value="Rejected"/>
    </int2:textHash>
    <int2:textHash int2:hashCode="K9gFUlMIqiByiy" int2:id="AQCEdB7n">
      <int2:state int2:type="spell" int2:value="Rejected"/>
    </int2:textHash>
    <int2:textHash int2:hashCode="7j+ly7842XzvMf" int2:id="rFC7L5eC">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6">
    <w:nsid w:val="7986b0a6"/>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w:abstractNumId="0" w15:restartNumberingAfterBreak="0">
    <w:nsid w:val="0485BC6C"/>
    <w:multiLevelType w:val="hybridMultilevel"/>
    <w:tmpl w:val="FFFFFFFF"/>
    <w:lvl w:ilvl="0" w:tplc="76C6F2D8">
      <w:start w:val="1"/>
      <w:numFmt w:val="lowerLetter"/>
      <w:lvlText w:val="%1)"/>
      <w:lvlJc w:val="left"/>
      <w:pPr>
        <w:ind w:left="1428" w:hanging="360"/>
      </w:pPr>
    </w:lvl>
    <w:lvl w:ilvl="1" w:tplc="DC1EF80E">
      <w:start w:val="1"/>
      <w:numFmt w:val="lowerLetter"/>
      <w:lvlText w:val="%2."/>
      <w:lvlJc w:val="left"/>
      <w:pPr>
        <w:ind w:left="2148" w:hanging="360"/>
      </w:pPr>
    </w:lvl>
    <w:lvl w:ilvl="2" w:tplc="EA86DDFC">
      <w:start w:val="1"/>
      <w:numFmt w:val="lowerRoman"/>
      <w:lvlText w:val="%3."/>
      <w:lvlJc w:val="right"/>
      <w:pPr>
        <w:ind w:left="2868" w:hanging="180"/>
      </w:pPr>
    </w:lvl>
    <w:lvl w:ilvl="3" w:tplc="9A0EA4C0">
      <w:start w:val="1"/>
      <w:numFmt w:val="decimal"/>
      <w:lvlText w:val="%4."/>
      <w:lvlJc w:val="left"/>
      <w:pPr>
        <w:ind w:left="3588" w:hanging="360"/>
      </w:pPr>
    </w:lvl>
    <w:lvl w:ilvl="4" w:tplc="FE267E40">
      <w:start w:val="1"/>
      <w:numFmt w:val="lowerLetter"/>
      <w:lvlText w:val="%5."/>
      <w:lvlJc w:val="left"/>
      <w:pPr>
        <w:ind w:left="4308" w:hanging="360"/>
      </w:pPr>
    </w:lvl>
    <w:lvl w:ilvl="5" w:tplc="D2E8CE46">
      <w:start w:val="1"/>
      <w:numFmt w:val="lowerRoman"/>
      <w:lvlText w:val="%6."/>
      <w:lvlJc w:val="right"/>
      <w:pPr>
        <w:ind w:left="5028" w:hanging="180"/>
      </w:pPr>
    </w:lvl>
    <w:lvl w:ilvl="6" w:tplc="12C698C4">
      <w:start w:val="1"/>
      <w:numFmt w:val="decimal"/>
      <w:lvlText w:val="%7."/>
      <w:lvlJc w:val="left"/>
      <w:pPr>
        <w:ind w:left="5748" w:hanging="360"/>
      </w:pPr>
    </w:lvl>
    <w:lvl w:ilvl="7" w:tplc="1D9C3D16">
      <w:start w:val="1"/>
      <w:numFmt w:val="lowerLetter"/>
      <w:lvlText w:val="%8."/>
      <w:lvlJc w:val="left"/>
      <w:pPr>
        <w:ind w:left="6468" w:hanging="360"/>
      </w:pPr>
    </w:lvl>
    <w:lvl w:ilvl="8" w:tplc="06F68D2A">
      <w:start w:val="1"/>
      <w:numFmt w:val="lowerRoman"/>
      <w:lvlText w:val="%9."/>
      <w:lvlJc w:val="right"/>
      <w:pPr>
        <w:ind w:left="7188" w:hanging="180"/>
      </w:pPr>
    </w:lvl>
  </w:abstractNum>
  <w:abstractNum w:abstractNumId="1" w15:restartNumberingAfterBreak="0">
    <w:nsid w:val="098B5C3F"/>
    <w:multiLevelType w:val="hybridMultilevel"/>
    <w:tmpl w:val="71CE890E"/>
    <w:lvl w:ilvl="0" w:tplc="BA528042">
      <w:start w:val="1"/>
      <w:numFmt w:val="bullet"/>
      <w:pStyle w:val="parrafovietado1"/>
      <w:lvlText w:val=""/>
      <w:lvlJc w:val="left"/>
      <w:pPr>
        <w:tabs>
          <w:tab w:val="num" w:pos="360"/>
        </w:tabs>
        <w:ind w:left="340" w:hanging="340"/>
      </w:pPr>
      <w:rPr>
        <w:rFonts w:hint="default" w:ascii="Wingdings" w:hAnsi="Wingdings"/>
      </w:rPr>
    </w:lvl>
    <w:lvl w:ilvl="1" w:tplc="0C0A0003">
      <w:start w:val="1"/>
      <w:numFmt w:val="bullet"/>
      <w:lvlText w:val="o"/>
      <w:lvlJc w:val="left"/>
      <w:pPr>
        <w:tabs>
          <w:tab w:val="num" w:pos="1440"/>
        </w:tabs>
        <w:ind w:left="1440" w:hanging="360"/>
      </w:pPr>
      <w:rPr>
        <w:rFonts w:hint="default" w:ascii="Courier New" w:hAnsi="Courier New"/>
      </w:rPr>
    </w:lvl>
    <w:lvl w:ilvl="2" w:tplc="0C0A0005">
      <w:start w:val="1"/>
      <w:numFmt w:val="bullet"/>
      <w:lvlText w:val=""/>
      <w:lvlJc w:val="left"/>
      <w:pPr>
        <w:tabs>
          <w:tab w:val="num" w:pos="2160"/>
        </w:tabs>
        <w:ind w:left="2160" w:hanging="360"/>
      </w:pPr>
      <w:rPr>
        <w:rFonts w:hint="default" w:ascii="Wingdings" w:hAnsi="Wingdings"/>
      </w:rPr>
    </w:lvl>
    <w:lvl w:ilvl="3" w:tplc="0C0A0001">
      <w:start w:val="1"/>
      <w:numFmt w:val="bullet"/>
      <w:lvlText w:val=""/>
      <w:lvlJc w:val="left"/>
      <w:pPr>
        <w:tabs>
          <w:tab w:val="num" w:pos="2880"/>
        </w:tabs>
        <w:ind w:left="2880" w:hanging="360"/>
      </w:pPr>
      <w:rPr>
        <w:rFonts w:hint="default" w:ascii="Symbol" w:hAnsi="Symbol"/>
      </w:rPr>
    </w:lvl>
    <w:lvl w:ilvl="4" w:tplc="0C0A0003">
      <w:start w:val="1"/>
      <w:numFmt w:val="bullet"/>
      <w:lvlText w:val="o"/>
      <w:lvlJc w:val="left"/>
      <w:pPr>
        <w:tabs>
          <w:tab w:val="num" w:pos="3600"/>
        </w:tabs>
        <w:ind w:left="3600" w:hanging="360"/>
      </w:pPr>
      <w:rPr>
        <w:rFonts w:hint="default" w:ascii="Courier New" w:hAnsi="Courier New"/>
      </w:rPr>
    </w:lvl>
    <w:lvl w:ilvl="5" w:tplc="0C0A0005">
      <w:start w:val="1"/>
      <w:numFmt w:val="bullet"/>
      <w:lvlText w:val=""/>
      <w:lvlJc w:val="left"/>
      <w:pPr>
        <w:tabs>
          <w:tab w:val="num" w:pos="4320"/>
        </w:tabs>
        <w:ind w:left="4320" w:hanging="360"/>
      </w:pPr>
      <w:rPr>
        <w:rFonts w:hint="default" w:ascii="Wingdings" w:hAnsi="Wingdings"/>
      </w:rPr>
    </w:lvl>
    <w:lvl w:ilvl="6" w:tplc="0C0A0001">
      <w:start w:val="1"/>
      <w:numFmt w:val="bullet"/>
      <w:lvlText w:val=""/>
      <w:lvlJc w:val="left"/>
      <w:pPr>
        <w:tabs>
          <w:tab w:val="num" w:pos="5040"/>
        </w:tabs>
        <w:ind w:left="5040" w:hanging="360"/>
      </w:pPr>
      <w:rPr>
        <w:rFonts w:hint="default" w:ascii="Symbol" w:hAnsi="Symbol"/>
      </w:rPr>
    </w:lvl>
    <w:lvl w:ilvl="7" w:tplc="0C0A0003">
      <w:start w:val="1"/>
      <w:numFmt w:val="bullet"/>
      <w:lvlText w:val="o"/>
      <w:lvlJc w:val="left"/>
      <w:pPr>
        <w:tabs>
          <w:tab w:val="num" w:pos="5760"/>
        </w:tabs>
        <w:ind w:left="5760" w:hanging="360"/>
      </w:pPr>
      <w:rPr>
        <w:rFonts w:hint="default" w:ascii="Courier New" w:hAnsi="Courier New"/>
      </w:rPr>
    </w:lvl>
    <w:lvl w:ilvl="8" w:tplc="0C0A0005">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127B29E6"/>
    <w:multiLevelType w:val="multilevel"/>
    <w:tmpl w:val="9DB808D8"/>
    <w:lvl w:ilvl="0">
      <w:start w:val="1"/>
      <w:numFmt w:val="decimal"/>
      <w:pStyle w:val="Nivel1"/>
      <w:lvlText w:val="%1."/>
      <w:lvlJc w:val="left"/>
      <w:pPr>
        <w:tabs>
          <w:tab w:val="num" w:pos="360"/>
        </w:tabs>
      </w:pPr>
      <w:rPr>
        <w:rFonts w:cs="Times New Roman"/>
        <w:color w:val="000000"/>
      </w:rPr>
    </w:lvl>
    <w:lvl w:ilvl="1">
      <w:start w:val="1"/>
      <w:numFmt w:val="decimal"/>
      <w:pStyle w:val="Nivel2"/>
      <w:lvlText w:val="%1.%2"/>
      <w:lvlJc w:val="left"/>
      <w:pPr>
        <w:tabs>
          <w:tab w:val="num" w:pos="720"/>
        </w:tabs>
      </w:pPr>
      <w:rPr>
        <w:rFonts w:cs="Times New Roman"/>
      </w:rPr>
    </w:lvl>
    <w:lvl w:ilvl="2">
      <w:start w:val="1"/>
      <w:numFmt w:val="decimal"/>
      <w:pStyle w:val="Nivel3"/>
      <w:lvlText w:val="%1.%2.%3"/>
      <w:lvlJc w:val="left"/>
      <w:pPr>
        <w:tabs>
          <w:tab w:val="num" w:pos="720"/>
        </w:tabs>
      </w:pPr>
      <w:rPr>
        <w:rFonts w:cs="Times New Roman"/>
      </w:rPr>
    </w:lvl>
    <w:lvl w:ilvl="3">
      <w:start w:val="1"/>
      <w:numFmt w:val="lowerLetter"/>
      <w:pStyle w:val="Nivel4"/>
      <w:lvlText w:val="%4."/>
      <w:lvlJc w:val="left"/>
      <w:pPr>
        <w:tabs>
          <w:tab w:val="num" w:pos="360"/>
        </w:tabs>
      </w:pPr>
      <w:rPr>
        <w:rFonts w:cs="Times New Roman"/>
      </w:rPr>
    </w:lvl>
    <w:lvl w:ilvl="4">
      <w:start w:val="1"/>
      <w:numFmt w:val="bullet"/>
      <w:pStyle w:val="Nivel1"/>
      <w:lvlText w:val=""/>
      <w:lvlJc w:val="left"/>
      <w:pPr>
        <w:tabs>
          <w:tab w:val="num" w:pos="360"/>
        </w:tabs>
      </w:pPr>
      <w:rPr>
        <w:rFonts w:hint="default" w:ascii="Symbol" w:hAnsi="Symbol"/>
      </w:rPr>
    </w:lvl>
    <w:lvl w:ilvl="5">
      <w:start w:val="1"/>
      <w:numFmt w:val="none"/>
      <w:lvlText w:val="%1.%2.%3.%4.%5.%6"/>
      <w:lvlJc w:val="left"/>
      <w:pPr>
        <w:tabs>
          <w:tab w:val="num" w:pos="1440"/>
        </w:tabs>
      </w:pPr>
      <w:rPr>
        <w:rFonts w:cs="Times New Roman"/>
      </w:rPr>
    </w:lvl>
    <w:lvl w:ilvl="6">
      <w:start w:val="1"/>
      <w:numFmt w:val="none"/>
      <w:lvlText w:val="%1.%2.%3.%4.%5.%6.%7"/>
      <w:lvlJc w:val="left"/>
      <w:pPr>
        <w:tabs>
          <w:tab w:val="num" w:pos="1440"/>
        </w:tabs>
        <w:ind w:left="1296" w:hanging="1296"/>
      </w:pPr>
      <w:rPr>
        <w:rFonts w:cs="Times New Roman"/>
      </w:rPr>
    </w:lvl>
    <w:lvl w:ilvl="7">
      <w:start w:val="1"/>
      <w:numFmt w:val="none"/>
      <w:lvlText w:val="%1.%2.%3.%4.%5.%6.%7.%8"/>
      <w:lvlJc w:val="left"/>
      <w:pPr>
        <w:tabs>
          <w:tab w:val="num" w:pos="1800"/>
        </w:tabs>
        <w:ind w:left="1440" w:hanging="1440"/>
      </w:pPr>
      <w:rPr>
        <w:rFonts w:cs="Times New Roman"/>
      </w:rPr>
    </w:lvl>
    <w:lvl w:ilvl="8">
      <w:start w:val="1"/>
      <w:numFmt w:val="none"/>
      <w:lvlText w:val="%1.%2.%3.%4.%5.%6.%7.%8.%9"/>
      <w:lvlJc w:val="left"/>
      <w:pPr>
        <w:tabs>
          <w:tab w:val="num" w:pos="1800"/>
        </w:tabs>
        <w:ind w:left="1584" w:hanging="1584"/>
      </w:pPr>
      <w:rPr>
        <w:rFonts w:cs="Times New Roman"/>
      </w:rPr>
    </w:lvl>
  </w:abstractNum>
  <w:abstractNum w:abstractNumId="3" w15:restartNumberingAfterBreak="0">
    <w:nsid w:val="16AD88EE"/>
    <w:multiLevelType w:val="hybridMultilevel"/>
    <w:tmpl w:val="FFFFFFFF"/>
    <w:lvl w:ilvl="0" w:tplc="4C163720">
      <w:start w:val="1"/>
      <w:numFmt w:val="lowerLetter"/>
      <w:lvlText w:val="%1)"/>
      <w:lvlJc w:val="left"/>
      <w:pPr>
        <w:ind w:left="1428" w:hanging="360"/>
      </w:pPr>
    </w:lvl>
    <w:lvl w:ilvl="1" w:tplc="40EC32F0">
      <w:start w:val="1"/>
      <w:numFmt w:val="lowerLetter"/>
      <w:lvlText w:val="%2."/>
      <w:lvlJc w:val="left"/>
      <w:pPr>
        <w:ind w:left="2148" w:hanging="360"/>
      </w:pPr>
    </w:lvl>
    <w:lvl w:ilvl="2" w:tplc="AE62710E">
      <w:start w:val="1"/>
      <w:numFmt w:val="lowerRoman"/>
      <w:lvlText w:val="%3."/>
      <w:lvlJc w:val="right"/>
      <w:pPr>
        <w:ind w:left="2868" w:hanging="180"/>
      </w:pPr>
    </w:lvl>
    <w:lvl w:ilvl="3" w:tplc="A2EA82C2">
      <w:start w:val="1"/>
      <w:numFmt w:val="decimal"/>
      <w:lvlText w:val="%4."/>
      <w:lvlJc w:val="left"/>
      <w:pPr>
        <w:ind w:left="3588" w:hanging="360"/>
      </w:pPr>
    </w:lvl>
    <w:lvl w:ilvl="4" w:tplc="EA9043F2">
      <w:start w:val="1"/>
      <w:numFmt w:val="lowerLetter"/>
      <w:lvlText w:val="%5."/>
      <w:lvlJc w:val="left"/>
      <w:pPr>
        <w:ind w:left="4308" w:hanging="360"/>
      </w:pPr>
    </w:lvl>
    <w:lvl w:ilvl="5" w:tplc="21AAC572">
      <w:start w:val="1"/>
      <w:numFmt w:val="lowerRoman"/>
      <w:lvlText w:val="%6."/>
      <w:lvlJc w:val="right"/>
      <w:pPr>
        <w:ind w:left="5028" w:hanging="180"/>
      </w:pPr>
    </w:lvl>
    <w:lvl w:ilvl="6" w:tplc="44DADCE6">
      <w:start w:val="1"/>
      <w:numFmt w:val="decimal"/>
      <w:lvlText w:val="%7."/>
      <w:lvlJc w:val="left"/>
      <w:pPr>
        <w:ind w:left="5748" w:hanging="360"/>
      </w:pPr>
    </w:lvl>
    <w:lvl w:ilvl="7" w:tplc="26668C6C">
      <w:start w:val="1"/>
      <w:numFmt w:val="lowerLetter"/>
      <w:lvlText w:val="%8."/>
      <w:lvlJc w:val="left"/>
      <w:pPr>
        <w:ind w:left="6468" w:hanging="360"/>
      </w:pPr>
    </w:lvl>
    <w:lvl w:ilvl="8" w:tplc="71FEAC38">
      <w:start w:val="1"/>
      <w:numFmt w:val="lowerRoman"/>
      <w:lvlText w:val="%9."/>
      <w:lvlJc w:val="right"/>
      <w:pPr>
        <w:ind w:left="7188" w:hanging="180"/>
      </w:pPr>
    </w:lvl>
  </w:abstractNum>
  <w:abstractNum w:abstractNumId="4" w15:restartNumberingAfterBreak="0">
    <w:nsid w:val="338D77BA"/>
    <w:multiLevelType w:val="hybridMultilevel"/>
    <w:tmpl w:val="DBB40E7E"/>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5" w15:restartNumberingAfterBreak="0">
    <w:nsid w:val="5C237B61"/>
    <w:multiLevelType w:val="hybridMultilevel"/>
    <w:tmpl w:val="794823B2"/>
    <w:lvl w:ilvl="0" w:tplc="BB66E44C">
      <w:start w:val="1"/>
      <w:numFmt w:val="decimal"/>
      <w:lvlText w:val="%1)"/>
      <w:lvlJc w:val="left"/>
      <w:pPr>
        <w:ind w:left="1080" w:hanging="360"/>
      </w:pPr>
    </w:lvl>
    <w:lvl w:ilvl="1" w:tplc="C77EA376">
      <w:start w:val="1"/>
      <w:numFmt w:val="lowerLetter"/>
      <w:lvlText w:val="%2."/>
      <w:lvlJc w:val="left"/>
      <w:pPr>
        <w:ind w:left="1800" w:hanging="360"/>
      </w:pPr>
    </w:lvl>
    <w:lvl w:ilvl="2" w:tplc="871E04FC">
      <w:start w:val="1"/>
      <w:numFmt w:val="lowerRoman"/>
      <w:lvlText w:val="%3."/>
      <w:lvlJc w:val="right"/>
      <w:pPr>
        <w:ind w:left="2520" w:hanging="180"/>
      </w:pPr>
    </w:lvl>
    <w:lvl w:ilvl="3" w:tplc="79F072AA">
      <w:start w:val="1"/>
      <w:numFmt w:val="decimal"/>
      <w:lvlText w:val="%4."/>
      <w:lvlJc w:val="left"/>
      <w:pPr>
        <w:ind w:left="3240" w:hanging="360"/>
      </w:pPr>
    </w:lvl>
    <w:lvl w:ilvl="4" w:tplc="4EBA9000">
      <w:start w:val="1"/>
      <w:numFmt w:val="lowerLetter"/>
      <w:lvlText w:val="%5."/>
      <w:lvlJc w:val="left"/>
      <w:pPr>
        <w:ind w:left="3960" w:hanging="360"/>
      </w:pPr>
    </w:lvl>
    <w:lvl w:ilvl="5" w:tplc="E4DC7368">
      <w:start w:val="1"/>
      <w:numFmt w:val="lowerRoman"/>
      <w:lvlText w:val="%6."/>
      <w:lvlJc w:val="right"/>
      <w:pPr>
        <w:ind w:left="4680" w:hanging="180"/>
      </w:pPr>
    </w:lvl>
    <w:lvl w:ilvl="6" w:tplc="B68EED74">
      <w:start w:val="1"/>
      <w:numFmt w:val="decimal"/>
      <w:lvlText w:val="%7."/>
      <w:lvlJc w:val="left"/>
      <w:pPr>
        <w:ind w:left="5400" w:hanging="360"/>
      </w:pPr>
    </w:lvl>
    <w:lvl w:ilvl="7" w:tplc="1B04F246">
      <w:start w:val="1"/>
      <w:numFmt w:val="lowerLetter"/>
      <w:lvlText w:val="%8."/>
      <w:lvlJc w:val="left"/>
      <w:pPr>
        <w:ind w:left="6120" w:hanging="360"/>
      </w:pPr>
    </w:lvl>
    <w:lvl w:ilvl="8" w:tplc="2230F08C">
      <w:start w:val="1"/>
      <w:numFmt w:val="lowerRoman"/>
      <w:lvlText w:val="%9."/>
      <w:lvlJc w:val="right"/>
      <w:pPr>
        <w:ind w:left="6840" w:hanging="180"/>
      </w:pPr>
    </w:lvl>
  </w:abstractNum>
  <w:abstractNum w:abstractNumId="6" w15:restartNumberingAfterBreak="0">
    <w:nsid w:val="5D45843E"/>
    <w:multiLevelType w:val="hybridMultilevel"/>
    <w:tmpl w:val="D65296CC"/>
    <w:lvl w:ilvl="0" w:tplc="86669424">
      <w:start w:val="1"/>
      <w:numFmt w:val="decimal"/>
      <w:lvlText w:val="%1)"/>
      <w:lvlJc w:val="left"/>
      <w:pPr>
        <w:ind w:left="720" w:hanging="360"/>
      </w:pPr>
    </w:lvl>
    <w:lvl w:ilvl="1" w:tplc="AD529EAE">
      <w:start w:val="1"/>
      <w:numFmt w:val="lowerLetter"/>
      <w:lvlText w:val="%2."/>
      <w:lvlJc w:val="left"/>
      <w:pPr>
        <w:ind w:left="1440" w:hanging="360"/>
      </w:pPr>
    </w:lvl>
    <w:lvl w:ilvl="2" w:tplc="F36890AE">
      <w:start w:val="1"/>
      <w:numFmt w:val="lowerRoman"/>
      <w:lvlText w:val="%3."/>
      <w:lvlJc w:val="right"/>
      <w:pPr>
        <w:ind w:left="2160" w:hanging="180"/>
      </w:pPr>
    </w:lvl>
    <w:lvl w:ilvl="3" w:tplc="E69EE650">
      <w:start w:val="1"/>
      <w:numFmt w:val="decimal"/>
      <w:lvlText w:val="%4."/>
      <w:lvlJc w:val="left"/>
      <w:pPr>
        <w:ind w:left="2880" w:hanging="360"/>
      </w:pPr>
    </w:lvl>
    <w:lvl w:ilvl="4" w:tplc="484AA44C">
      <w:start w:val="1"/>
      <w:numFmt w:val="lowerLetter"/>
      <w:lvlText w:val="%5."/>
      <w:lvlJc w:val="left"/>
      <w:pPr>
        <w:ind w:left="3600" w:hanging="360"/>
      </w:pPr>
    </w:lvl>
    <w:lvl w:ilvl="5" w:tplc="6600A19C">
      <w:start w:val="1"/>
      <w:numFmt w:val="lowerRoman"/>
      <w:lvlText w:val="%6."/>
      <w:lvlJc w:val="right"/>
      <w:pPr>
        <w:ind w:left="4320" w:hanging="180"/>
      </w:pPr>
    </w:lvl>
    <w:lvl w:ilvl="6" w:tplc="54106AFE">
      <w:start w:val="1"/>
      <w:numFmt w:val="decimal"/>
      <w:lvlText w:val="%7."/>
      <w:lvlJc w:val="left"/>
      <w:pPr>
        <w:ind w:left="5040" w:hanging="360"/>
      </w:pPr>
    </w:lvl>
    <w:lvl w:ilvl="7" w:tplc="F5208C22">
      <w:start w:val="1"/>
      <w:numFmt w:val="lowerLetter"/>
      <w:lvlText w:val="%8."/>
      <w:lvlJc w:val="left"/>
      <w:pPr>
        <w:ind w:left="5760" w:hanging="360"/>
      </w:pPr>
    </w:lvl>
    <w:lvl w:ilvl="8" w:tplc="5BFC2AA8">
      <w:start w:val="1"/>
      <w:numFmt w:val="lowerRoman"/>
      <w:lvlText w:val="%9."/>
      <w:lvlJc w:val="right"/>
      <w:pPr>
        <w:ind w:left="6480" w:hanging="180"/>
      </w:pPr>
    </w:lvl>
  </w:abstractNum>
  <w:abstractNum w:abstractNumId="7" w15:restartNumberingAfterBreak="0">
    <w:nsid w:val="659E14A4"/>
    <w:multiLevelType w:val="hybridMultilevel"/>
    <w:tmpl w:val="FFFFFFFF"/>
    <w:lvl w:ilvl="0" w:tplc="00AC16F8">
      <w:start w:val="1"/>
      <w:numFmt w:val="bullet"/>
      <w:lvlText w:val=""/>
      <w:lvlJc w:val="left"/>
      <w:pPr>
        <w:ind w:left="2136" w:hanging="360"/>
      </w:pPr>
      <w:rPr>
        <w:rFonts w:hint="default" w:ascii="Symbol" w:hAnsi="Symbol"/>
      </w:rPr>
    </w:lvl>
    <w:lvl w:ilvl="1" w:tplc="A014D138">
      <w:start w:val="1"/>
      <w:numFmt w:val="bullet"/>
      <w:lvlText w:val="o"/>
      <w:lvlJc w:val="left"/>
      <w:pPr>
        <w:ind w:left="2856" w:hanging="360"/>
      </w:pPr>
      <w:rPr>
        <w:rFonts w:hint="default" w:ascii="Courier New" w:hAnsi="Courier New"/>
      </w:rPr>
    </w:lvl>
    <w:lvl w:ilvl="2" w:tplc="D38C5A28">
      <w:start w:val="1"/>
      <w:numFmt w:val="bullet"/>
      <w:lvlText w:val=""/>
      <w:lvlJc w:val="left"/>
      <w:pPr>
        <w:ind w:left="3576" w:hanging="360"/>
      </w:pPr>
      <w:rPr>
        <w:rFonts w:hint="default" w:ascii="Wingdings" w:hAnsi="Wingdings"/>
      </w:rPr>
    </w:lvl>
    <w:lvl w:ilvl="3" w:tplc="04720AB6">
      <w:start w:val="1"/>
      <w:numFmt w:val="bullet"/>
      <w:lvlText w:val=""/>
      <w:lvlJc w:val="left"/>
      <w:pPr>
        <w:ind w:left="4296" w:hanging="360"/>
      </w:pPr>
      <w:rPr>
        <w:rFonts w:hint="default" w:ascii="Symbol" w:hAnsi="Symbol"/>
      </w:rPr>
    </w:lvl>
    <w:lvl w:ilvl="4" w:tplc="631EEDD0">
      <w:start w:val="1"/>
      <w:numFmt w:val="bullet"/>
      <w:lvlText w:val="o"/>
      <w:lvlJc w:val="left"/>
      <w:pPr>
        <w:ind w:left="5016" w:hanging="360"/>
      </w:pPr>
      <w:rPr>
        <w:rFonts w:hint="default" w:ascii="Courier New" w:hAnsi="Courier New"/>
      </w:rPr>
    </w:lvl>
    <w:lvl w:ilvl="5" w:tplc="04545394">
      <w:start w:val="1"/>
      <w:numFmt w:val="bullet"/>
      <w:lvlText w:val=""/>
      <w:lvlJc w:val="left"/>
      <w:pPr>
        <w:ind w:left="5736" w:hanging="360"/>
      </w:pPr>
      <w:rPr>
        <w:rFonts w:hint="default" w:ascii="Wingdings" w:hAnsi="Wingdings"/>
      </w:rPr>
    </w:lvl>
    <w:lvl w:ilvl="6" w:tplc="A684ABF6">
      <w:start w:val="1"/>
      <w:numFmt w:val="bullet"/>
      <w:lvlText w:val=""/>
      <w:lvlJc w:val="left"/>
      <w:pPr>
        <w:ind w:left="6456" w:hanging="360"/>
      </w:pPr>
      <w:rPr>
        <w:rFonts w:hint="default" w:ascii="Symbol" w:hAnsi="Symbol"/>
      </w:rPr>
    </w:lvl>
    <w:lvl w:ilvl="7" w:tplc="889AFD5A">
      <w:start w:val="1"/>
      <w:numFmt w:val="bullet"/>
      <w:lvlText w:val="o"/>
      <w:lvlJc w:val="left"/>
      <w:pPr>
        <w:ind w:left="7176" w:hanging="360"/>
      </w:pPr>
      <w:rPr>
        <w:rFonts w:hint="default" w:ascii="Courier New" w:hAnsi="Courier New"/>
      </w:rPr>
    </w:lvl>
    <w:lvl w:ilvl="8" w:tplc="144616E4">
      <w:start w:val="1"/>
      <w:numFmt w:val="bullet"/>
      <w:lvlText w:val=""/>
      <w:lvlJc w:val="left"/>
      <w:pPr>
        <w:ind w:left="7896" w:hanging="360"/>
      </w:pPr>
      <w:rPr>
        <w:rFonts w:hint="default" w:ascii="Wingdings" w:hAnsi="Wingdings"/>
      </w:rPr>
    </w:lvl>
  </w:abstractNum>
  <w:abstractNum w:abstractNumId="8" w15:restartNumberingAfterBreak="0">
    <w:nsid w:val="66F1FC49"/>
    <w:multiLevelType w:val="multilevel"/>
    <w:tmpl w:val="FFFFFFFF"/>
    <w:lvl w:ilvl="0">
      <w:start w:val="1"/>
      <w:numFmt w:val="decimal"/>
      <w:lvlText w:val="%1."/>
      <w:lvlJc w:val="left"/>
      <w:pPr>
        <w:ind w:left="2508" w:hanging="360"/>
      </w:pPr>
    </w:lvl>
    <w:lvl w:ilvl="1">
      <w:start w:val="1"/>
      <w:numFmt w:val="decimal"/>
      <w:lvlText w:val="%1.%2."/>
      <w:lvlJc w:val="left"/>
      <w:pPr>
        <w:ind w:left="3228" w:hanging="360"/>
      </w:pPr>
    </w:lvl>
    <w:lvl w:ilvl="2">
      <w:start w:val="1"/>
      <w:numFmt w:val="decimal"/>
      <w:lvlText w:val="%1.%2.%3."/>
      <w:lvlJc w:val="left"/>
      <w:pPr>
        <w:ind w:left="3948" w:hanging="180"/>
      </w:pPr>
    </w:lvl>
    <w:lvl w:ilvl="3">
      <w:start w:val="1"/>
      <w:numFmt w:val="decimal"/>
      <w:lvlText w:val="%1.%2.%3.%4."/>
      <w:lvlJc w:val="left"/>
      <w:pPr>
        <w:ind w:left="4668" w:hanging="360"/>
      </w:pPr>
    </w:lvl>
    <w:lvl w:ilvl="4">
      <w:start w:val="1"/>
      <w:numFmt w:val="decimal"/>
      <w:lvlText w:val="%1.%2.%3.%4.%5."/>
      <w:lvlJc w:val="left"/>
      <w:pPr>
        <w:ind w:left="5388" w:hanging="360"/>
      </w:pPr>
    </w:lvl>
    <w:lvl w:ilvl="5">
      <w:start w:val="1"/>
      <w:numFmt w:val="decimal"/>
      <w:lvlText w:val="%1.%2.%3.%4.%5.%6."/>
      <w:lvlJc w:val="left"/>
      <w:pPr>
        <w:ind w:left="6108" w:hanging="180"/>
      </w:pPr>
    </w:lvl>
    <w:lvl w:ilvl="6">
      <w:start w:val="1"/>
      <w:numFmt w:val="decimal"/>
      <w:lvlText w:val="%1.%2.%3.%4.%5.%6.%7."/>
      <w:lvlJc w:val="left"/>
      <w:pPr>
        <w:ind w:left="6828" w:hanging="360"/>
      </w:pPr>
    </w:lvl>
    <w:lvl w:ilvl="7">
      <w:start w:val="1"/>
      <w:numFmt w:val="decimal"/>
      <w:lvlText w:val="%1.%2.%3.%4.%5.%6.%7.%8."/>
      <w:lvlJc w:val="left"/>
      <w:pPr>
        <w:ind w:left="7548" w:hanging="360"/>
      </w:pPr>
    </w:lvl>
    <w:lvl w:ilvl="8">
      <w:start w:val="1"/>
      <w:numFmt w:val="decimal"/>
      <w:lvlText w:val="%1.%2.%3.%4.%5.%6.%7.%8.%9."/>
      <w:lvlJc w:val="left"/>
      <w:pPr>
        <w:ind w:left="8268" w:hanging="180"/>
      </w:pPr>
    </w:lvl>
  </w:abstractNum>
  <w:abstractNum w:abstractNumId="9" w15:restartNumberingAfterBreak="0">
    <w:nsid w:val="6D32E029"/>
    <w:multiLevelType w:val="multilevel"/>
    <w:tmpl w:val="FFFFFFFF"/>
    <w:lvl w:ilvl="0">
      <w:start w:val="1"/>
      <w:numFmt w:val="decimal"/>
      <w:lvlText w:val="%1."/>
      <w:lvlJc w:val="left"/>
      <w:pPr>
        <w:ind w:left="1092" w:hanging="360"/>
      </w:pPr>
    </w:lvl>
    <w:lvl w:ilvl="1">
      <w:start w:val="1"/>
      <w:numFmt w:val="decimal"/>
      <w:lvlText w:val="%1.%2."/>
      <w:lvlJc w:val="left"/>
      <w:pPr>
        <w:ind w:left="1812" w:hanging="360"/>
      </w:pPr>
    </w:lvl>
    <w:lvl w:ilvl="2">
      <w:start w:val="1"/>
      <w:numFmt w:val="decimal"/>
      <w:lvlText w:val="%1.%2.%3."/>
      <w:lvlJc w:val="left"/>
      <w:pPr>
        <w:ind w:left="2532" w:hanging="180"/>
      </w:pPr>
    </w:lvl>
    <w:lvl w:ilvl="3">
      <w:start w:val="1"/>
      <w:numFmt w:val="decimal"/>
      <w:lvlText w:val="%1.%2.%3.%4."/>
      <w:lvlJc w:val="left"/>
      <w:pPr>
        <w:ind w:left="3252" w:hanging="360"/>
      </w:pPr>
    </w:lvl>
    <w:lvl w:ilvl="4">
      <w:start w:val="1"/>
      <w:numFmt w:val="decimal"/>
      <w:lvlText w:val="%1.%2.%3.%4.%5."/>
      <w:lvlJc w:val="left"/>
      <w:pPr>
        <w:ind w:left="3972" w:hanging="360"/>
      </w:pPr>
    </w:lvl>
    <w:lvl w:ilvl="5">
      <w:start w:val="1"/>
      <w:numFmt w:val="decimal"/>
      <w:lvlText w:val="%1.%2.%3.%4.%5.%6."/>
      <w:lvlJc w:val="left"/>
      <w:pPr>
        <w:ind w:left="4692" w:hanging="180"/>
      </w:pPr>
    </w:lvl>
    <w:lvl w:ilvl="6">
      <w:start w:val="1"/>
      <w:numFmt w:val="decimal"/>
      <w:lvlText w:val="%1.%2.%3.%4.%5.%6.%7."/>
      <w:lvlJc w:val="left"/>
      <w:pPr>
        <w:ind w:left="5412" w:hanging="360"/>
      </w:pPr>
    </w:lvl>
    <w:lvl w:ilvl="7">
      <w:start w:val="1"/>
      <w:numFmt w:val="decimal"/>
      <w:lvlText w:val="%1.%2.%3.%4.%5.%6.%7.%8."/>
      <w:lvlJc w:val="left"/>
      <w:pPr>
        <w:ind w:left="6132" w:hanging="360"/>
      </w:pPr>
    </w:lvl>
    <w:lvl w:ilvl="8">
      <w:start w:val="1"/>
      <w:numFmt w:val="decimal"/>
      <w:lvlText w:val="%1.%2.%3.%4.%5.%6.%7.%8.%9."/>
      <w:lvlJc w:val="left"/>
      <w:pPr>
        <w:ind w:left="6852" w:hanging="180"/>
      </w:pPr>
    </w:lvl>
  </w:abstractNum>
  <w:abstractNum w:abstractNumId="10" w15:restartNumberingAfterBreak="0">
    <w:nsid w:val="70C94981"/>
    <w:multiLevelType w:val="hybridMultilevel"/>
    <w:tmpl w:val="FFFFFFFF"/>
    <w:lvl w:ilvl="0" w:tplc="5FA2425A">
      <w:start w:val="1"/>
      <w:numFmt w:val="lowerLetter"/>
      <w:lvlText w:val="%1)"/>
      <w:lvlJc w:val="left"/>
      <w:pPr>
        <w:ind w:left="1800" w:hanging="360"/>
      </w:pPr>
    </w:lvl>
    <w:lvl w:ilvl="1" w:tplc="C5246BEE">
      <w:start w:val="1"/>
      <w:numFmt w:val="lowerLetter"/>
      <w:lvlText w:val="%2."/>
      <w:lvlJc w:val="left"/>
      <w:pPr>
        <w:ind w:left="2520" w:hanging="360"/>
      </w:pPr>
    </w:lvl>
    <w:lvl w:ilvl="2" w:tplc="EDC40A7E">
      <w:start w:val="1"/>
      <w:numFmt w:val="lowerRoman"/>
      <w:lvlText w:val="%3."/>
      <w:lvlJc w:val="right"/>
      <w:pPr>
        <w:ind w:left="3240" w:hanging="180"/>
      </w:pPr>
    </w:lvl>
    <w:lvl w:ilvl="3" w:tplc="D6D8D642">
      <w:start w:val="1"/>
      <w:numFmt w:val="decimal"/>
      <w:lvlText w:val="%4."/>
      <w:lvlJc w:val="left"/>
      <w:pPr>
        <w:ind w:left="3960" w:hanging="360"/>
      </w:pPr>
    </w:lvl>
    <w:lvl w:ilvl="4" w:tplc="5768B35E">
      <w:start w:val="1"/>
      <w:numFmt w:val="lowerLetter"/>
      <w:lvlText w:val="%5."/>
      <w:lvlJc w:val="left"/>
      <w:pPr>
        <w:ind w:left="4680" w:hanging="360"/>
      </w:pPr>
    </w:lvl>
    <w:lvl w:ilvl="5" w:tplc="A93CF3C0">
      <w:start w:val="1"/>
      <w:numFmt w:val="lowerRoman"/>
      <w:lvlText w:val="%6."/>
      <w:lvlJc w:val="right"/>
      <w:pPr>
        <w:ind w:left="5400" w:hanging="180"/>
      </w:pPr>
    </w:lvl>
    <w:lvl w:ilvl="6" w:tplc="D3CE2F34">
      <w:start w:val="1"/>
      <w:numFmt w:val="decimal"/>
      <w:lvlText w:val="%7."/>
      <w:lvlJc w:val="left"/>
      <w:pPr>
        <w:ind w:left="6120" w:hanging="360"/>
      </w:pPr>
    </w:lvl>
    <w:lvl w:ilvl="7" w:tplc="294EE254">
      <w:start w:val="1"/>
      <w:numFmt w:val="lowerLetter"/>
      <w:lvlText w:val="%8."/>
      <w:lvlJc w:val="left"/>
      <w:pPr>
        <w:ind w:left="6840" w:hanging="360"/>
      </w:pPr>
    </w:lvl>
    <w:lvl w:ilvl="8" w:tplc="699E4202">
      <w:start w:val="1"/>
      <w:numFmt w:val="lowerRoman"/>
      <w:lvlText w:val="%9."/>
      <w:lvlJc w:val="right"/>
      <w:pPr>
        <w:ind w:left="7560" w:hanging="180"/>
      </w:pPr>
    </w:lvl>
  </w:abstractNum>
  <w:abstractNum w:abstractNumId="11" w15:restartNumberingAfterBreak="0">
    <w:nsid w:val="714546AE"/>
    <w:multiLevelType w:val="hybridMultilevel"/>
    <w:tmpl w:val="84E01492"/>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2" w15:restartNumberingAfterBreak="0">
    <w:nsid w:val="73350FD6"/>
    <w:multiLevelType w:val="hybridMultilevel"/>
    <w:tmpl w:val="FFFFFFFF"/>
    <w:lvl w:ilvl="0" w:tplc="3274FCB2">
      <w:start w:val="1"/>
      <w:numFmt w:val="bullet"/>
      <w:lvlText w:val=""/>
      <w:lvlJc w:val="left"/>
      <w:pPr>
        <w:ind w:left="1092" w:hanging="360"/>
      </w:pPr>
      <w:rPr>
        <w:rFonts w:hint="default" w:ascii="Symbol" w:hAnsi="Symbol"/>
      </w:rPr>
    </w:lvl>
    <w:lvl w:ilvl="1" w:tplc="EC04006A">
      <w:start w:val="1"/>
      <w:numFmt w:val="bullet"/>
      <w:lvlText w:val="o"/>
      <w:lvlJc w:val="left"/>
      <w:pPr>
        <w:ind w:left="1812" w:hanging="360"/>
      </w:pPr>
      <w:rPr>
        <w:rFonts w:hint="default" w:ascii="Courier New" w:hAnsi="Courier New"/>
      </w:rPr>
    </w:lvl>
    <w:lvl w:ilvl="2" w:tplc="44E8CF44">
      <w:start w:val="1"/>
      <w:numFmt w:val="bullet"/>
      <w:lvlText w:val=""/>
      <w:lvlJc w:val="left"/>
      <w:pPr>
        <w:ind w:left="2532" w:hanging="360"/>
      </w:pPr>
      <w:rPr>
        <w:rFonts w:hint="default" w:ascii="Wingdings" w:hAnsi="Wingdings"/>
      </w:rPr>
    </w:lvl>
    <w:lvl w:ilvl="3" w:tplc="F822C31A">
      <w:start w:val="1"/>
      <w:numFmt w:val="bullet"/>
      <w:lvlText w:val=""/>
      <w:lvlJc w:val="left"/>
      <w:pPr>
        <w:ind w:left="3252" w:hanging="360"/>
      </w:pPr>
      <w:rPr>
        <w:rFonts w:hint="default" w:ascii="Symbol" w:hAnsi="Symbol"/>
      </w:rPr>
    </w:lvl>
    <w:lvl w:ilvl="4" w:tplc="5AF85068">
      <w:start w:val="1"/>
      <w:numFmt w:val="bullet"/>
      <w:lvlText w:val="o"/>
      <w:lvlJc w:val="left"/>
      <w:pPr>
        <w:ind w:left="3972" w:hanging="360"/>
      </w:pPr>
      <w:rPr>
        <w:rFonts w:hint="default" w:ascii="Courier New" w:hAnsi="Courier New"/>
      </w:rPr>
    </w:lvl>
    <w:lvl w:ilvl="5" w:tplc="06D8CFAA">
      <w:start w:val="1"/>
      <w:numFmt w:val="bullet"/>
      <w:lvlText w:val=""/>
      <w:lvlJc w:val="left"/>
      <w:pPr>
        <w:ind w:left="4692" w:hanging="360"/>
      </w:pPr>
      <w:rPr>
        <w:rFonts w:hint="default" w:ascii="Wingdings" w:hAnsi="Wingdings"/>
      </w:rPr>
    </w:lvl>
    <w:lvl w:ilvl="6" w:tplc="21C4D006">
      <w:start w:val="1"/>
      <w:numFmt w:val="bullet"/>
      <w:lvlText w:val=""/>
      <w:lvlJc w:val="left"/>
      <w:pPr>
        <w:ind w:left="5412" w:hanging="360"/>
      </w:pPr>
      <w:rPr>
        <w:rFonts w:hint="default" w:ascii="Symbol" w:hAnsi="Symbol"/>
      </w:rPr>
    </w:lvl>
    <w:lvl w:ilvl="7" w:tplc="F9C4877C">
      <w:start w:val="1"/>
      <w:numFmt w:val="bullet"/>
      <w:lvlText w:val="o"/>
      <w:lvlJc w:val="left"/>
      <w:pPr>
        <w:ind w:left="6132" w:hanging="360"/>
      </w:pPr>
      <w:rPr>
        <w:rFonts w:hint="default" w:ascii="Courier New" w:hAnsi="Courier New"/>
      </w:rPr>
    </w:lvl>
    <w:lvl w:ilvl="8" w:tplc="061E1F48">
      <w:start w:val="1"/>
      <w:numFmt w:val="bullet"/>
      <w:lvlText w:val=""/>
      <w:lvlJc w:val="left"/>
      <w:pPr>
        <w:ind w:left="6852" w:hanging="360"/>
      </w:pPr>
      <w:rPr>
        <w:rFonts w:hint="default" w:ascii="Wingdings" w:hAnsi="Wingdings"/>
      </w:rPr>
    </w:lvl>
  </w:abstractNum>
  <w:abstractNum w:abstractNumId="13" w15:restartNumberingAfterBreak="0">
    <w:nsid w:val="74E9CAFA"/>
    <w:multiLevelType w:val="hybridMultilevel"/>
    <w:tmpl w:val="FFFFFFFF"/>
    <w:lvl w:ilvl="0" w:tplc="34A29758">
      <w:start w:val="1"/>
      <w:numFmt w:val="lowerLetter"/>
      <w:lvlText w:val="%1)"/>
      <w:lvlJc w:val="left"/>
      <w:pPr>
        <w:ind w:left="1428" w:hanging="360"/>
      </w:pPr>
    </w:lvl>
    <w:lvl w:ilvl="1" w:tplc="85326AFA">
      <w:start w:val="1"/>
      <w:numFmt w:val="lowerLetter"/>
      <w:lvlText w:val="%2."/>
      <w:lvlJc w:val="left"/>
      <w:pPr>
        <w:ind w:left="2148" w:hanging="360"/>
      </w:pPr>
    </w:lvl>
    <w:lvl w:ilvl="2" w:tplc="99FCCF92">
      <w:start w:val="1"/>
      <w:numFmt w:val="lowerRoman"/>
      <w:lvlText w:val="%3."/>
      <w:lvlJc w:val="right"/>
      <w:pPr>
        <w:ind w:left="2868" w:hanging="180"/>
      </w:pPr>
    </w:lvl>
    <w:lvl w:ilvl="3" w:tplc="C5D86D38">
      <w:start w:val="1"/>
      <w:numFmt w:val="decimal"/>
      <w:lvlText w:val="%4."/>
      <w:lvlJc w:val="left"/>
      <w:pPr>
        <w:ind w:left="3588" w:hanging="360"/>
      </w:pPr>
    </w:lvl>
    <w:lvl w:ilvl="4" w:tplc="73FABB80">
      <w:start w:val="1"/>
      <w:numFmt w:val="lowerLetter"/>
      <w:lvlText w:val="%5."/>
      <w:lvlJc w:val="left"/>
      <w:pPr>
        <w:ind w:left="4308" w:hanging="360"/>
      </w:pPr>
    </w:lvl>
    <w:lvl w:ilvl="5" w:tplc="B5E491C0">
      <w:start w:val="1"/>
      <w:numFmt w:val="lowerRoman"/>
      <w:lvlText w:val="%6."/>
      <w:lvlJc w:val="right"/>
      <w:pPr>
        <w:ind w:left="5028" w:hanging="180"/>
      </w:pPr>
    </w:lvl>
    <w:lvl w:ilvl="6" w:tplc="FD404982">
      <w:start w:val="1"/>
      <w:numFmt w:val="decimal"/>
      <w:lvlText w:val="%7."/>
      <w:lvlJc w:val="left"/>
      <w:pPr>
        <w:ind w:left="5748" w:hanging="360"/>
      </w:pPr>
    </w:lvl>
    <w:lvl w:ilvl="7" w:tplc="7974F726">
      <w:start w:val="1"/>
      <w:numFmt w:val="lowerLetter"/>
      <w:lvlText w:val="%8."/>
      <w:lvlJc w:val="left"/>
      <w:pPr>
        <w:ind w:left="6468" w:hanging="360"/>
      </w:pPr>
    </w:lvl>
    <w:lvl w:ilvl="8" w:tplc="1458B13E">
      <w:start w:val="1"/>
      <w:numFmt w:val="lowerRoman"/>
      <w:lvlText w:val="%9."/>
      <w:lvlJc w:val="right"/>
      <w:pPr>
        <w:ind w:left="7188" w:hanging="180"/>
      </w:pPr>
    </w:lvl>
  </w:abstractNum>
  <w:abstractNum w:abstractNumId="14" w15:restartNumberingAfterBreak="0">
    <w:nsid w:val="764E6E73"/>
    <w:multiLevelType w:val="multilevel"/>
    <w:tmpl w:val="03925EBA"/>
    <w:lvl w:ilvl="0">
      <w:start w:val="1"/>
      <w:numFmt w:val="decimal"/>
      <w:lvlText w:val="%1."/>
      <w:lvlJc w:val="left"/>
      <w:pPr>
        <w:ind w:left="1440" w:hanging="360"/>
      </w:pPr>
    </w:lvl>
    <w:lvl w:ilvl="1" w:tentative="1">
      <w:start w:val="1"/>
      <w:numFmt w:val="decimal"/>
      <w:lvlText w:val="%1.%2."/>
      <w:lvlJc w:val="left"/>
      <w:pPr>
        <w:ind w:left="2160" w:hanging="360"/>
      </w:pPr>
    </w:lvl>
    <w:lvl w:ilvl="2" w:tentative="1">
      <w:start w:val="1"/>
      <w:numFmt w:val="decimal"/>
      <w:lvlText w:val="%1.%2.%3."/>
      <w:lvlJc w:val="left"/>
      <w:pPr>
        <w:ind w:left="2880" w:hanging="360"/>
      </w:pPr>
    </w:lvl>
    <w:lvl w:ilvl="3" w:tentative="1">
      <w:start w:val="1"/>
      <w:numFmt w:val="decimal"/>
      <w:lvlText w:val="%1.%2.%3.%4."/>
      <w:lvlJc w:val="left"/>
      <w:pPr>
        <w:ind w:left="3600" w:hanging="360"/>
      </w:pPr>
    </w:lvl>
    <w:lvl w:ilvl="4" w:tentative="1">
      <w:start w:val="1"/>
      <w:numFmt w:val="decimal"/>
      <w:lvlText w:val="%1.%2.%3.%4.%5."/>
      <w:lvlJc w:val="left"/>
      <w:pPr>
        <w:ind w:left="4320" w:hanging="360"/>
      </w:pPr>
    </w:lvl>
    <w:lvl w:ilvl="5" w:tentative="1">
      <w:start w:val="1"/>
      <w:numFmt w:val="decimal"/>
      <w:lvlText w:val="%1.%2.%3.%4.%5.%6."/>
      <w:lvlJc w:val="left"/>
      <w:pPr>
        <w:ind w:left="5040" w:hanging="360"/>
      </w:pPr>
    </w:lvl>
    <w:lvl w:ilvl="6" w:tentative="1">
      <w:start w:val="1"/>
      <w:numFmt w:val="decimal"/>
      <w:lvlText w:val="%1.%2.%3.%4.%5.%6.%7."/>
      <w:lvlJc w:val="left"/>
      <w:pPr>
        <w:ind w:left="5760" w:hanging="360"/>
      </w:pPr>
    </w:lvl>
    <w:lvl w:ilvl="7" w:tentative="1">
      <w:start w:val="1"/>
      <w:numFmt w:val="decimal"/>
      <w:lvlText w:val="%1.%2.%3.%4.%5.%6.%7.%8."/>
      <w:lvlJc w:val="left"/>
      <w:pPr>
        <w:ind w:left="6480" w:hanging="360"/>
      </w:pPr>
    </w:lvl>
    <w:lvl w:ilvl="8" w:tentative="1">
      <w:start w:val="1"/>
      <w:numFmt w:val="decimal"/>
      <w:lvlText w:val="%1.%2.%3.%4.%5.%6.%7.%8.%9."/>
      <w:lvlJc w:val="left"/>
      <w:pPr>
        <w:ind w:left="7200" w:hanging="360"/>
      </w:pPr>
    </w:lvl>
  </w:abstractNum>
  <w:abstractNum w:abstractNumId="15" w15:restartNumberingAfterBreak="0">
    <w:nsid w:val="7FF44C12"/>
    <w:multiLevelType w:val="multilevel"/>
    <w:tmpl w:val="EEEED440"/>
    <w:lvl w:ilvl="0">
      <w:start w:val="1"/>
      <w:numFmt w:val="decimal"/>
      <w:lvlText w:val="%1."/>
      <w:lvlJc w:val="left"/>
      <w:pPr>
        <w:ind w:left="2136" w:hanging="360"/>
      </w:pPr>
    </w:lvl>
    <w:lvl w:ilvl="1">
      <w:start w:val="1"/>
      <w:numFmt w:val="decimal"/>
      <w:lvlText w:val="%1.%2."/>
      <w:lvlJc w:val="left"/>
      <w:pPr>
        <w:ind w:left="2856" w:hanging="360"/>
      </w:pPr>
    </w:lvl>
    <w:lvl w:ilvl="2">
      <w:start w:val="1"/>
      <w:numFmt w:val="decimal"/>
      <w:lvlText w:val="%1.%2.%3."/>
      <w:lvlJc w:val="left"/>
      <w:pPr>
        <w:ind w:left="3576" w:hanging="180"/>
      </w:pPr>
    </w:lvl>
    <w:lvl w:ilvl="3">
      <w:start w:val="1"/>
      <w:numFmt w:val="decimal"/>
      <w:lvlText w:val="%1.%2.%3.%4."/>
      <w:lvlJc w:val="left"/>
      <w:pPr>
        <w:ind w:left="4296" w:hanging="360"/>
      </w:pPr>
    </w:lvl>
    <w:lvl w:ilvl="4">
      <w:start w:val="1"/>
      <w:numFmt w:val="decimal"/>
      <w:lvlText w:val="%1.%2.%3.%4.%5."/>
      <w:lvlJc w:val="left"/>
      <w:pPr>
        <w:ind w:left="5016" w:hanging="360"/>
      </w:pPr>
    </w:lvl>
    <w:lvl w:ilvl="5">
      <w:start w:val="1"/>
      <w:numFmt w:val="decimal"/>
      <w:lvlText w:val="%1.%2.%3.%4.%5.%6."/>
      <w:lvlJc w:val="left"/>
      <w:pPr>
        <w:ind w:left="5736" w:hanging="180"/>
      </w:pPr>
    </w:lvl>
    <w:lvl w:ilvl="6">
      <w:start w:val="1"/>
      <w:numFmt w:val="decimal"/>
      <w:lvlText w:val="%1.%2.%3.%4.%5.%6.%7."/>
      <w:lvlJc w:val="left"/>
      <w:pPr>
        <w:ind w:left="6456" w:hanging="360"/>
      </w:pPr>
    </w:lvl>
    <w:lvl w:ilvl="7">
      <w:start w:val="1"/>
      <w:numFmt w:val="decimal"/>
      <w:lvlText w:val="%1.%2.%3.%4.%5.%6.%7.%8."/>
      <w:lvlJc w:val="left"/>
      <w:pPr>
        <w:ind w:left="7176" w:hanging="360"/>
      </w:pPr>
    </w:lvl>
    <w:lvl w:ilvl="8">
      <w:start w:val="1"/>
      <w:numFmt w:val="decimal"/>
      <w:lvlText w:val="%1.%2.%3.%4.%5.%6.%7.%8.%9."/>
      <w:lvlJc w:val="left"/>
      <w:pPr>
        <w:ind w:left="7896" w:hanging="180"/>
      </w:pPr>
    </w:lvl>
  </w:abstractNum>
  <w:num w:numId="17">
    <w:abstractNumId w:val="16"/>
  </w:num>
  <w:num w:numId="1">
    <w:abstractNumId w:val="5"/>
  </w:num>
  <w:num w:numId="2">
    <w:abstractNumId w:val="6"/>
  </w:num>
  <w:num w:numId="3">
    <w:abstractNumId w:val="15"/>
  </w:num>
  <w:num w:numId="4">
    <w:abstractNumId w:val="8"/>
  </w:num>
  <w:num w:numId="5">
    <w:abstractNumId w:val="7"/>
  </w:num>
  <w:num w:numId="6">
    <w:abstractNumId w:val="3"/>
  </w:num>
  <w:num w:numId="7">
    <w:abstractNumId w:val="10"/>
  </w:num>
  <w:num w:numId="8">
    <w:abstractNumId w:val="0"/>
  </w:num>
  <w:num w:numId="9">
    <w:abstractNumId w:val="13"/>
  </w:num>
  <w:num w:numId="10">
    <w:abstractNumId w:val="9"/>
  </w:num>
  <w:num w:numId="11">
    <w:abstractNumId w:val="12"/>
  </w:num>
  <w:num w:numId="12">
    <w:abstractNumId w:val="2"/>
  </w:num>
  <w:num w:numId="13">
    <w:abstractNumId w:val="1"/>
  </w:num>
  <w:num w:numId="14">
    <w:abstractNumId w:val="4"/>
  </w:num>
  <w:num w:numId="15">
    <w:abstractNumId w:val="11"/>
  </w:num>
  <w:num w:numId="16">
    <w:abstractNumId w:val="14"/>
  </w:num>
  <w:numIdMacAtCleanup w:val="14"/>
</w:numbering>
</file>

<file path=word/people.xml><?xml version="1.0" encoding="utf-8"?>
<w15:people xmlns:mc="http://schemas.openxmlformats.org/markup-compatibility/2006" xmlns:w15="http://schemas.microsoft.com/office/word/2012/wordml" mc:Ignorable="w15">
  <w15:person w15:author="'BEATRIZ EUGENIA MARIN OSPINA'">
    <w15:presenceInfo w15:providerId="AD" w15:userId="S::bmarin@profesores.uniajc.edu.co::9a6e070a-bb9d-41f9-85a5-b928661f37ac"/>
  </w15:person>
  <w15:person w15:author="'BEATRIZ EUGENIA MARIN OSPINA'">
    <w15:presenceInfo w15:providerId="AD" w15:userId="S::bmarin@profesores.uniajc.edu.co::9a6e070a-bb9d-41f9-85a5-b928661f37a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90"/>
  <w:proofState w:spelling="clean" w:grammar="dirty"/>
  <w:attachedTemplate r:id="rId1"/>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597"/>
    <w:rsid w:val="00000503"/>
    <w:rsid w:val="00001536"/>
    <w:rsid w:val="00011F77"/>
    <w:rsid w:val="0001466D"/>
    <w:rsid w:val="00020338"/>
    <w:rsid w:val="000235C4"/>
    <w:rsid w:val="00025D98"/>
    <w:rsid w:val="0002609C"/>
    <w:rsid w:val="00035E52"/>
    <w:rsid w:val="000374E4"/>
    <w:rsid w:val="000418D0"/>
    <w:rsid w:val="00041E14"/>
    <w:rsid w:val="00043354"/>
    <w:rsid w:val="00044908"/>
    <w:rsid w:val="00057250"/>
    <w:rsid w:val="00057558"/>
    <w:rsid w:val="000579B8"/>
    <w:rsid w:val="0006536C"/>
    <w:rsid w:val="000674C6"/>
    <w:rsid w:val="000728E3"/>
    <w:rsid w:val="000741BF"/>
    <w:rsid w:val="0007457D"/>
    <w:rsid w:val="000765AB"/>
    <w:rsid w:val="00076C0B"/>
    <w:rsid w:val="00083983"/>
    <w:rsid w:val="00086D58"/>
    <w:rsid w:val="00086DEF"/>
    <w:rsid w:val="000A2293"/>
    <w:rsid w:val="000A4100"/>
    <w:rsid w:val="000A6048"/>
    <w:rsid w:val="000A6B5C"/>
    <w:rsid w:val="000B3603"/>
    <w:rsid w:val="000B5BDB"/>
    <w:rsid w:val="000C6DDA"/>
    <w:rsid w:val="000C7640"/>
    <w:rsid w:val="000E0C05"/>
    <w:rsid w:val="000E254F"/>
    <w:rsid w:val="000E452A"/>
    <w:rsid w:val="000E483E"/>
    <w:rsid w:val="000E63EB"/>
    <w:rsid w:val="000E7905"/>
    <w:rsid w:val="000F187B"/>
    <w:rsid w:val="000F266F"/>
    <w:rsid w:val="000F3A54"/>
    <w:rsid w:val="000F4E89"/>
    <w:rsid w:val="000F7648"/>
    <w:rsid w:val="00100C85"/>
    <w:rsid w:val="00104D8D"/>
    <w:rsid w:val="00107269"/>
    <w:rsid w:val="001112AB"/>
    <w:rsid w:val="00116384"/>
    <w:rsid w:val="001168A7"/>
    <w:rsid w:val="00120057"/>
    <w:rsid w:val="001210E3"/>
    <w:rsid w:val="0012695F"/>
    <w:rsid w:val="00130E0A"/>
    <w:rsid w:val="001316DF"/>
    <w:rsid w:val="0013777D"/>
    <w:rsid w:val="00141AC6"/>
    <w:rsid w:val="00143169"/>
    <w:rsid w:val="001511A8"/>
    <w:rsid w:val="00153F3D"/>
    <w:rsid w:val="00156559"/>
    <w:rsid w:val="00157070"/>
    <w:rsid w:val="00157CB7"/>
    <w:rsid w:val="001603B8"/>
    <w:rsid w:val="001613B2"/>
    <w:rsid w:val="0016253B"/>
    <w:rsid w:val="001659CE"/>
    <w:rsid w:val="0017072A"/>
    <w:rsid w:val="001709B9"/>
    <w:rsid w:val="001825C6"/>
    <w:rsid w:val="00184A15"/>
    <w:rsid w:val="0018546E"/>
    <w:rsid w:val="0018768E"/>
    <w:rsid w:val="00194BA2"/>
    <w:rsid w:val="001A2A2D"/>
    <w:rsid w:val="001A5107"/>
    <w:rsid w:val="001A7616"/>
    <w:rsid w:val="001B18C5"/>
    <w:rsid w:val="001B4CB4"/>
    <w:rsid w:val="001B6ADA"/>
    <w:rsid w:val="001C4597"/>
    <w:rsid w:val="001C6442"/>
    <w:rsid w:val="001C644D"/>
    <w:rsid w:val="001D0D7A"/>
    <w:rsid w:val="001D17F6"/>
    <w:rsid w:val="001D249E"/>
    <w:rsid w:val="001D4277"/>
    <w:rsid w:val="001D6230"/>
    <w:rsid w:val="001D6CDF"/>
    <w:rsid w:val="001D6DCD"/>
    <w:rsid w:val="001E125C"/>
    <w:rsid w:val="001E1D2F"/>
    <w:rsid w:val="001E4E66"/>
    <w:rsid w:val="001E612E"/>
    <w:rsid w:val="001F1FD6"/>
    <w:rsid w:val="001F5EEC"/>
    <w:rsid w:val="001F7A28"/>
    <w:rsid w:val="002004FE"/>
    <w:rsid w:val="00203E0C"/>
    <w:rsid w:val="00203F79"/>
    <w:rsid w:val="002072F3"/>
    <w:rsid w:val="00207D14"/>
    <w:rsid w:val="00207DA0"/>
    <w:rsid w:val="00220325"/>
    <w:rsid w:val="00222235"/>
    <w:rsid w:val="00222C09"/>
    <w:rsid w:val="002238CE"/>
    <w:rsid w:val="00235773"/>
    <w:rsid w:val="0024200D"/>
    <w:rsid w:val="0024225A"/>
    <w:rsid w:val="002455C3"/>
    <w:rsid w:val="00246F06"/>
    <w:rsid w:val="002505BD"/>
    <w:rsid w:val="00252A43"/>
    <w:rsid w:val="00257567"/>
    <w:rsid w:val="00260EEB"/>
    <w:rsid w:val="002634DF"/>
    <w:rsid w:val="00266C68"/>
    <w:rsid w:val="0027177F"/>
    <w:rsid w:val="00273974"/>
    <w:rsid w:val="00280CBF"/>
    <w:rsid w:val="00286B8B"/>
    <w:rsid w:val="002917CD"/>
    <w:rsid w:val="002973EC"/>
    <w:rsid w:val="002A4358"/>
    <w:rsid w:val="002A765F"/>
    <w:rsid w:val="002B2ACB"/>
    <w:rsid w:val="002B3597"/>
    <w:rsid w:val="002B5530"/>
    <w:rsid w:val="002C0012"/>
    <w:rsid w:val="002C1F77"/>
    <w:rsid w:val="002C4C3F"/>
    <w:rsid w:val="002C64D3"/>
    <w:rsid w:val="002C7D2B"/>
    <w:rsid w:val="002D28EA"/>
    <w:rsid w:val="002E1C45"/>
    <w:rsid w:val="002E2730"/>
    <w:rsid w:val="002E4908"/>
    <w:rsid w:val="002E726E"/>
    <w:rsid w:val="002E7BB6"/>
    <w:rsid w:val="00300F6B"/>
    <w:rsid w:val="00301609"/>
    <w:rsid w:val="0030470E"/>
    <w:rsid w:val="00304D59"/>
    <w:rsid w:val="00304E1D"/>
    <w:rsid w:val="00311989"/>
    <w:rsid w:val="00314E1A"/>
    <w:rsid w:val="0032050F"/>
    <w:rsid w:val="003205AA"/>
    <w:rsid w:val="00322C14"/>
    <w:rsid w:val="0032303C"/>
    <w:rsid w:val="00325DA4"/>
    <w:rsid w:val="00327CD2"/>
    <w:rsid w:val="00333384"/>
    <w:rsid w:val="00340E8D"/>
    <w:rsid w:val="003419BE"/>
    <w:rsid w:val="00341E26"/>
    <w:rsid w:val="00342020"/>
    <w:rsid w:val="00350171"/>
    <w:rsid w:val="00366D2F"/>
    <w:rsid w:val="003676B2"/>
    <w:rsid w:val="00367C63"/>
    <w:rsid w:val="00373FD0"/>
    <w:rsid w:val="0037567C"/>
    <w:rsid w:val="003803DE"/>
    <w:rsid w:val="00380AEF"/>
    <w:rsid w:val="00384C08"/>
    <w:rsid w:val="0039395D"/>
    <w:rsid w:val="003A0E83"/>
    <w:rsid w:val="003A2D13"/>
    <w:rsid w:val="003A4F90"/>
    <w:rsid w:val="003A77F3"/>
    <w:rsid w:val="003B2ECF"/>
    <w:rsid w:val="003B5EBB"/>
    <w:rsid w:val="003B6BD5"/>
    <w:rsid w:val="003B7D16"/>
    <w:rsid w:val="003C2766"/>
    <w:rsid w:val="003C33E1"/>
    <w:rsid w:val="003C5E1D"/>
    <w:rsid w:val="003D0D04"/>
    <w:rsid w:val="003D58B1"/>
    <w:rsid w:val="003D63AE"/>
    <w:rsid w:val="003E0AE3"/>
    <w:rsid w:val="003E2BB8"/>
    <w:rsid w:val="003E43DC"/>
    <w:rsid w:val="003E4D09"/>
    <w:rsid w:val="003E788E"/>
    <w:rsid w:val="003F1E43"/>
    <w:rsid w:val="003F4248"/>
    <w:rsid w:val="003F6964"/>
    <w:rsid w:val="00400A67"/>
    <w:rsid w:val="004018A9"/>
    <w:rsid w:val="00404921"/>
    <w:rsid w:val="00405A99"/>
    <w:rsid w:val="00414A5D"/>
    <w:rsid w:val="00415CD0"/>
    <w:rsid w:val="00415FA7"/>
    <w:rsid w:val="00422D9A"/>
    <w:rsid w:val="0042428B"/>
    <w:rsid w:val="00436898"/>
    <w:rsid w:val="00440617"/>
    <w:rsid w:val="00442219"/>
    <w:rsid w:val="004431A1"/>
    <w:rsid w:val="004456B3"/>
    <w:rsid w:val="004512BE"/>
    <w:rsid w:val="004565D7"/>
    <w:rsid w:val="00456E4D"/>
    <w:rsid w:val="00457F6F"/>
    <w:rsid w:val="004638D3"/>
    <w:rsid w:val="004715EB"/>
    <w:rsid w:val="00472B92"/>
    <w:rsid w:val="00474FFB"/>
    <w:rsid w:val="00477D84"/>
    <w:rsid w:val="00481BE2"/>
    <w:rsid w:val="0048274D"/>
    <w:rsid w:val="00487897"/>
    <w:rsid w:val="0049515A"/>
    <w:rsid w:val="004965CF"/>
    <w:rsid w:val="004B33DC"/>
    <w:rsid w:val="004B59A5"/>
    <w:rsid w:val="004B6727"/>
    <w:rsid w:val="004B6DDC"/>
    <w:rsid w:val="004C0884"/>
    <w:rsid w:val="004C095A"/>
    <w:rsid w:val="004C529B"/>
    <w:rsid w:val="004C5E10"/>
    <w:rsid w:val="004C692C"/>
    <w:rsid w:val="004D2E29"/>
    <w:rsid w:val="004D33F6"/>
    <w:rsid w:val="004D669F"/>
    <w:rsid w:val="004E14B3"/>
    <w:rsid w:val="004E221E"/>
    <w:rsid w:val="004E7ED7"/>
    <w:rsid w:val="004F4C62"/>
    <w:rsid w:val="004F5C8D"/>
    <w:rsid w:val="004F7DD1"/>
    <w:rsid w:val="004FF3F7"/>
    <w:rsid w:val="00503F21"/>
    <w:rsid w:val="00504744"/>
    <w:rsid w:val="00505199"/>
    <w:rsid w:val="00514B64"/>
    <w:rsid w:val="005201AD"/>
    <w:rsid w:val="0052302A"/>
    <w:rsid w:val="00525BF4"/>
    <w:rsid w:val="0053307B"/>
    <w:rsid w:val="00541886"/>
    <w:rsid w:val="00544AB9"/>
    <w:rsid w:val="00544D07"/>
    <w:rsid w:val="00547D1F"/>
    <w:rsid w:val="00551044"/>
    <w:rsid w:val="005550EB"/>
    <w:rsid w:val="00557845"/>
    <w:rsid w:val="00566DC3"/>
    <w:rsid w:val="00570226"/>
    <w:rsid w:val="00570B40"/>
    <w:rsid w:val="00571BD8"/>
    <w:rsid w:val="005723F9"/>
    <w:rsid w:val="00573A7F"/>
    <w:rsid w:val="00576CE1"/>
    <w:rsid w:val="00583AEA"/>
    <w:rsid w:val="00585117"/>
    <w:rsid w:val="00593994"/>
    <w:rsid w:val="00594180"/>
    <w:rsid w:val="0059690A"/>
    <w:rsid w:val="005A05B5"/>
    <w:rsid w:val="005A1472"/>
    <w:rsid w:val="005B04F8"/>
    <w:rsid w:val="005B08AB"/>
    <w:rsid w:val="005B30E0"/>
    <w:rsid w:val="005B4141"/>
    <w:rsid w:val="005B6246"/>
    <w:rsid w:val="005B65D5"/>
    <w:rsid w:val="005B689E"/>
    <w:rsid w:val="005C4F45"/>
    <w:rsid w:val="005D7962"/>
    <w:rsid w:val="005E4EBD"/>
    <w:rsid w:val="005E5BBD"/>
    <w:rsid w:val="005E76E9"/>
    <w:rsid w:val="005F26C4"/>
    <w:rsid w:val="0060381D"/>
    <w:rsid w:val="00605BD4"/>
    <w:rsid w:val="006111C1"/>
    <w:rsid w:val="00613E7D"/>
    <w:rsid w:val="0062048B"/>
    <w:rsid w:val="00622A97"/>
    <w:rsid w:val="006242F0"/>
    <w:rsid w:val="006321FB"/>
    <w:rsid w:val="00632C9F"/>
    <w:rsid w:val="00632D25"/>
    <w:rsid w:val="0063698A"/>
    <w:rsid w:val="00642738"/>
    <w:rsid w:val="0065026F"/>
    <w:rsid w:val="00651FD5"/>
    <w:rsid w:val="006527F4"/>
    <w:rsid w:val="00652C01"/>
    <w:rsid w:val="00654506"/>
    <w:rsid w:val="00662D01"/>
    <w:rsid w:val="00664E8E"/>
    <w:rsid w:val="006678E5"/>
    <w:rsid w:val="00671DAD"/>
    <w:rsid w:val="00675EC0"/>
    <w:rsid w:val="00676BCA"/>
    <w:rsid w:val="00677750"/>
    <w:rsid w:val="0068617C"/>
    <w:rsid w:val="0069537A"/>
    <w:rsid w:val="006956D4"/>
    <w:rsid w:val="00695778"/>
    <w:rsid w:val="006A0060"/>
    <w:rsid w:val="006A0C10"/>
    <w:rsid w:val="006A39B5"/>
    <w:rsid w:val="006A3AE9"/>
    <w:rsid w:val="006A6457"/>
    <w:rsid w:val="006B6601"/>
    <w:rsid w:val="006C254A"/>
    <w:rsid w:val="006C2A11"/>
    <w:rsid w:val="006C3724"/>
    <w:rsid w:val="006C487F"/>
    <w:rsid w:val="006C4B0A"/>
    <w:rsid w:val="006C6CF2"/>
    <w:rsid w:val="006D13A3"/>
    <w:rsid w:val="006E0244"/>
    <w:rsid w:val="006F19B2"/>
    <w:rsid w:val="006F33FC"/>
    <w:rsid w:val="006F5780"/>
    <w:rsid w:val="00705A89"/>
    <w:rsid w:val="007063F9"/>
    <w:rsid w:val="0071094D"/>
    <w:rsid w:val="007115EF"/>
    <w:rsid w:val="0071605D"/>
    <w:rsid w:val="00720B8B"/>
    <w:rsid w:val="00721B08"/>
    <w:rsid w:val="00721D9D"/>
    <w:rsid w:val="0072209C"/>
    <w:rsid w:val="00723F43"/>
    <w:rsid w:val="007259DA"/>
    <w:rsid w:val="00726874"/>
    <w:rsid w:val="00727DFC"/>
    <w:rsid w:val="00733FC9"/>
    <w:rsid w:val="00737E25"/>
    <w:rsid w:val="007451C3"/>
    <w:rsid w:val="0074602E"/>
    <w:rsid w:val="00746855"/>
    <w:rsid w:val="00746904"/>
    <w:rsid w:val="00752D0F"/>
    <w:rsid w:val="00763C18"/>
    <w:rsid w:val="0076430D"/>
    <w:rsid w:val="007651B9"/>
    <w:rsid w:val="00767411"/>
    <w:rsid w:val="0077B7E7"/>
    <w:rsid w:val="00781041"/>
    <w:rsid w:val="00781B82"/>
    <w:rsid w:val="007848E9"/>
    <w:rsid w:val="00787BF2"/>
    <w:rsid w:val="007912D2"/>
    <w:rsid w:val="0079213D"/>
    <w:rsid w:val="007948EC"/>
    <w:rsid w:val="007A35C3"/>
    <w:rsid w:val="007A5BA6"/>
    <w:rsid w:val="007A699A"/>
    <w:rsid w:val="007A6B01"/>
    <w:rsid w:val="007A77C8"/>
    <w:rsid w:val="007B2A4F"/>
    <w:rsid w:val="007B3DB4"/>
    <w:rsid w:val="007C1379"/>
    <w:rsid w:val="007C355B"/>
    <w:rsid w:val="007C61D0"/>
    <w:rsid w:val="007D11EE"/>
    <w:rsid w:val="007D1A1B"/>
    <w:rsid w:val="007D498F"/>
    <w:rsid w:val="007D6569"/>
    <w:rsid w:val="007D696A"/>
    <w:rsid w:val="007D6F86"/>
    <w:rsid w:val="007E0C64"/>
    <w:rsid w:val="007E0D20"/>
    <w:rsid w:val="007E1D16"/>
    <w:rsid w:val="007E37DB"/>
    <w:rsid w:val="007E46BD"/>
    <w:rsid w:val="007E783E"/>
    <w:rsid w:val="00802A2B"/>
    <w:rsid w:val="00803480"/>
    <w:rsid w:val="00810E12"/>
    <w:rsid w:val="00813052"/>
    <w:rsid w:val="008170A6"/>
    <w:rsid w:val="00826C56"/>
    <w:rsid w:val="00826FFD"/>
    <w:rsid w:val="00831FFF"/>
    <w:rsid w:val="00833400"/>
    <w:rsid w:val="008352FA"/>
    <w:rsid w:val="00835B88"/>
    <w:rsid w:val="008417F5"/>
    <w:rsid w:val="00846F89"/>
    <w:rsid w:val="00847C66"/>
    <w:rsid w:val="00847F5A"/>
    <w:rsid w:val="00851229"/>
    <w:rsid w:val="008614F3"/>
    <w:rsid w:val="00863151"/>
    <w:rsid w:val="008656E1"/>
    <w:rsid w:val="00866321"/>
    <w:rsid w:val="0086755B"/>
    <w:rsid w:val="0087660F"/>
    <w:rsid w:val="00883E82"/>
    <w:rsid w:val="008847B9"/>
    <w:rsid w:val="008A196A"/>
    <w:rsid w:val="008A4047"/>
    <w:rsid w:val="008A58F4"/>
    <w:rsid w:val="008A7B1A"/>
    <w:rsid w:val="008B1BC0"/>
    <w:rsid w:val="008B1DD4"/>
    <w:rsid w:val="008B510C"/>
    <w:rsid w:val="008B6047"/>
    <w:rsid w:val="008B65BA"/>
    <w:rsid w:val="008B65C8"/>
    <w:rsid w:val="008B6844"/>
    <w:rsid w:val="008C34B2"/>
    <w:rsid w:val="008C4F5F"/>
    <w:rsid w:val="008D3ED2"/>
    <w:rsid w:val="008D5482"/>
    <w:rsid w:val="008E2E18"/>
    <w:rsid w:val="008E575D"/>
    <w:rsid w:val="008E6955"/>
    <w:rsid w:val="008F0026"/>
    <w:rsid w:val="008F37B4"/>
    <w:rsid w:val="008F5DFC"/>
    <w:rsid w:val="008F6831"/>
    <w:rsid w:val="009017C4"/>
    <w:rsid w:val="00902CC7"/>
    <w:rsid w:val="00903333"/>
    <w:rsid w:val="009042FB"/>
    <w:rsid w:val="00920932"/>
    <w:rsid w:val="00922B98"/>
    <w:rsid w:val="009314A0"/>
    <w:rsid w:val="00931DD1"/>
    <w:rsid w:val="00933160"/>
    <w:rsid w:val="00933A94"/>
    <w:rsid w:val="00935060"/>
    <w:rsid w:val="00940F99"/>
    <w:rsid w:val="00940FC4"/>
    <w:rsid w:val="0094554D"/>
    <w:rsid w:val="00946045"/>
    <w:rsid w:val="0094724B"/>
    <w:rsid w:val="00951D63"/>
    <w:rsid w:val="00961F8D"/>
    <w:rsid w:val="0096564F"/>
    <w:rsid w:val="00966B5A"/>
    <w:rsid w:val="009720FB"/>
    <w:rsid w:val="00973386"/>
    <w:rsid w:val="00982770"/>
    <w:rsid w:val="00984E4F"/>
    <w:rsid w:val="009861E4"/>
    <w:rsid w:val="00990076"/>
    <w:rsid w:val="009A1FF9"/>
    <w:rsid w:val="009A54C9"/>
    <w:rsid w:val="009B2A67"/>
    <w:rsid w:val="009B469D"/>
    <w:rsid w:val="009B4F56"/>
    <w:rsid w:val="009B6C1A"/>
    <w:rsid w:val="009B773E"/>
    <w:rsid w:val="009C07AD"/>
    <w:rsid w:val="009C12FF"/>
    <w:rsid w:val="009C1926"/>
    <w:rsid w:val="009C412B"/>
    <w:rsid w:val="009C4320"/>
    <w:rsid w:val="009C4927"/>
    <w:rsid w:val="009C6BC0"/>
    <w:rsid w:val="009D2E1E"/>
    <w:rsid w:val="009D4405"/>
    <w:rsid w:val="009D484D"/>
    <w:rsid w:val="009D4A2D"/>
    <w:rsid w:val="009E06F3"/>
    <w:rsid w:val="009E18D7"/>
    <w:rsid w:val="009E4FF7"/>
    <w:rsid w:val="009F5660"/>
    <w:rsid w:val="00A00482"/>
    <w:rsid w:val="00A00AE4"/>
    <w:rsid w:val="00A01B71"/>
    <w:rsid w:val="00A02F87"/>
    <w:rsid w:val="00A04900"/>
    <w:rsid w:val="00A07CE3"/>
    <w:rsid w:val="00A15454"/>
    <w:rsid w:val="00A15DF5"/>
    <w:rsid w:val="00A15E6E"/>
    <w:rsid w:val="00A22155"/>
    <w:rsid w:val="00A316BB"/>
    <w:rsid w:val="00A31A8B"/>
    <w:rsid w:val="00A31F56"/>
    <w:rsid w:val="00A3445E"/>
    <w:rsid w:val="00A36AEA"/>
    <w:rsid w:val="00A378A6"/>
    <w:rsid w:val="00A40B20"/>
    <w:rsid w:val="00A503D1"/>
    <w:rsid w:val="00A50481"/>
    <w:rsid w:val="00A50571"/>
    <w:rsid w:val="00A513D7"/>
    <w:rsid w:val="00A534DC"/>
    <w:rsid w:val="00A53F7E"/>
    <w:rsid w:val="00A6417C"/>
    <w:rsid w:val="00A66444"/>
    <w:rsid w:val="00A67FCA"/>
    <w:rsid w:val="00A72998"/>
    <w:rsid w:val="00A768B6"/>
    <w:rsid w:val="00A812A9"/>
    <w:rsid w:val="00A82D46"/>
    <w:rsid w:val="00A86901"/>
    <w:rsid w:val="00A92191"/>
    <w:rsid w:val="00A936EE"/>
    <w:rsid w:val="00A97925"/>
    <w:rsid w:val="00AA127E"/>
    <w:rsid w:val="00AA20A0"/>
    <w:rsid w:val="00AA3E69"/>
    <w:rsid w:val="00AA4A87"/>
    <w:rsid w:val="00AA4AF7"/>
    <w:rsid w:val="00AA56C4"/>
    <w:rsid w:val="00AA5CFD"/>
    <w:rsid w:val="00AB064A"/>
    <w:rsid w:val="00AB17EE"/>
    <w:rsid w:val="00AB2AAF"/>
    <w:rsid w:val="00AB5386"/>
    <w:rsid w:val="00AB6790"/>
    <w:rsid w:val="00AC51EA"/>
    <w:rsid w:val="00AC5335"/>
    <w:rsid w:val="00AC668C"/>
    <w:rsid w:val="00AD1EAE"/>
    <w:rsid w:val="00AD3333"/>
    <w:rsid w:val="00AD4D69"/>
    <w:rsid w:val="00AD4F93"/>
    <w:rsid w:val="00AD7BD3"/>
    <w:rsid w:val="00AE1FB6"/>
    <w:rsid w:val="00AE2644"/>
    <w:rsid w:val="00AE37AC"/>
    <w:rsid w:val="00AE4104"/>
    <w:rsid w:val="00AE74AD"/>
    <w:rsid w:val="00AF0A98"/>
    <w:rsid w:val="00AF2448"/>
    <w:rsid w:val="00B01969"/>
    <w:rsid w:val="00B200DA"/>
    <w:rsid w:val="00B25906"/>
    <w:rsid w:val="00B30B51"/>
    <w:rsid w:val="00B3142D"/>
    <w:rsid w:val="00B34B77"/>
    <w:rsid w:val="00B37562"/>
    <w:rsid w:val="00B37F4A"/>
    <w:rsid w:val="00B51118"/>
    <w:rsid w:val="00B52B9A"/>
    <w:rsid w:val="00B53017"/>
    <w:rsid w:val="00B53D10"/>
    <w:rsid w:val="00B6067C"/>
    <w:rsid w:val="00B62AD7"/>
    <w:rsid w:val="00B63834"/>
    <w:rsid w:val="00B644AF"/>
    <w:rsid w:val="00B71623"/>
    <w:rsid w:val="00B71B94"/>
    <w:rsid w:val="00B72CAA"/>
    <w:rsid w:val="00B73B60"/>
    <w:rsid w:val="00B77DF2"/>
    <w:rsid w:val="00B81F6A"/>
    <w:rsid w:val="00B82E45"/>
    <w:rsid w:val="00B864EA"/>
    <w:rsid w:val="00B86BE7"/>
    <w:rsid w:val="00B873F9"/>
    <w:rsid w:val="00B87DB9"/>
    <w:rsid w:val="00B907C9"/>
    <w:rsid w:val="00B939A7"/>
    <w:rsid w:val="00B96C1D"/>
    <w:rsid w:val="00BA40BB"/>
    <w:rsid w:val="00BB16E6"/>
    <w:rsid w:val="00BB5571"/>
    <w:rsid w:val="00BB5A16"/>
    <w:rsid w:val="00BB6168"/>
    <w:rsid w:val="00BB657F"/>
    <w:rsid w:val="00BC6FC4"/>
    <w:rsid w:val="00BD32E1"/>
    <w:rsid w:val="00BD3A57"/>
    <w:rsid w:val="00BE1494"/>
    <w:rsid w:val="00BE610B"/>
    <w:rsid w:val="00BE6A1D"/>
    <w:rsid w:val="00BE750E"/>
    <w:rsid w:val="00BE7E29"/>
    <w:rsid w:val="00BF0645"/>
    <w:rsid w:val="00BF0F55"/>
    <w:rsid w:val="00BF3AA1"/>
    <w:rsid w:val="00BF7A33"/>
    <w:rsid w:val="00C10D2F"/>
    <w:rsid w:val="00C163DE"/>
    <w:rsid w:val="00C16B0B"/>
    <w:rsid w:val="00C20B9C"/>
    <w:rsid w:val="00C21FFB"/>
    <w:rsid w:val="00C22667"/>
    <w:rsid w:val="00C23790"/>
    <w:rsid w:val="00C23F6E"/>
    <w:rsid w:val="00C23FDD"/>
    <w:rsid w:val="00C30F93"/>
    <w:rsid w:val="00C31113"/>
    <w:rsid w:val="00C32BE8"/>
    <w:rsid w:val="00C37CDE"/>
    <w:rsid w:val="00C4089F"/>
    <w:rsid w:val="00C45DD4"/>
    <w:rsid w:val="00C46A61"/>
    <w:rsid w:val="00C5043E"/>
    <w:rsid w:val="00C50641"/>
    <w:rsid w:val="00C5504F"/>
    <w:rsid w:val="00C57A25"/>
    <w:rsid w:val="00C6116C"/>
    <w:rsid w:val="00C628F6"/>
    <w:rsid w:val="00C64B54"/>
    <w:rsid w:val="00C67D75"/>
    <w:rsid w:val="00C73354"/>
    <w:rsid w:val="00C7461E"/>
    <w:rsid w:val="00C8063D"/>
    <w:rsid w:val="00C84692"/>
    <w:rsid w:val="00C84A8E"/>
    <w:rsid w:val="00C87320"/>
    <w:rsid w:val="00CB0ED1"/>
    <w:rsid w:val="00CB3959"/>
    <w:rsid w:val="00CB3DF4"/>
    <w:rsid w:val="00CB58CA"/>
    <w:rsid w:val="00CC1AC6"/>
    <w:rsid w:val="00CC4777"/>
    <w:rsid w:val="00CC6E64"/>
    <w:rsid w:val="00CC7C14"/>
    <w:rsid w:val="00CD0A58"/>
    <w:rsid w:val="00CD31E3"/>
    <w:rsid w:val="00CD7E64"/>
    <w:rsid w:val="00CE398C"/>
    <w:rsid w:val="00CF1604"/>
    <w:rsid w:val="00CF1873"/>
    <w:rsid w:val="00CF1D51"/>
    <w:rsid w:val="00CF4047"/>
    <w:rsid w:val="00CF64DD"/>
    <w:rsid w:val="00CF7F46"/>
    <w:rsid w:val="00D03460"/>
    <w:rsid w:val="00D03EE9"/>
    <w:rsid w:val="00D056FE"/>
    <w:rsid w:val="00D05B66"/>
    <w:rsid w:val="00D1314A"/>
    <w:rsid w:val="00D164EF"/>
    <w:rsid w:val="00D24892"/>
    <w:rsid w:val="00D2501A"/>
    <w:rsid w:val="00D25810"/>
    <w:rsid w:val="00D3107C"/>
    <w:rsid w:val="00D31DFE"/>
    <w:rsid w:val="00D32C6C"/>
    <w:rsid w:val="00D338EB"/>
    <w:rsid w:val="00D415F0"/>
    <w:rsid w:val="00D43A01"/>
    <w:rsid w:val="00D52B1B"/>
    <w:rsid w:val="00D55836"/>
    <w:rsid w:val="00D60790"/>
    <w:rsid w:val="00D60EF7"/>
    <w:rsid w:val="00D615C4"/>
    <w:rsid w:val="00D61C76"/>
    <w:rsid w:val="00D61FB2"/>
    <w:rsid w:val="00D72882"/>
    <w:rsid w:val="00D73DD2"/>
    <w:rsid w:val="00D748EF"/>
    <w:rsid w:val="00D761E5"/>
    <w:rsid w:val="00D7699A"/>
    <w:rsid w:val="00D77B7C"/>
    <w:rsid w:val="00D8094B"/>
    <w:rsid w:val="00D80F57"/>
    <w:rsid w:val="00D85759"/>
    <w:rsid w:val="00D86BC1"/>
    <w:rsid w:val="00D90268"/>
    <w:rsid w:val="00D917D0"/>
    <w:rsid w:val="00D93A38"/>
    <w:rsid w:val="00DA457E"/>
    <w:rsid w:val="00DA60AD"/>
    <w:rsid w:val="00DA6C22"/>
    <w:rsid w:val="00DB009E"/>
    <w:rsid w:val="00DB2DF9"/>
    <w:rsid w:val="00DB522E"/>
    <w:rsid w:val="00DB63A4"/>
    <w:rsid w:val="00DC387D"/>
    <w:rsid w:val="00DC5F1C"/>
    <w:rsid w:val="00DD0900"/>
    <w:rsid w:val="00DE192B"/>
    <w:rsid w:val="00DE57E9"/>
    <w:rsid w:val="00DE62EB"/>
    <w:rsid w:val="00DE6E79"/>
    <w:rsid w:val="00DF02F6"/>
    <w:rsid w:val="00DF3E60"/>
    <w:rsid w:val="00DF5016"/>
    <w:rsid w:val="00DF700A"/>
    <w:rsid w:val="00E00468"/>
    <w:rsid w:val="00E02700"/>
    <w:rsid w:val="00E04118"/>
    <w:rsid w:val="00E07550"/>
    <w:rsid w:val="00E12EDD"/>
    <w:rsid w:val="00E1466B"/>
    <w:rsid w:val="00E15AB3"/>
    <w:rsid w:val="00E16E1D"/>
    <w:rsid w:val="00E17B04"/>
    <w:rsid w:val="00E203A8"/>
    <w:rsid w:val="00E20FF1"/>
    <w:rsid w:val="00E220C4"/>
    <w:rsid w:val="00E24BD6"/>
    <w:rsid w:val="00E25C83"/>
    <w:rsid w:val="00E266CB"/>
    <w:rsid w:val="00E326AA"/>
    <w:rsid w:val="00E32E55"/>
    <w:rsid w:val="00E333AA"/>
    <w:rsid w:val="00E33BB7"/>
    <w:rsid w:val="00E363B0"/>
    <w:rsid w:val="00E37457"/>
    <w:rsid w:val="00E377ED"/>
    <w:rsid w:val="00E40289"/>
    <w:rsid w:val="00E40516"/>
    <w:rsid w:val="00E408EC"/>
    <w:rsid w:val="00E40985"/>
    <w:rsid w:val="00E43F0B"/>
    <w:rsid w:val="00E45ED8"/>
    <w:rsid w:val="00E46809"/>
    <w:rsid w:val="00E50A1D"/>
    <w:rsid w:val="00E5106D"/>
    <w:rsid w:val="00E5785C"/>
    <w:rsid w:val="00E71ED9"/>
    <w:rsid w:val="00E7353B"/>
    <w:rsid w:val="00E739C1"/>
    <w:rsid w:val="00E94119"/>
    <w:rsid w:val="00E944DD"/>
    <w:rsid w:val="00E953BF"/>
    <w:rsid w:val="00EA06B3"/>
    <w:rsid w:val="00EA0806"/>
    <w:rsid w:val="00EA0B59"/>
    <w:rsid w:val="00EA5930"/>
    <w:rsid w:val="00EA627E"/>
    <w:rsid w:val="00EA72F8"/>
    <w:rsid w:val="00EB5BA7"/>
    <w:rsid w:val="00EB6EC8"/>
    <w:rsid w:val="00EC286F"/>
    <w:rsid w:val="00EC28CC"/>
    <w:rsid w:val="00EC2CB9"/>
    <w:rsid w:val="00EC3CBC"/>
    <w:rsid w:val="00EC5F98"/>
    <w:rsid w:val="00ED6D77"/>
    <w:rsid w:val="00EE032A"/>
    <w:rsid w:val="00EE4B81"/>
    <w:rsid w:val="00F02CE5"/>
    <w:rsid w:val="00F06BD0"/>
    <w:rsid w:val="00F1030E"/>
    <w:rsid w:val="00F12D6C"/>
    <w:rsid w:val="00F13F54"/>
    <w:rsid w:val="00F152C5"/>
    <w:rsid w:val="00F22DA3"/>
    <w:rsid w:val="00F23D0C"/>
    <w:rsid w:val="00F25B98"/>
    <w:rsid w:val="00F322D5"/>
    <w:rsid w:val="00F32581"/>
    <w:rsid w:val="00F4625C"/>
    <w:rsid w:val="00F4717B"/>
    <w:rsid w:val="00F500A3"/>
    <w:rsid w:val="00F53C5A"/>
    <w:rsid w:val="00F6612B"/>
    <w:rsid w:val="00F6684A"/>
    <w:rsid w:val="00F70700"/>
    <w:rsid w:val="00F70CB4"/>
    <w:rsid w:val="00F733BA"/>
    <w:rsid w:val="00F74DB2"/>
    <w:rsid w:val="00F74ECA"/>
    <w:rsid w:val="00F76340"/>
    <w:rsid w:val="00F7635F"/>
    <w:rsid w:val="00F76CED"/>
    <w:rsid w:val="00F81A87"/>
    <w:rsid w:val="00F917F8"/>
    <w:rsid w:val="00F92879"/>
    <w:rsid w:val="00F949AC"/>
    <w:rsid w:val="00F959FE"/>
    <w:rsid w:val="00FA0B2B"/>
    <w:rsid w:val="00FA2D0C"/>
    <w:rsid w:val="00FA5103"/>
    <w:rsid w:val="00FA5E42"/>
    <w:rsid w:val="00FA6307"/>
    <w:rsid w:val="00FB164C"/>
    <w:rsid w:val="00FD078D"/>
    <w:rsid w:val="00FD35A6"/>
    <w:rsid w:val="00FE6D87"/>
    <w:rsid w:val="00FE6DA0"/>
    <w:rsid w:val="00FE7A94"/>
    <w:rsid w:val="00FF2B5A"/>
    <w:rsid w:val="00FF2DC3"/>
    <w:rsid w:val="00FF2E10"/>
    <w:rsid w:val="00FF456C"/>
    <w:rsid w:val="012231EC"/>
    <w:rsid w:val="012C27B7"/>
    <w:rsid w:val="012F6BFD"/>
    <w:rsid w:val="0141BD54"/>
    <w:rsid w:val="0143412A"/>
    <w:rsid w:val="018CEA4A"/>
    <w:rsid w:val="01A1E356"/>
    <w:rsid w:val="01BABEB2"/>
    <w:rsid w:val="01DD92D2"/>
    <w:rsid w:val="01FA7059"/>
    <w:rsid w:val="025C2EFA"/>
    <w:rsid w:val="02833C1A"/>
    <w:rsid w:val="02B125A8"/>
    <w:rsid w:val="02CF3F80"/>
    <w:rsid w:val="02D16390"/>
    <w:rsid w:val="02F0C197"/>
    <w:rsid w:val="032B5D9B"/>
    <w:rsid w:val="03579CC9"/>
    <w:rsid w:val="03687940"/>
    <w:rsid w:val="03F50E98"/>
    <w:rsid w:val="046D2202"/>
    <w:rsid w:val="0474C569"/>
    <w:rsid w:val="04850BF3"/>
    <w:rsid w:val="0499C023"/>
    <w:rsid w:val="04B2C56F"/>
    <w:rsid w:val="0528E942"/>
    <w:rsid w:val="05831C8D"/>
    <w:rsid w:val="058CFD9E"/>
    <w:rsid w:val="05B86E3C"/>
    <w:rsid w:val="05BD6EB1"/>
    <w:rsid w:val="05EDD260"/>
    <w:rsid w:val="0604EF46"/>
    <w:rsid w:val="066CA598"/>
    <w:rsid w:val="06B7D3AA"/>
    <w:rsid w:val="06CD28ED"/>
    <w:rsid w:val="0701E770"/>
    <w:rsid w:val="0706B3CD"/>
    <w:rsid w:val="072FCE68"/>
    <w:rsid w:val="0740E453"/>
    <w:rsid w:val="074F61CB"/>
    <w:rsid w:val="0754E130"/>
    <w:rsid w:val="075F9787"/>
    <w:rsid w:val="07690919"/>
    <w:rsid w:val="078E06B3"/>
    <w:rsid w:val="07BD692C"/>
    <w:rsid w:val="07D0572F"/>
    <w:rsid w:val="081E487C"/>
    <w:rsid w:val="084DBC28"/>
    <w:rsid w:val="0855F3B9"/>
    <w:rsid w:val="089DCA8E"/>
    <w:rsid w:val="089F10D6"/>
    <w:rsid w:val="08A4A1F6"/>
    <w:rsid w:val="08AE7956"/>
    <w:rsid w:val="08CDB9C5"/>
    <w:rsid w:val="08DB329A"/>
    <w:rsid w:val="0900630B"/>
    <w:rsid w:val="0900E854"/>
    <w:rsid w:val="09041D56"/>
    <w:rsid w:val="091C2B50"/>
    <w:rsid w:val="0922320A"/>
    <w:rsid w:val="092D01BC"/>
    <w:rsid w:val="093F2736"/>
    <w:rsid w:val="095070AC"/>
    <w:rsid w:val="099E599A"/>
    <w:rsid w:val="09A65168"/>
    <w:rsid w:val="09C8905F"/>
    <w:rsid w:val="09DF79E4"/>
    <w:rsid w:val="09E5127F"/>
    <w:rsid w:val="0A2A55D3"/>
    <w:rsid w:val="0A5B9841"/>
    <w:rsid w:val="0A69336F"/>
    <w:rsid w:val="0AB90EA4"/>
    <w:rsid w:val="0AC4363E"/>
    <w:rsid w:val="0AD62017"/>
    <w:rsid w:val="0AE540D2"/>
    <w:rsid w:val="0AF56330"/>
    <w:rsid w:val="0B15076D"/>
    <w:rsid w:val="0B7EDF9A"/>
    <w:rsid w:val="0B815195"/>
    <w:rsid w:val="0BAACE8D"/>
    <w:rsid w:val="0BF0BAEE"/>
    <w:rsid w:val="0BF7BFF6"/>
    <w:rsid w:val="0C192561"/>
    <w:rsid w:val="0CD7E41C"/>
    <w:rsid w:val="0CFC6488"/>
    <w:rsid w:val="0D057C10"/>
    <w:rsid w:val="0D1A46A3"/>
    <w:rsid w:val="0D33FADE"/>
    <w:rsid w:val="0D59E5E2"/>
    <w:rsid w:val="0D6012B6"/>
    <w:rsid w:val="0D64C284"/>
    <w:rsid w:val="0D6E6973"/>
    <w:rsid w:val="0D7DE8F0"/>
    <w:rsid w:val="0D7EDB38"/>
    <w:rsid w:val="0D9C836E"/>
    <w:rsid w:val="0DB22C43"/>
    <w:rsid w:val="0DB79AC9"/>
    <w:rsid w:val="0E37D796"/>
    <w:rsid w:val="0E4449F7"/>
    <w:rsid w:val="0E80A075"/>
    <w:rsid w:val="0E838D59"/>
    <w:rsid w:val="0EA27D8D"/>
    <w:rsid w:val="0EA3D70D"/>
    <w:rsid w:val="0EC65180"/>
    <w:rsid w:val="0EDED18F"/>
    <w:rsid w:val="0EEFE7F9"/>
    <w:rsid w:val="0EF4984E"/>
    <w:rsid w:val="0EFB8700"/>
    <w:rsid w:val="0F046A1A"/>
    <w:rsid w:val="0F438157"/>
    <w:rsid w:val="0F63E9C1"/>
    <w:rsid w:val="0F741929"/>
    <w:rsid w:val="0F8C4881"/>
    <w:rsid w:val="0F8EB078"/>
    <w:rsid w:val="0FCC2474"/>
    <w:rsid w:val="0FD8C29E"/>
    <w:rsid w:val="1037ACAC"/>
    <w:rsid w:val="106B2514"/>
    <w:rsid w:val="10A284A8"/>
    <w:rsid w:val="10AC6247"/>
    <w:rsid w:val="10D2D36D"/>
    <w:rsid w:val="10D4C6CD"/>
    <w:rsid w:val="114455AA"/>
    <w:rsid w:val="115B306A"/>
    <w:rsid w:val="116458D2"/>
    <w:rsid w:val="11753EDA"/>
    <w:rsid w:val="11780812"/>
    <w:rsid w:val="1180ED51"/>
    <w:rsid w:val="11D7E5D6"/>
    <w:rsid w:val="11EA865C"/>
    <w:rsid w:val="11F2C850"/>
    <w:rsid w:val="121C7D3E"/>
    <w:rsid w:val="121E910D"/>
    <w:rsid w:val="126B6BE6"/>
    <w:rsid w:val="127092B2"/>
    <w:rsid w:val="1274A3CD"/>
    <w:rsid w:val="12923137"/>
    <w:rsid w:val="12C7EEC0"/>
    <w:rsid w:val="12F5ECFD"/>
    <w:rsid w:val="1335DED0"/>
    <w:rsid w:val="13411B02"/>
    <w:rsid w:val="1374D8D7"/>
    <w:rsid w:val="137AD198"/>
    <w:rsid w:val="1398C554"/>
    <w:rsid w:val="13C2FD86"/>
    <w:rsid w:val="13CAC066"/>
    <w:rsid w:val="13EAE0D2"/>
    <w:rsid w:val="13EE2CF5"/>
    <w:rsid w:val="140E8C18"/>
    <w:rsid w:val="14322713"/>
    <w:rsid w:val="14394172"/>
    <w:rsid w:val="144A4A7A"/>
    <w:rsid w:val="14575160"/>
    <w:rsid w:val="14632715"/>
    <w:rsid w:val="148B84B1"/>
    <w:rsid w:val="1492EBE0"/>
    <w:rsid w:val="14EADDF0"/>
    <w:rsid w:val="1563ED49"/>
    <w:rsid w:val="15AFE230"/>
    <w:rsid w:val="15FF3AB3"/>
    <w:rsid w:val="160D893B"/>
    <w:rsid w:val="1620F8B8"/>
    <w:rsid w:val="164CA9E3"/>
    <w:rsid w:val="165BEA5E"/>
    <w:rsid w:val="16A5646E"/>
    <w:rsid w:val="16ACCDEF"/>
    <w:rsid w:val="16C89B26"/>
    <w:rsid w:val="16CAA796"/>
    <w:rsid w:val="1739835E"/>
    <w:rsid w:val="173A7E19"/>
    <w:rsid w:val="176A0062"/>
    <w:rsid w:val="17C53E04"/>
    <w:rsid w:val="17C96771"/>
    <w:rsid w:val="17FC2FDC"/>
    <w:rsid w:val="180D216E"/>
    <w:rsid w:val="18172057"/>
    <w:rsid w:val="1828A66F"/>
    <w:rsid w:val="182EC557"/>
    <w:rsid w:val="1831DBB2"/>
    <w:rsid w:val="183E5285"/>
    <w:rsid w:val="1871D009"/>
    <w:rsid w:val="188213B4"/>
    <w:rsid w:val="18973A7C"/>
    <w:rsid w:val="18981635"/>
    <w:rsid w:val="192E8569"/>
    <w:rsid w:val="19661437"/>
    <w:rsid w:val="198221D1"/>
    <w:rsid w:val="19840931"/>
    <w:rsid w:val="1998F461"/>
    <w:rsid w:val="19AF5DCD"/>
    <w:rsid w:val="1A07AE7A"/>
    <w:rsid w:val="1A435D3F"/>
    <w:rsid w:val="1A6DF155"/>
    <w:rsid w:val="1AB4A921"/>
    <w:rsid w:val="1AB70F21"/>
    <w:rsid w:val="1ADD5E2D"/>
    <w:rsid w:val="1AF0ED34"/>
    <w:rsid w:val="1B299701"/>
    <w:rsid w:val="1B481D6D"/>
    <w:rsid w:val="1B61AA44"/>
    <w:rsid w:val="1B760E78"/>
    <w:rsid w:val="1BBCBEFA"/>
    <w:rsid w:val="1BD5DA8B"/>
    <w:rsid w:val="1C52E852"/>
    <w:rsid w:val="1CBB2364"/>
    <w:rsid w:val="1CEA0779"/>
    <w:rsid w:val="1D1CA3E2"/>
    <w:rsid w:val="1D451E13"/>
    <w:rsid w:val="1D55DD07"/>
    <w:rsid w:val="1DDBEC0B"/>
    <w:rsid w:val="1DE8873E"/>
    <w:rsid w:val="1DFAE893"/>
    <w:rsid w:val="1E05CBCE"/>
    <w:rsid w:val="1E3E154C"/>
    <w:rsid w:val="1E5CD1A9"/>
    <w:rsid w:val="1E74AAFC"/>
    <w:rsid w:val="1E86A361"/>
    <w:rsid w:val="1E934674"/>
    <w:rsid w:val="1E9EA6B0"/>
    <w:rsid w:val="1F17D9C0"/>
    <w:rsid w:val="1F3DEDB8"/>
    <w:rsid w:val="1F3F57E0"/>
    <w:rsid w:val="1F4D6CE8"/>
    <w:rsid w:val="1F6D7759"/>
    <w:rsid w:val="200392BF"/>
    <w:rsid w:val="20654E91"/>
    <w:rsid w:val="20BDA667"/>
    <w:rsid w:val="20F904C3"/>
    <w:rsid w:val="2107F995"/>
    <w:rsid w:val="210DE455"/>
    <w:rsid w:val="21457AA1"/>
    <w:rsid w:val="21A33690"/>
    <w:rsid w:val="21A801B5"/>
    <w:rsid w:val="220E4064"/>
    <w:rsid w:val="224A3A4B"/>
    <w:rsid w:val="22995A28"/>
    <w:rsid w:val="22C1C6B8"/>
    <w:rsid w:val="22DFCC77"/>
    <w:rsid w:val="2343D152"/>
    <w:rsid w:val="237ED632"/>
    <w:rsid w:val="23949A46"/>
    <w:rsid w:val="23B63A98"/>
    <w:rsid w:val="23CFA5F8"/>
    <w:rsid w:val="248A7D24"/>
    <w:rsid w:val="24954C72"/>
    <w:rsid w:val="24A2F0FA"/>
    <w:rsid w:val="24B1B73C"/>
    <w:rsid w:val="24C1E7A2"/>
    <w:rsid w:val="2528FC96"/>
    <w:rsid w:val="253CC8DC"/>
    <w:rsid w:val="2549D044"/>
    <w:rsid w:val="2551B09F"/>
    <w:rsid w:val="256097AA"/>
    <w:rsid w:val="25914364"/>
    <w:rsid w:val="25CEC1DD"/>
    <w:rsid w:val="25FB3189"/>
    <w:rsid w:val="2601C84F"/>
    <w:rsid w:val="261E0F98"/>
    <w:rsid w:val="2649672C"/>
    <w:rsid w:val="26811E9E"/>
    <w:rsid w:val="268D617A"/>
    <w:rsid w:val="26ABF9A9"/>
    <w:rsid w:val="26BF54D6"/>
    <w:rsid w:val="26C3B151"/>
    <w:rsid w:val="26C3C3FD"/>
    <w:rsid w:val="26CB94E7"/>
    <w:rsid w:val="26DD0C20"/>
    <w:rsid w:val="26DD877E"/>
    <w:rsid w:val="26F32656"/>
    <w:rsid w:val="2703756F"/>
    <w:rsid w:val="27C0D88F"/>
    <w:rsid w:val="27C3B743"/>
    <w:rsid w:val="27C9AFA6"/>
    <w:rsid w:val="27CD49C4"/>
    <w:rsid w:val="281B852D"/>
    <w:rsid w:val="28602504"/>
    <w:rsid w:val="28AE84AF"/>
    <w:rsid w:val="28B18D7D"/>
    <w:rsid w:val="28CB90EC"/>
    <w:rsid w:val="28FC6BB0"/>
    <w:rsid w:val="290EE3A9"/>
    <w:rsid w:val="29274D58"/>
    <w:rsid w:val="29333BC9"/>
    <w:rsid w:val="29794B69"/>
    <w:rsid w:val="299F9929"/>
    <w:rsid w:val="29CCF12A"/>
    <w:rsid w:val="29EE17F5"/>
    <w:rsid w:val="2A3CE26F"/>
    <w:rsid w:val="2A681AE2"/>
    <w:rsid w:val="2A6851B7"/>
    <w:rsid w:val="2A7C4825"/>
    <w:rsid w:val="2ABF9841"/>
    <w:rsid w:val="2AD068B9"/>
    <w:rsid w:val="2AD3D804"/>
    <w:rsid w:val="2B2F9E84"/>
    <w:rsid w:val="2B533C21"/>
    <w:rsid w:val="2B668D5E"/>
    <w:rsid w:val="2B79644F"/>
    <w:rsid w:val="2B9CB1FE"/>
    <w:rsid w:val="2BA1D1DA"/>
    <w:rsid w:val="2BBD77FF"/>
    <w:rsid w:val="2BE4AFF7"/>
    <w:rsid w:val="2C41DB50"/>
    <w:rsid w:val="2C79A406"/>
    <w:rsid w:val="2C802AE9"/>
    <w:rsid w:val="2C8FC2F9"/>
    <w:rsid w:val="2C9E750D"/>
    <w:rsid w:val="2CB558F1"/>
    <w:rsid w:val="2CD3C37C"/>
    <w:rsid w:val="2D02B6BA"/>
    <w:rsid w:val="2D02CD66"/>
    <w:rsid w:val="2D03C3C4"/>
    <w:rsid w:val="2D267049"/>
    <w:rsid w:val="2D27A9F8"/>
    <w:rsid w:val="2D39F651"/>
    <w:rsid w:val="2D44259F"/>
    <w:rsid w:val="2D646C5F"/>
    <w:rsid w:val="2D6582FE"/>
    <w:rsid w:val="2D7E1079"/>
    <w:rsid w:val="2D9760D6"/>
    <w:rsid w:val="2D994C7C"/>
    <w:rsid w:val="2DBF73E5"/>
    <w:rsid w:val="2DCAE2AE"/>
    <w:rsid w:val="2E13124C"/>
    <w:rsid w:val="2E13F05F"/>
    <w:rsid w:val="2E53CBFE"/>
    <w:rsid w:val="2E54A381"/>
    <w:rsid w:val="2E5538B1"/>
    <w:rsid w:val="2E884BA9"/>
    <w:rsid w:val="2E90EAC7"/>
    <w:rsid w:val="2EAD631C"/>
    <w:rsid w:val="2EF2D023"/>
    <w:rsid w:val="2F8029A0"/>
    <w:rsid w:val="2F960562"/>
    <w:rsid w:val="2F9FC59C"/>
    <w:rsid w:val="2FB01D90"/>
    <w:rsid w:val="2FF9D179"/>
    <w:rsid w:val="2FFB5DAF"/>
    <w:rsid w:val="3005AD68"/>
    <w:rsid w:val="301C5A8C"/>
    <w:rsid w:val="307D5B00"/>
    <w:rsid w:val="3091EA44"/>
    <w:rsid w:val="30AF2652"/>
    <w:rsid w:val="30AFD302"/>
    <w:rsid w:val="30B7DB6A"/>
    <w:rsid w:val="30E33E6D"/>
    <w:rsid w:val="313101B5"/>
    <w:rsid w:val="313C91A8"/>
    <w:rsid w:val="315A709E"/>
    <w:rsid w:val="317296EF"/>
    <w:rsid w:val="317F6370"/>
    <w:rsid w:val="31812438"/>
    <w:rsid w:val="31E75AE4"/>
    <w:rsid w:val="32112067"/>
    <w:rsid w:val="32714ECD"/>
    <w:rsid w:val="33374AF7"/>
    <w:rsid w:val="3362B1C1"/>
    <w:rsid w:val="3364590B"/>
    <w:rsid w:val="33A1B115"/>
    <w:rsid w:val="33BBD30B"/>
    <w:rsid w:val="33D64F88"/>
    <w:rsid w:val="340E4C1A"/>
    <w:rsid w:val="344B1769"/>
    <w:rsid w:val="3483B32F"/>
    <w:rsid w:val="34D38844"/>
    <w:rsid w:val="3503F664"/>
    <w:rsid w:val="351318E2"/>
    <w:rsid w:val="35B24062"/>
    <w:rsid w:val="36041ACF"/>
    <w:rsid w:val="3696F03B"/>
    <w:rsid w:val="36B62EA0"/>
    <w:rsid w:val="36B7C11D"/>
    <w:rsid w:val="36DF00EE"/>
    <w:rsid w:val="36E80194"/>
    <w:rsid w:val="371170EB"/>
    <w:rsid w:val="3716EAE3"/>
    <w:rsid w:val="37573DE6"/>
    <w:rsid w:val="375A9528"/>
    <w:rsid w:val="3762F2BA"/>
    <w:rsid w:val="37983120"/>
    <w:rsid w:val="379DD9EC"/>
    <w:rsid w:val="37FCA8D3"/>
    <w:rsid w:val="383E14D8"/>
    <w:rsid w:val="384859DD"/>
    <w:rsid w:val="384E4630"/>
    <w:rsid w:val="38668CAB"/>
    <w:rsid w:val="3887396E"/>
    <w:rsid w:val="388C4B3F"/>
    <w:rsid w:val="38A468D7"/>
    <w:rsid w:val="38F10A98"/>
    <w:rsid w:val="38F3689C"/>
    <w:rsid w:val="39023D81"/>
    <w:rsid w:val="390C3D69"/>
    <w:rsid w:val="392E4043"/>
    <w:rsid w:val="394BD090"/>
    <w:rsid w:val="397CA8A8"/>
    <w:rsid w:val="398D28C9"/>
    <w:rsid w:val="399FB249"/>
    <w:rsid w:val="39A865EE"/>
    <w:rsid w:val="3A2C09DE"/>
    <w:rsid w:val="3A38E4C4"/>
    <w:rsid w:val="3A3B0EE3"/>
    <w:rsid w:val="3A479F15"/>
    <w:rsid w:val="3A6107B4"/>
    <w:rsid w:val="3A78C5CD"/>
    <w:rsid w:val="3A7D4BF1"/>
    <w:rsid w:val="3A9D43B0"/>
    <w:rsid w:val="3ACFB018"/>
    <w:rsid w:val="3B07D432"/>
    <w:rsid w:val="3B2C58ED"/>
    <w:rsid w:val="3B2C92BD"/>
    <w:rsid w:val="3B4323D7"/>
    <w:rsid w:val="3B9E498D"/>
    <w:rsid w:val="3BB7BEC4"/>
    <w:rsid w:val="3BED319E"/>
    <w:rsid w:val="3BF731CE"/>
    <w:rsid w:val="3C188F47"/>
    <w:rsid w:val="3C20145D"/>
    <w:rsid w:val="3C3EF24F"/>
    <w:rsid w:val="3C7A61DF"/>
    <w:rsid w:val="3C848656"/>
    <w:rsid w:val="3CD64C39"/>
    <w:rsid w:val="3CECA3A3"/>
    <w:rsid w:val="3CF30D03"/>
    <w:rsid w:val="3D2FF978"/>
    <w:rsid w:val="3DDF3404"/>
    <w:rsid w:val="3DEAA6AD"/>
    <w:rsid w:val="3DFD19DF"/>
    <w:rsid w:val="3E39A7CA"/>
    <w:rsid w:val="3E39CCDE"/>
    <w:rsid w:val="3E46EB7C"/>
    <w:rsid w:val="3E6E27EB"/>
    <w:rsid w:val="3E72BA90"/>
    <w:rsid w:val="3E993A02"/>
    <w:rsid w:val="3EC5DA8B"/>
    <w:rsid w:val="3F35686D"/>
    <w:rsid w:val="3F68DA91"/>
    <w:rsid w:val="3FD957AE"/>
    <w:rsid w:val="3FE072E9"/>
    <w:rsid w:val="3FE86665"/>
    <w:rsid w:val="404E387E"/>
    <w:rsid w:val="40A414C6"/>
    <w:rsid w:val="40AD7A18"/>
    <w:rsid w:val="40EF04B5"/>
    <w:rsid w:val="4118D226"/>
    <w:rsid w:val="412114E4"/>
    <w:rsid w:val="41232654"/>
    <w:rsid w:val="41477193"/>
    <w:rsid w:val="416E80D7"/>
    <w:rsid w:val="417C402E"/>
    <w:rsid w:val="418F6027"/>
    <w:rsid w:val="41B88C4D"/>
    <w:rsid w:val="41BE135A"/>
    <w:rsid w:val="41C10F06"/>
    <w:rsid w:val="41D3ACAB"/>
    <w:rsid w:val="42002394"/>
    <w:rsid w:val="420A77C6"/>
    <w:rsid w:val="42340B95"/>
    <w:rsid w:val="424BFE02"/>
    <w:rsid w:val="427A4CFE"/>
    <w:rsid w:val="42974A72"/>
    <w:rsid w:val="429AF44E"/>
    <w:rsid w:val="42A4F221"/>
    <w:rsid w:val="42CA94D5"/>
    <w:rsid w:val="42CBBA85"/>
    <w:rsid w:val="42E15245"/>
    <w:rsid w:val="42EF4AD7"/>
    <w:rsid w:val="42FA18C4"/>
    <w:rsid w:val="435FB4BD"/>
    <w:rsid w:val="436547FD"/>
    <w:rsid w:val="4394138D"/>
    <w:rsid w:val="439DCE04"/>
    <w:rsid w:val="43CEE8E1"/>
    <w:rsid w:val="440C9ED7"/>
    <w:rsid w:val="441B27E4"/>
    <w:rsid w:val="441D987D"/>
    <w:rsid w:val="442B5477"/>
    <w:rsid w:val="4431E270"/>
    <w:rsid w:val="4432DCD3"/>
    <w:rsid w:val="445A1DAC"/>
    <w:rsid w:val="445EB6F8"/>
    <w:rsid w:val="4464F4CB"/>
    <w:rsid w:val="44880BE9"/>
    <w:rsid w:val="448F0B91"/>
    <w:rsid w:val="4492492A"/>
    <w:rsid w:val="44C73A54"/>
    <w:rsid w:val="44C7780B"/>
    <w:rsid w:val="44E10A29"/>
    <w:rsid w:val="44E597C0"/>
    <w:rsid w:val="44EA6904"/>
    <w:rsid w:val="44F25EE5"/>
    <w:rsid w:val="45049F65"/>
    <w:rsid w:val="45098480"/>
    <w:rsid w:val="4569DCA7"/>
    <w:rsid w:val="456B8AC8"/>
    <w:rsid w:val="45D2265A"/>
    <w:rsid w:val="45E11D6E"/>
    <w:rsid w:val="4608BECA"/>
    <w:rsid w:val="461DFF5B"/>
    <w:rsid w:val="462B0F10"/>
    <w:rsid w:val="46EFD614"/>
    <w:rsid w:val="471398A0"/>
    <w:rsid w:val="471EC995"/>
    <w:rsid w:val="475538FD"/>
    <w:rsid w:val="479459AD"/>
    <w:rsid w:val="47FFB58E"/>
    <w:rsid w:val="48190709"/>
    <w:rsid w:val="48234F91"/>
    <w:rsid w:val="4837FEBB"/>
    <w:rsid w:val="4842BD40"/>
    <w:rsid w:val="4889A1F7"/>
    <w:rsid w:val="489C5594"/>
    <w:rsid w:val="48CA9C8C"/>
    <w:rsid w:val="48EF8623"/>
    <w:rsid w:val="49072882"/>
    <w:rsid w:val="491F5E34"/>
    <w:rsid w:val="495B0901"/>
    <w:rsid w:val="499F8C93"/>
    <w:rsid w:val="49C53EED"/>
    <w:rsid w:val="49DB02E8"/>
    <w:rsid w:val="49FAA657"/>
    <w:rsid w:val="4A0094F8"/>
    <w:rsid w:val="4A12E3FF"/>
    <w:rsid w:val="4A87F117"/>
    <w:rsid w:val="4AC798FC"/>
    <w:rsid w:val="4AF8FA79"/>
    <w:rsid w:val="4AFB1799"/>
    <w:rsid w:val="4B1AD307"/>
    <w:rsid w:val="4B1F7619"/>
    <w:rsid w:val="4B49885E"/>
    <w:rsid w:val="4B4B1542"/>
    <w:rsid w:val="4B5EFD04"/>
    <w:rsid w:val="4B847EAE"/>
    <w:rsid w:val="4BD815FC"/>
    <w:rsid w:val="4BEE5C74"/>
    <w:rsid w:val="4BF61883"/>
    <w:rsid w:val="4C230D9D"/>
    <w:rsid w:val="4C23BDED"/>
    <w:rsid w:val="4C27242A"/>
    <w:rsid w:val="4C46BA53"/>
    <w:rsid w:val="4C4C2A19"/>
    <w:rsid w:val="4C99AB08"/>
    <w:rsid w:val="4C9FBB32"/>
    <w:rsid w:val="4CC78874"/>
    <w:rsid w:val="4CD9EB5D"/>
    <w:rsid w:val="4D118585"/>
    <w:rsid w:val="4D46A00D"/>
    <w:rsid w:val="4D5D83A8"/>
    <w:rsid w:val="4D5E23F2"/>
    <w:rsid w:val="4D716651"/>
    <w:rsid w:val="4D81AA7C"/>
    <w:rsid w:val="4DD8B34E"/>
    <w:rsid w:val="4DF455ED"/>
    <w:rsid w:val="4E04E76D"/>
    <w:rsid w:val="4E11312E"/>
    <w:rsid w:val="4E2C1475"/>
    <w:rsid w:val="4E5E138F"/>
    <w:rsid w:val="4E7789EB"/>
    <w:rsid w:val="4E7FDD6D"/>
    <w:rsid w:val="4EA1C2A8"/>
    <w:rsid w:val="4EDCA176"/>
    <w:rsid w:val="4F00C467"/>
    <w:rsid w:val="4F2EDC40"/>
    <w:rsid w:val="4F83E359"/>
    <w:rsid w:val="4F97B550"/>
    <w:rsid w:val="4FA8FA56"/>
    <w:rsid w:val="5013B785"/>
    <w:rsid w:val="506DF7BB"/>
    <w:rsid w:val="5073FE29"/>
    <w:rsid w:val="509F0944"/>
    <w:rsid w:val="50B103B6"/>
    <w:rsid w:val="50DEE20C"/>
    <w:rsid w:val="50E0E5A9"/>
    <w:rsid w:val="51056CB8"/>
    <w:rsid w:val="511DE63F"/>
    <w:rsid w:val="51596D19"/>
    <w:rsid w:val="51B356B5"/>
    <w:rsid w:val="51C62C1D"/>
    <w:rsid w:val="520767E1"/>
    <w:rsid w:val="522F89A8"/>
    <w:rsid w:val="524E8E11"/>
    <w:rsid w:val="525A9054"/>
    <w:rsid w:val="52C5616B"/>
    <w:rsid w:val="52F32D6D"/>
    <w:rsid w:val="52F77172"/>
    <w:rsid w:val="538BB2E0"/>
    <w:rsid w:val="538BB8B2"/>
    <w:rsid w:val="53A2A165"/>
    <w:rsid w:val="53DF09EC"/>
    <w:rsid w:val="53E3030E"/>
    <w:rsid w:val="53FBE927"/>
    <w:rsid w:val="5402D871"/>
    <w:rsid w:val="5421FCCF"/>
    <w:rsid w:val="543F3878"/>
    <w:rsid w:val="5451E673"/>
    <w:rsid w:val="5457F457"/>
    <w:rsid w:val="548C74C4"/>
    <w:rsid w:val="548D17E3"/>
    <w:rsid w:val="54F4CB8A"/>
    <w:rsid w:val="551B6728"/>
    <w:rsid w:val="55238EF5"/>
    <w:rsid w:val="55263F63"/>
    <w:rsid w:val="55A16157"/>
    <w:rsid w:val="55A79C11"/>
    <w:rsid w:val="55ADCBD7"/>
    <w:rsid w:val="55D65C2D"/>
    <w:rsid w:val="55D78ADD"/>
    <w:rsid w:val="56126E5A"/>
    <w:rsid w:val="56303980"/>
    <w:rsid w:val="5648D625"/>
    <w:rsid w:val="5656EBC7"/>
    <w:rsid w:val="565AB6ED"/>
    <w:rsid w:val="566CD7A9"/>
    <w:rsid w:val="5693DAB8"/>
    <w:rsid w:val="56DBF1E9"/>
    <w:rsid w:val="56E36816"/>
    <w:rsid w:val="57092AA2"/>
    <w:rsid w:val="5710B8CC"/>
    <w:rsid w:val="57406344"/>
    <w:rsid w:val="57544DC7"/>
    <w:rsid w:val="576B0F24"/>
    <w:rsid w:val="57998462"/>
    <w:rsid w:val="57D7FB31"/>
    <w:rsid w:val="57E2448B"/>
    <w:rsid w:val="57F91A18"/>
    <w:rsid w:val="582A7A73"/>
    <w:rsid w:val="583E9D77"/>
    <w:rsid w:val="58415ED0"/>
    <w:rsid w:val="585127AC"/>
    <w:rsid w:val="589700C6"/>
    <w:rsid w:val="5919A674"/>
    <w:rsid w:val="593074B6"/>
    <w:rsid w:val="597217B8"/>
    <w:rsid w:val="597AE793"/>
    <w:rsid w:val="59B7B5FE"/>
    <w:rsid w:val="59EB9F93"/>
    <w:rsid w:val="5A0408AC"/>
    <w:rsid w:val="5A238631"/>
    <w:rsid w:val="5A32F1FA"/>
    <w:rsid w:val="5A45A413"/>
    <w:rsid w:val="5A4616D1"/>
    <w:rsid w:val="5A46F347"/>
    <w:rsid w:val="5A6E18E5"/>
    <w:rsid w:val="5A765879"/>
    <w:rsid w:val="5A9EA864"/>
    <w:rsid w:val="5A9F6449"/>
    <w:rsid w:val="5B0F294C"/>
    <w:rsid w:val="5B239C8A"/>
    <w:rsid w:val="5B27D1E7"/>
    <w:rsid w:val="5B3EA929"/>
    <w:rsid w:val="5B70EC20"/>
    <w:rsid w:val="5BC6037C"/>
    <w:rsid w:val="5BC8AC55"/>
    <w:rsid w:val="5BD412DD"/>
    <w:rsid w:val="5BD9C2E2"/>
    <w:rsid w:val="5BEBD137"/>
    <w:rsid w:val="5BFA56EA"/>
    <w:rsid w:val="5C2FA118"/>
    <w:rsid w:val="5CBEAC29"/>
    <w:rsid w:val="5CD44DB9"/>
    <w:rsid w:val="5CF30D10"/>
    <w:rsid w:val="5D095039"/>
    <w:rsid w:val="5D282F1F"/>
    <w:rsid w:val="5D8B3EE3"/>
    <w:rsid w:val="5DE1585C"/>
    <w:rsid w:val="5E476B41"/>
    <w:rsid w:val="5EE96C8B"/>
    <w:rsid w:val="5F114E6E"/>
    <w:rsid w:val="5F1A5EF1"/>
    <w:rsid w:val="5F61DE3E"/>
    <w:rsid w:val="5F69A13E"/>
    <w:rsid w:val="5F86E112"/>
    <w:rsid w:val="5F9832BA"/>
    <w:rsid w:val="5FB47312"/>
    <w:rsid w:val="5FB8FC7D"/>
    <w:rsid w:val="5FD7A22D"/>
    <w:rsid w:val="6039E449"/>
    <w:rsid w:val="60A3B7A1"/>
    <w:rsid w:val="60CF49E4"/>
    <w:rsid w:val="60D03ECE"/>
    <w:rsid w:val="6112C5C8"/>
    <w:rsid w:val="6132D1D3"/>
    <w:rsid w:val="6140159E"/>
    <w:rsid w:val="614FC337"/>
    <w:rsid w:val="617D5828"/>
    <w:rsid w:val="61B43AB4"/>
    <w:rsid w:val="61B622DB"/>
    <w:rsid w:val="61B6FC1F"/>
    <w:rsid w:val="61DBCD06"/>
    <w:rsid w:val="622A893B"/>
    <w:rsid w:val="623DE39C"/>
    <w:rsid w:val="6243EDD8"/>
    <w:rsid w:val="62571253"/>
    <w:rsid w:val="625F7E0A"/>
    <w:rsid w:val="6279ABAD"/>
    <w:rsid w:val="62BCA005"/>
    <w:rsid w:val="6327A395"/>
    <w:rsid w:val="6362B9B6"/>
    <w:rsid w:val="63A1C327"/>
    <w:rsid w:val="63BF81C7"/>
    <w:rsid w:val="6441CCF4"/>
    <w:rsid w:val="645E6564"/>
    <w:rsid w:val="646828CF"/>
    <w:rsid w:val="64885D11"/>
    <w:rsid w:val="6488B386"/>
    <w:rsid w:val="64901605"/>
    <w:rsid w:val="649DFCB7"/>
    <w:rsid w:val="651420F2"/>
    <w:rsid w:val="6558CD62"/>
    <w:rsid w:val="6573C21E"/>
    <w:rsid w:val="65999F31"/>
    <w:rsid w:val="65C60268"/>
    <w:rsid w:val="65CD4B79"/>
    <w:rsid w:val="65F5200D"/>
    <w:rsid w:val="65FB0A58"/>
    <w:rsid w:val="6640B478"/>
    <w:rsid w:val="664EEC9E"/>
    <w:rsid w:val="66540B93"/>
    <w:rsid w:val="6669DEEA"/>
    <w:rsid w:val="668012E2"/>
    <w:rsid w:val="66E251A6"/>
    <w:rsid w:val="67255AD0"/>
    <w:rsid w:val="673C665E"/>
    <w:rsid w:val="67603685"/>
    <w:rsid w:val="6774AA24"/>
    <w:rsid w:val="67860F1F"/>
    <w:rsid w:val="67885954"/>
    <w:rsid w:val="680C9872"/>
    <w:rsid w:val="686E8B6D"/>
    <w:rsid w:val="6872C42E"/>
    <w:rsid w:val="689D6030"/>
    <w:rsid w:val="68A095DD"/>
    <w:rsid w:val="68E14579"/>
    <w:rsid w:val="69066D50"/>
    <w:rsid w:val="69089168"/>
    <w:rsid w:val="69127380"/>
    <w:rsid w:val="692F03BA"/>
    <w:rsid w:val="69448B45"/>
    <w:rsid w:val="6945447D"/>
    <w:rsid w:val="69AD5818"/>
    <w:rsid w:val="69C887CF"/>
    <w:rsid w:val="69D89C82"/>
    <w:rsid w:val="6A05CC72"/>
    <w:rsid w:val="6A113ACF"/>
    <w:rsid w:val="6A7AB487"/>
    <w:rsid w:val="6A8B3E64"/>
    <w:rsid w:val="6A9B290F"/>
    <w:rsid w:val="6AEA40B1"/>
    <w:rsid w:val="6B3A53B9"/>
    <w:rsid w:val="6B5DD720"/>
    <w:rsid w:val="6B712F7A"/>
    <w:rsid w:val="6B94573A"/>
    <w:rsid w:val="6C14ACA7"/>
    <w:rsid w:val="6C63CD1B"/>
    <w:rsid w:val="6CE0D3DE"/>
    <w:rsid w:val="6D093D25"/>
    <w:rsid w:val="6D4B8551"/>
    <w:rsid w:val="6D5D6B33"/>
    <w:rsid w:val="6D5DA188"/>
    <w:rsid w:val="6DF0DDC2"/>
    <w:rsid w:val="6E76041C"/>
    <w:rsid w:val="6EE96B08"/>
    <w:rsid w:val="6EFF3B1B"/>
    <w:rsid w:val="6F0AB1B5"/>
    <w:rsid w:val="6F56D46C"/>
    <w:rsid w:val="6F6D827E"/>
    <w:rsid w:val="6F8327D9"/>
    <w:rsid w:val="6F85F7CF"/>
    <w:rsid w:val="6F97BE2F"/>
    <w:rsid w:val="6FE62C36"/>
    <w:rsid w:val="6FF92F03"/>
    <w:rsid w:val="70257E2C"/>
    <w:rsid w:val="7061ECE8"/>
    <w:rsid w:val="70CAF377"/>
    <w:rsid w:val="70CB0554"/>
    <w:rsid w:val="70CB15DA"/>
    <w:rsid w:val="71909D36"/>
    <w:rsid w:val="71AB7338"/>
    <w:rsid w:val="71BF3116"/>
    <w:rsid w:val="71C23F78"/>
    <w:rsid w:val="71C724EE"/>
    <w:rsid w:val="71F14EE1"/>
    <w:rsid w:val="721023F1"/>
    <w:rsid w:val="72218B58"/>
    <w:rsid w:val="7226FD5D"/>
    <w:rsid w:val="724331F8"/>
    <w:rsid w:val="724D7B2A"/>
    <w:rsid w:val="7254F7DF"/>
    <w:rsid w:val="727BDA07"/>
    <w:rsid w:val="7298B087"/>
    <w:rsid w:val="72A18679"/>
    <w:rsid w:val="72B69F18"/>
    <w:rsid w:val="72D1E936"/>
    <w:rsid w:val="73146581"/>
    <w:rsid w:val="732094B5"/>
    <w:rsid w:val="73254CD4"/>
    <w:rsid w:val="7328A95E"/>
    <w:rsid w:val="732F877A"/>
    <w:rsid w:val="7366D4F3"/>
    <w:rsid w:val="7368D188"/>
    <w:rsid w:val="736DFEB1"/>
    <w:rsid w:val="7377A14C"/>
    <w:rsid w:val="73C8370A"/>
    <w:rsid w:val="73CF7B4F"/>
    <w:rsid w:val="741036B0"/>
    <w:rsid w:val="741C4600"/>
    <w:rsid w:val="741CF53E"/>
    <w:rsid w:val="7443F12C"/>
    <w:rsid w:val="74A2599D"/>
    <w:rsid w:val="74A7A9C2"/>
    <w:rsid w:val="74B2A138"/>
    <w:rsid w:val="74CE6926"/>
    <w:rsid w:val="756399BC"/>
    <w:rsid w:val="756C77F8"/>
    <w:rsid w:val="759504DA"/>
    <w:rsid w:val="75A39CCC"/>
    <w:rsid w:val="75ADB147"/>
    <w:rsid w:val="75C3A1DC"/>
    <w:rsid w:val="75CD3215"/>
    <w:rsid w:val="75FAD53A"/>
    <w:rsid w:val="75FF08CD"/>
    <w:rsid w:val="76944213"/>
    <w:rsid w:val="76A85C38"/>
    <w:rsid w:val="76F19AEE"/>
    <w:rsid w:val="771F56BE"/>
    <w:rsid w:val="7755780E"/>
    <w:rsid w:val="775E2F38"/>
    <w:rsid w:val="77816B81"/>
    <w:rsid w:val="7785757E"/>
    <w:rsid w:val="779CD582"/>
    <w:rsid w:val="77AED9CE"/>
    <w:rsid w:val="781C6C31"/>
    <w:rsid w:val="78275DB6"/>
    <w:rsid w:val="7837BDC2"/>
    <w:rsid w:val="7898E472"/>
    <w:rsid w:val="78A2437D"/>
    <w:rsid w:val="78AD74AA"/>
    <w:rsid w:val="78BBF97F"/>
    <w:rsid w:val="78FD1DB3"/>
    <w:rsid w:val="794B0690"/>
    <w:rsid w:val="79631082"/>
    <w:rsid w:val="79E789D7"/>
    <w:rsid w:val="79F3AAE6"/>
    <w:rsid w:val="7A05AD03"/>
    <w:rsid w:val="7A1D6BD5"/>
    <w:rsid w:val="7A28B916"/>
    <w:rsid w:val="7A6AA9C5"/>
    <w:rsid w:val="7A88018A"/>
    <w:rsid w:val="7AAD8425"/>
    <w:rsid w:val="7ABA00EE"/>
    <w:rsid w:val="7ACC3459"/>
    <w:rsid w:val="7B4D5468"/>
    <w:rsid w:val="7B9D6BD8"/>
    <w:rsid w:val="7BB7AA29"/>
    <w:rsid w:val="7BCEC7BC"/>
    <w:rsid w:val="7BDB67A1"/>
    <w:rsid w:val="7C1A9FE6"/>
    <w:rsid w:val="7C26B8E8"/>
    <w:rsid w:val="7C8B87AA"/>
    <w:rsid w:val="7C9EAEB1"/>
    <w:rsid w:val="7CA432A9"/>
    <w:rsid w:val="7CA9864B"/>
    <w:rsid w:val="7D1B582B"/>
    <w:rsid w:val="7D2E62C8"/>
    <w:rsid w:val="7DB193A7"/>
    <w:rsid w:val="7DCD77D1"/>
    <w:rsid w:val="7DFD11BB"/>
    <w:rsid w:val="7E22F8C6"/>
    <w:rsid w:val="7E51BB23"/>
    <w:rsid w:val="7E858983"/>
    <w:rsid w:val="7EAA8250"/>
    <w:rsid w:val="7EDE4CAA"/>
    <w:rsid w:val="7EE08FEF"/>
    <w:rsid w:val="7F1D6170"/>
    <w:rsid w:val="7F23E1F3"/>
    <w:rsid w:val="7F4E53AE"/>
    <w:rsid w:val="7F7EC290"/>
    <w:rsid w:val="7FA68DF4"/>
    <w:rsid w:val="7FC61DBD"/>
    <w:rsid w:val="7FE74C99"/>
    <w:rsid w:val="7FFA4BA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4A927F4"/>
  <w15:docId w15:val="{31FFE758-4032-4A65-971F-5FB7E87F9E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Arial" w:hAnsi="Arial" w:eastAsia="Calibri" w:cs="Times New Roman"/>
        <w:lang w:val="es-ES" w:eastAsia="es-E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semiHidden="1" w:unhideWhenUsed="1"/>
    <w:lsdException w:name="heading 7" w:locked="1" w:uiPriority="0" w:semiHidden="1" w:unhideWhenUsed="1"/>
    <w:lsdException w:name="heading 8" w:locked="1" w:uiPriority="0" w:semiHidden="1" w:unhideWhenUsed="1"/>
    <w:lsdException w:name="heading 9" w:locked="1" w:uiPriority="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semiHidden="1" w:unhideWhenUsed="1"/>
    <w:lsdException w:name="toc 2" w:locked="1" w:uiPriority="39" w:semiHidden="1" w:unhideWhenUsed="1"/>
    <w:lsdException w:name="toc 3" w:locked="1" w:uiPriority="39" w:semiHidden="1" w:unhideWhenUsed="1"/>
    <w:lsdException w:name="toc 4" w:locked="1" w:uiPriority="0" w:semiHidden="1" w:unhideWhenUsed="1"/>
    <w:lsdException w:name="toc 5" w:locked="1" w:uiPriority="0" w:semiHidden="1" w:unhideWhenUsed="1"/>
    <w:lsdException w:name="toc 6" w:locked="1" w:uiPriority="0" w:semiHidden="1" w:unhideWhenUsed="1"/>
    <w:lsdException w:name="toc 7" w:locked="1" w:uiPriority="0" w:semiHidden="1" w:unhideWhenUsed="1"/>
    <w:lsdException w:name="toc 8" w:locked="1" w:uiPriority="0" w:semiHidden="1" w:unhideWhenUsed="1"/>
    <w:lsdException w:name="toc 9" w:locked="1" w:uiPriority="0" w:semiHidden="1" w:unhideWhenUsed="1"/>
    <w:lsdException w:name="Normal Indent" w:semiHidden="1" w:unhideWhenUsed="1"/>
    <w:lsdException w:name="footnote text" w:locked="1" w:uiPriority="0" w:semiHidden="1" w:unhideWhenUsed="1"/>
    <w:lsdException w:name="annotation text" w:locked="1" w:semiHidden="1" w:unhideWhenUsed="1"/>
    <w:lsdException w:name="header" w:locked="1" w:semiHidden="1" w:unhideWhenUsed="1"/>
    <w:lsdException w:name="footer" w:locked="1" w:uiPriority="0"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semiHidden="1" w:unhideWhenUsed="1"/>
    <w:lsdException w:name="annotation reference" w:locked="1" w:semiHidden="1" w:unhideWhenUsed="1"/>
    <w:lsdException w:name="line number" w:semiHidden="1" w:unhideWhenUsed="1"/>
    <w:lsdException w:name="page number" w:locked="1"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0"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locked="1" w:uiPriority="0"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uiPriority="0" w:semiHidden="1" w:unhideWhenUsed="1"/>
    <w:lsdException w:name="Hyperlink" w:semiHidden="1" w:unhideWhenUsed="1"/>
    <w:lsdException w:name="FollowedHyperlink" w:locked="1" w:uiPriority="0"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semiHidden="1" w:unhideWhenUsed="1"/>
    <w:lsdException w:name="No List" w:locked="1"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0"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7BD692C"/>
    <w:rPr>
      <w:rFonts w:ascii="Times New Roman" w:hAnsi="Times New Roman"/>
      <w:noProof w:val="0"/>
      <w:sz w:val="24"/>
      <w:szCs w:val="24"/>
      <w:lang w:val="es-CO"/>
    </w:rPr>
    <w:pPr>
      <w:spacing w:line="480" w:lineRule="auto"/>
      <w:ind w:firstLine="720"/>
      <w:jc w:val="both"/>
    </w:pPr>
  </w:style>
  <w:style w:type="paragraph" w:styleId="Ttulo1">
    <w:uiPriority w:val="1"/>
    <w:name w:val="heading 1"/>
    <w:basedOn w:val="Normal"/>
    <w:next w:val="Normal"/>
    <w:link w:val="Ttulo1Car"/>
    <w:qFormat/>
    <w:rsid w:val="07BD692C"/>
    <w:rPr>
      <w:b w:val="1"/>
      <w:bCs w:val="1"/>
    </w:rPr>
    <w:pPr>
      <w:keepNext w:val="1"/>
      <w:keepLines w:val="1"/>
      <w:ind w:firstLine="0"/>
      <w:jc w:val="center"/>
      <w:outlineLvl w:val="0"/>
    </w:pPr>
  </w:style>
  <w:style w:type="paragraph" w:styleId="Ttulo2">
    <w:uiPriority w:val="1"/>
    <w:name w:val="heading 2"/>
    <w:basedOn w:val="Normal"/>
    <w:next w:val="Normal"/>
    <w:link w:val="Ttulo2Car"/>
    <w:qFormat/>
    <w:rsid w:val="07BD692C"/>
    <w:rPr>
      <w:rFonts w:cs="Arial"/>
      <w:b w:val="1"/>
      <w:bCs w:val="1"/>
    </w:rPr>
    <w:pPr>
      <w:keepNext w:val="1"/>
      <w:ind w:left="1080" w:firstLine="0"/>
      <w:outlineLvl w:val="1"/>
    </w:pPr>
  </w:style>
  <w:style w:type="paragraph" w:styleId="Ttulo3">
    <w:uiPriority w:val="1"/>
    <w:name w:val="heading 3"/>
    <w:basedOn w:val="Normal"/>
    <w:next w:val="Normal"/>
    <w:link w:val="Ttulo3Car"/>
    <w:qFormat/>
    <w:rsid w:val="07BD692C"/>
    <w:rPr>
      <w:b w:val="1"/>
      <w:bCs w:val="1"/>
      <w:i w:val="1"/>
      <w:iCs w:val="1"/>
    </w:rPr>
    <w:pPr>
      <w:ind w:firstLine="0"/>
      <w:outlineLvl w:val="2"/>
    </w:pPr>
  </w:style>
  <w:style w:type="paragraph" w:styleId="Ttulo4">
    <w:uiPriority w:val="1"/>
    <w:name w:val="heading 4"/>
    <w:basedOn w:val="Normal"/>
    <w:next w:val="Normal"/>
    <w:link w:val="Ttulo4Car"/>
    <w:qFormat/>
    <w:rsid w:val="07BD692C"/>
    <w:rPr>
      <w:b w:val="1"/>
      <w:bCs w:val="1"/>
    </w:rPr>
    <w:pPr>
      <w:keepNext w:val="1"/>
      <w:outlineLvl w:val="3"/>
    </w:pPr>
  </w:style>
  <w:style w:type="paragraph" w:styleId="Ttulo5">
    <w:uiPriority w:val="1"/>
    <w:name w:val="heading 5"/>
    <w:basedOn w:val="Normal"/>
    <w:next w:val="Normal"/>
    <w:link w:val="Ttulo5Car"/>
    <w:qFormat/>
    <w:rsid w:val="07BD692C"/>
    <w:rPr>
      <w:b w:val="1"/>
      <w:bCs w:val="1"/>
      <w:i w:val="1"/>
      <w:iCs w:val="1"/>
      <w:sz w:val="26"/>
      <w:szCs w:val="26"/>
    </w:rPr>
    <w:pPr>
      <w:outlineLvl w:val="4"/>
    </w:pPr>
  </w:style>
  <w:style w:type="paragraph" w:styleId="Ttulo6">
    <w:uiPriority w:val="1"/>
    <w:name w:val="heading 6"/>
    <w:basedOn w:val="Normal"/>
    <w:next w:val="Normal"/>
    <w:unhideWhenUsed/>
    <w:link w:val="Ttulo6Car"/>
    <w:rsid w:val="07BD692C"/>
    <w:rPr>
      <w:rFonts w:ascii="Cambria" w:hAnsi="Cambria"/>
      <w:i w:val="1"/>
      <w:iCs w:val="1"/>
      <w:color w:val="243F60"/>
    </w:rPr>
    <w:pPr>
      <w:keepNext w:val="1"/>
      <w:keepLines w:val="1"/>
      <w:spacing w:before="200"/>
      <w:outlineLvl w:val="5"/>
    </w:pPr>
  </w:style>
  <w:style w:type="paragraph" w:styleId="Ttulo7">
    <w:uiPriority w:val="1"/>
    <w:name w:val="heading 7"/>
    <w:basedOn w:val="Normal"/>
    <w:next w:val="Normal"/>
    <w:unhideWhenUsed/>
    <w:link w:val="Ttulo7Car"/>
    <w:rsid w:val="07BD692C"/>
    <w:rPr>
      <w:rFonts w:ascii="Cambria" w:hAnsi="Cambria"/>
      <w:i w:val="1"/>
      <w:iCs w:val="1"/>
      <w:color w:val="404040" w:themeColor="text1" w:themeTint="BF" w:themeShade="FF"/>
    </w:rPr>
    <w:pPr>
      <w:keepNext w:val="1"/>
      <w:keepLines w:val="1"/>
      <w:spacing w:before="200"/>
      <w:outlineLvl w:val="6"/>
    </w:pPr>
  </w:style>
  <w:style w:type="paragraph" w:styleId="Ttulo8">
    <w:uiPriority w:val="1"/>
    <w:name w:val="heading 8"/>
    <w:basedOn w:val="Normal"/>
    <w:next w:val="Normal"/>
    <w:unhideWhenUsed/>
    <w:link w:val="Ttulo8Car"/>
    <w:rsid w:val="07BD692C"/>
    <w:rPr>
      <w:rFonts w:ascii="Cambria" w:hAnsi="Cambria"/>
      <w:color w:val="404040" w:themeColor="text1" w:themeTint="BF" w:themeShade="FF"/>
      <w:sz w:val="20"/>
      <w:szCs w:val="20"/>
    </w:rPr>
    <w:pPr>
      <w:keepNext w:val="1"/>
      <w:keepLines w:val="1"/>
      <w:spacing w:before="200"/>
      <w:outlineLvl w:val="7"/>
    </w:pPr>
  </w:style>
  <w:style w:type="paragraph" w:styleId="Ttulo9">
    <w:uiPriority w:val="1"/>
    <w:name w:val="heading 9"/>
    <w:basedOn w:val="Normal"/>
    <w:next w:val="Normal"/>
    <w:unhideWhenUsed/>
    <w:link w:val="Ttulo9Car"/>
    <w:rsid w:val="07BD692C"/>
    <w:rPr>
      <w:rFonts w:ascii="Cambria" w:hAnsi="Cambria"/>
      <w:i w:val="1"/>
      <w:iCs w:val="1"/>
      <w:color w:val="404040" w:themeColor="text1" w:themeTint="BF" w:themeShade="FF"/>
      <w:sz w:val="20"/>
      <w:szCs w:val="20"/>
    </w:rPr>
    <w:pPr>
      <w:keepNext w:val="1"/>
      <w:keepLines w:val="1"/>
      <w:spacing w:before="200"/>
      <w:outlineLvl w:val="8"/>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locked/>
    <w:rsid w:val="00973386"/>
    <w:rPr>
      <w:rFonts w:ascii="Times New Roman" w:hAnsi="Times New Roman"/>
      <w:b/>
      <w:bCs/>
      <w:sz w:val="24"/>
      <w:szCs w:val="28"/>
    </w:rPr>
  </w:style>
  <w:style w:type="character" w:styleId="Ttulo2Car" w:customStyle="1">
    <w:name w:val="Título 2 Car"/>
    <w:link w:val="Ttulo2"/>
    <w:rsid w:val="00B62AD7"/>
    <w:rPr>
      <w:rFonts w:ascii="Times New Roman" w:hAnsi="Times New Roman" w:cs="Arial"/>
      <w:b/>
      <w:bCs/>
      <w:iCs/>
      <w:sz w:val="24"/>
      <w:szCs w:val="24"/>
    </w:rPr>
  </w:style>
  <w:style w:type="character" w:styleId="Ttulo3Car" w:customStyle="1">
    <w:name w:val="Título 3 Car"/>
    <w:link w:val="Ttulo3"/>
    <w:locked/>
    <w:rsid w:val="00E40985"/>
    <w:rPr>
      <w:rFonts w:ascii="Times New Roman" w:hAnsi="Times New Roman"/>
      <w:b/>
      <w:i/>
      <w:sz w:val="24"/>
      <w:szCs w:val="24"/>
    </w:rPr>
  </w:style>
  <w:style w:type="character" w:styleId="Ttulo4Car" w:customStyle="1">
    <w:name w:val="Título 4 Car"/>
    <w:link w:val="Ttulo4"/>
    <w:locked/>
    <w:rsid w:val="00D1314A"/>
    <w:rPr>
      <w:rFonts w:ascii="Times New Roman" w:hAnsi="Times New Roman"/>
      <w:b/>
      <w:bCs/>
      <w:sz w:val="24"/>
      <w:szCs w:val="28"/>
      <w:lang w:val="es-CO"/>
    </w:rPr>
  </w:style>
  <w:style w:type="character" w:styleId="Ttulo5Car" w:customStyle="1">
    <w:name w:val="Título 5 Car"/>
    <w:link w:val="Ttulo5"/>
    <w:locked/>
    <w:rsid w:val="00D1314A"/>
    <w:rPr>
      <w:rFonts w:ascii="Times New Roman" w:hAnsi="Times New Roman"/>
      <w:b/>
      <w:bCs/>
      <w:i/>
      <w:iCs/>
      <w:sz w:val="26"/>
      <w:szCs w:val="26"/>
      <w:lang w:val="es-CO"/>
    </w:rPr>
  </w:style>
  <w:style w:type="character" w:styleId="Textodelmarcadordeposicin">
    <w:name w:val="Placeholder Text"/>
    <w:uiPriority w:val="99"/>
    <w:semiHidden/>
    <w:rsid w:val="00847C66"/>
    <w:rPr>
      <w:rFonts w:cs="Times New Roman"/>
      <w:color w:val="808080"/>
    </w:rPr>
  </w:style>
  <w:style w:type="paragraph" w:styleId="Textodeglobo">
    <w:uiPriority w:val="99"/>
    <w:name w:val="Balloon Text"/>
    <w:basedOn w:val="Normal"/>
    <w:semiHidden/>
    <w:link w:val="TextodegloboCar"/>
    <w:rsid w:val="07BD692C"/>
    <w:rPr>
      <w:rFonts w:ascii="Tahoma" w:hAnsi="Tahoma" w:cs="Tahoma"/>
      <w:sz w:val="16"/>
      <w:szCs w:val="16"/>
    </w:rPr>
  </w:style>
  <w:style w:type="character" w:styleId="TextodegloboCar" w:customStyle="1">
    <w:name w:val="Texto de globo Car"/>
    <w:link w:val="Textodeglobo"/>
    <w:uiPriority w:val="99"/>
    <w:semiHidden/>
    <w:locked/>
    <w:rsid w:val="00847C66"/>
    <w:rPr>
      <w:rFonts w:ascii="Tahoma" w:hAnsi="Tahoma" w:cs="Tahoma"/>
      <w:sz w:val="16"/>
      <w:szCs w:val="16"/>
      <w:lang w:val="es-CO"/>
    </w:rPr>
  </w:style>
  <w:style w:type="paragraph" w:styleId="Textodebloque">
    <w:uiPriority w:val="99"/>
    <w:name w:val="Block Text"/>
    <w:basedOn w:val="Normal"/>
    <w:rsid w:val="07BD692C"/>
    <w:rPr>
      <w:sz w:val="16"/>
      <w:szCs w:val="16"/>
    </w:rPr>
    <w:pPr>
      <w:ind w:left="1701" w:right="1610"/>
    </w:pPr>
  </w:style>
  <w:style w:type="paragraph" w:styleId="Nivel1" w:customStyle="true">
    <w:uiPriority w:val="99"/>
    <w:name w:val="Nivel1"/>
    <w:basedOn w:val="Normal"/>
    <w:next w:val="Normal"/>
    <w:rsid w:val="07BD692C"/>
    <w:rPr>
      <w:b w:val="1"/>
      <w:bCs w:val="1"/>
      <w:caps w:val="1"/>
    </w:rPr>
    <w:pPr>
      <w:numPr>
        <w:numId w:val="12"/>
      </w:numPr>
      <w:spacing w:before="480"/>
      <w:outlineLvl w:val="0"/>
    </w:pPr>
  </w:style>
  <w:style w:type="paragraph" w:styleId="Nivel2" w:customStyle="true">
    <w:uiPriority w:val="99"/>
    <w:name w:val="Nivel2"/>
    <w:basedOn w:val="Normal"/>
    <w:next w:val="Normal"/>
    <w:rsid w:val="07BD692C"/>
    <w:rPr>
      <w:caps w:val="1"/>
    </w:rPr>
    <w:pPr>
      <w:numPr>
        <w:ilvl w:val="1"/>
        <w:numId w:val="12"/>
      </w:numPr>
      <w:spacing w:before="360"/>
    </w:pPr>
  </w:style>
  <w:style w:type="paragraph" w:styleId="Nivel3" w:customStyle="true">
    <w:uiPriority w:val="99"/>
    <w:name w:val="Nivel3"/>
    <w:basedOn w:val="Normal"/>
    <w:next w:val="Normal"/>
    <w:rsid w:val="07BD692C"/>
    <w:pPr>
      <w:numPr>
        <w:ilvl w:val="2"/>
        <w:numId w:val="12"/>
      </w:numPr>
      <w:spacing w:before="240"/>
    </w:pPr>
  </w:style>
  <w:style w:type="paragraph" w:styleId="Nivel4" w:customStyle="true">
    <w:uiPriority w:val="99"/>
    <w:name w:val="Nivel4"/>
    <w:basedOn w:val="Normal"/>
    <w:rsid w:val="07BD692C"/>
    <w:pPr>
      <w:numPr>
        <w:ilvl w:val="3"/>
        <w:numId w:val="12"/>
      </w:numPr>
      <w:spacing w:before="120"/>
    </w:pPr>
  </w:style>
  <w:style w:type="paragraph" w:styleId="Nivel5" w:customStyle="true">
    <w:uiPriority w:val="99"/>
    <w:name w:val="Nivel5"/>
    <w:basedOn w:val="Normal"/>
    <w:rsid w:val="07BD692C"/>
    <w:pPr>
      <w:tabs>
        <w:tab w:val="num" w:leader="none" w:pos="360"/>
      </w:tabs>
      <w:spacing w:before="120"/>
    </w:pPr>
  </w:style>
  <w:style w:type="paragraph" w:styleId="Encabezado">
    <w:uiPriority w:val="99"/>
    <w:name w:val="header"/>
    <w:basedOn w:val="Normal"/>
    <w:link w:val="EncabezadoCar"/>
    <w:rsid w:val="07BD692C"/>
    <w:pPr>
      <w:tabs>
        <w:tab w:val="center" w:leader="none" w:pos="4252"/>
        <w:tab w:val="right" w:leader="none" w:pos="8504"/>
      </w:tabs>
    </w:pPr>
  </w:style>
  <w:style w:type="character" w:styleId="EncabezadoCar" w:customStyle="1">
    <w:name w:val="Encabezado Car"/>
    <w:link w:val="Encabezado"/>
    <w:uiPriority w:val="99"/>
    <w:locked/>
    <w:rsid w:val="00A31F56"/>
    <w:rPr>
      <w:rFonts w:ascii="Humanst521 BT" w:hAnsi="Humanst521 BT" w:cs="Times New Roman"/>
      <w:sz w:val="20"/>
      <w:szCs w:val="20"/>
      <w:lang w:val="es-CO"/>
    </w:rPr>
  </w:style>
  <w:style w:type="paragraph" w:styleId="Piedepgina">
    <w:uiPriority w:val="1"/>
    <w:name w:val="footer"/>
    <w:basedOn w:val="Normal"/>
    <w:link w:val="PiedepginaCar"/>
    <w:rsid w:val="07BD692C"/>
    <w:pPr>
      <w:tabs>
        <w:tab w:val="center" w:leader="none" w:pos="4252"/>
        <w:tab w:val="right" w:leader="none" w:pos="8504"/>
      </w:tabs>
    </w:pPr>
  </w:style>
  <w:style w:type="character" w:styleId="PiedepginaCar" w:customStyle="1">
    <w:name w:val="Pie de página Car"/>
    <w:link w:val="Piedepgina"/>
    <w:uiPriority w:val="99"/>
    <w:locked/>
    <w:rsid w:val="00A31F56"/>
    <w:rPr>
      <w:rFonts w:ascii="Humanst521 BT" w:hAnsi="Humanst521 BT" w:cs="Times New Roman"/>
      <w:sz w:val="20"/>
      <w:szCs w:val="20"/>
      <w:lang w:val="es-CO"/>
    </w:rPr>
  </w:style>
  <w:style w:type="paragraph" w:styleId="Prrafodelista">
    <w:uiPriority w:val="1"/>
    <w:name w:val="List Paragraph"/>
    <w:basedOn w:val="Normal"/>
    <w:link w:val="PrrafodelistaCar"/>
    <w:qFormat/>
    <w:rsid w:val="07BD692C"/>
    <w:pPr>
      <w:spacing/>
      <w:ind w:left="720"/>
      <w:contextualSpacing/>
    </w:pPr>
  </w:style>
  <w:style w:type="paragraph" w:styleId="TtuloTDC">
    <w:name w:val="TOC Heading"/>
    <w:basedOn w:val="Ttulo1"/>
    <w:next w:val="Normal"/>
    <w:uiPriority w:val="39"/>
    <w:qFormat/>
    <w:rsid w:val="005D7962"/>
    <w:pPr>
      <w:spacing w:line="276" w:lineRule="auto"/>
      <w:outlineLvl w:val="9"/>
    </w:pPr>
  </w:style>
  <w:style w:type="character" w:styleId="Ttulodellibro">
    <w:name w:val="Book Title"/>
    <w:uiPriority w:val="99"/>
    <w:rsid w:val="00FE6D87"/>
    <w:rPr>
      <w:rFonts w:ascii="Arial" w:hAnsi="Arial" w:cs="Times New Roman"/>
      <w:b/>
      <w:bCs/>
      <w:smallCaps/>
      <w:spacing w:val="5"/>
      <w:sz w:val="28"/>
    </w:rPr>
  </w:style>
  <w:style w:type="paragraph" w:styleId="Ttulo">
    <w:uiPriority w:val="99"/>
    <w:name w:val="Title"/>
    <w:basedOn w:val="Normal"/>
    <w:next w:val="Normal"/>
    <w:link w:val="TtuloCar"/>
    <w:rsid w:val="07BD692C"/>
    <w:rPr>
      <w:rFonts w:ascii="Cambria" w:hAnsi="Cambria"/>
      <w:color w:val="17365D" w:themeColor="text2" w:themeTint="FF" w:themeShade="BF"/>
      <w:sz w:val="52"/>
      <w:szCs w:val="52"/>
    </w:rPr>
    <w:pPr>
      <w:pBdr>
        <w:bottom w:val="single" w:color="4F81BD" w:sz="8" w:space="4"/>
      </w:pBdr>
      <w:spacing w:after="300"/>
      <w:contextualSpacing/>
    </w:pPr>
  </w:style>
  <w:style w:type="character" w:styleId="TtuloCar" w:customStyle="1">
    <w:name w:val="Título Car"/>
    <w:link w:val="Ttulo"/>
    <w:uiPriority w:val="99"/>
    <w:locked/>
    <w:rsid w:val="001613B2"/>
    <w:rPr>
      <w:rFonts w:ascii="Cambria" w:hAnsi="Cambria" w:cs="Times New Roman"/>
      <w:color w:val="17365D"/>
      <w:spacing w:val="5"/>
      <w:kern w:val="28"/>
      <w:sz w:val="52"/>
      <w:szCs w:val="52"/>
      <w:lang w:val="es-CO"/>
    </w:rPr>
  </w:style>
  <w:style w:type="paragraph" w:styleId="TDC1">
    <w:uiPriority w:val="39"/>
    <w:name w:val="toc 1"/>
    <w:basedOn w:val="Normal"/>
    <w:next w:val="Normal"/>
    <w:rsid w:val="07BD692C"/>
    <w:pPr>
      <w:ind w:firstLine="0"/>
    </w:pPr>
  </w:style>
  <w:style w:type="character" w:styleId="Hipervnculo">
    <w:name w:val="Hyperlink"/>
    <w:uiPriority w:val="99"/>
    <w:rsid w:val="001613B2"/>
    <w:rPr>
      <w:rFonts w:cs="Times New Roman"/>
      <w:color w:val="0000FF"/>
      <w:u w:val="single"/>
    </w:rPr>
  </w:style>
  <w:style w:type="paragraph" w:styleId="parrafovietado1" w:customStyle="true">
    <w:uiPriority w:val="99"/>
    <w:name w:val="parrafo viñetado 1"/>
    <w:basedOn w:val="Normal"/>
    <w:rsid w:val="07BD692C"/>
    <w:pPr>
      <w:numPr>
        <w:numId w:val="13"/>
      </w:numPr>
      <w:spacing w:before="120"/>
    </w:pPr>
  </w:style>
  <w:style w:type="paragraph" w:styleId="parrafonumeradox" w:customStyle="true">
    <w:uiPriority w:val="99"/>
    <w:name w:val="parrafo numerado x"/>
    <w:basedOn w:val="Normal"/>
    <w:rsid w:val="07BD692C"/>
    <w:rPr>
      <w:rFonts w:cs="Arial"/>
    </w:rPr>
    <w:pPr>
      <w:tabs>
        <w:tab w:val="num" w:leader="none" w:pos="360"/>
      </w:tabs>
      <w:spacing w:before="120"/>
      <w:ind w:left="360" w:hanging="360"/>
    </w:pPr>
  </w:style>
  <w:style w:type="paragraph" w:styleId="item1" w:customStyle="true">
    <w:uiPriority w:val="99"/>
    <w:name w:val="item1"/>
    <w:basedOn w:val="Normal"/>
    <w:rsid w:val="07BD692C"/>
    <w:rPr>
      <w:lang w:val="es-ES"/>
    </w:rPr>
    <w:pPr>
      <w:widowControl w:val="0"/>
      <w:ind w:left="709" w:hanging="709"/>
    </w:pPr>
  </w:style>
  <w:style w:type="paragraph" w:styleId="Textoindependiente2">
    <w:uiPriority w:val="99"/>
    <w:name w:val="Body Text 2"/>
    <w:basedOn w:val="Normal"/>
    <w:semiHidden/>
    <w:link w:val="Textoindependiente2Car"/>
    <w:rsid w:val="07BD692C"/>
  </w:style>
  <w:style w:type="character" w:styleId="Textoindependiente2Car" w:customStyle="1">
    <w:name w:val="Texto independiente 2 Car"/>
    <w:link w:val="Textoindependiente2"/>
    <w:uiPriority w:val="99"/>
    <w:semiHidden/>
    <w:locked/>
    <w:rsid w:val="00DF5016"/>
    <w:rPr>
      <w:rFonts w:ascii="Humanst521 BT" w:hAnsi="Humanst521 BT" w:cs="Times New Roman"/>
      <w:sz w:val="20"/>
      <w:szCs w:val="20"/>
      <w:lang w:val="es-CO"/>
    </w:rPr>
  </w:style>
  <w:style w:type="paragraph" w:styleId="Textoindependiente">
    <w:uiPriority w:val="99"/>
    <w:name w:val="Body Text"/>
    <w:basedOn w:val="Normal"/>
    <w:link w:val="TextoindependienteCar"/>
    <w:rsid w:val="07BD692C"/>
  </w:style>
  <w:style w:type="character" w:styleId="TextoindependienteCar" w:customStyle="1">
    <w:name w:val="Texto independiente Car"/>
    <w:link w:val="Textoindependiente"/>
    <w:uiPriority w:val="99"/>
    <w:semiHidden/>
    <w:rsid w:val="00E77574"/>
    <w:rPr>
      <w:rFonts w:ascii="Humanst521 BT" w:hAnsi="Humanst521 BT" w:eastAsia="Times New Roman"/>
      <w:szCs w:val="20"/>
      <w:lang w:val="es-CO"/>
    </w:rPr>
  </w:style>
  <w:style w:type="paragraph" w:styleId="Textoindependiente3">
    <w:uiPriority w:val="99"/>
    <w:name w:val="Body Text 3"/>
    <w:basedOn w:val="Normal"/>
    <w:link w:val="Textoindependiente3Car"/>
    <w:rsid w:val="07BD692C"/>
    <w:rPr>
      <w:sz w:val="16"/>
      <w:szCs w:val="16"/>
    </w:rPr>
  </w:style>
  <w:style w:type="character" w:styleId="Textoindependiente3Car" w:customStyle="1">
    <w:name w:val="Texto independiente 3 Car"/>
    <w:link w:val="Textoindependiente3"/>
    <w:uiPriority w:val="99"/>
    <w:semiHidden/>
    <w:rsid w:val="00E77574"/>
    <w:rPr>
      <w:rFonts w:ascii="Humanst521 BT" w:hAnsi="Humanst521 BT" w:eastAsia="Times New Roman"/>
      <w:sz w:val="16"/>
      <w:szCs w:val="16"/>
      <w:lang w:val="es-CO"/>
    </w:rPr>
  </w:style>
  <w:style w:type="character" w:styleId="spelle" w:customStyle="1">
    <w:name w:val="spelle"/>
    <w:uiPriority w:val="99"/>
    <w:rsid w:val="005E4EBD"/>
    <w:rPr>
      <w:rFonts w:cs="Times New Roman"/>
    </w:rPr>
  </w:style>
  <w:style w:type="paragraph" w:styleId="USBlistoftables" w:customStyle="true">
    <w:uiPriority w:val="99"/>
    <w:name w:val="USB list of tables"/>
    <w:basedOn w:val="Normal"/>
    <w:link w:val="USBlistoftablesChar"/>
    <w:rsid w:val="07BD692C"/>
    <w:rPr>
      <w:noProof/>
      <w:lang w:val="en-GB"/>
    </w:rPr>
    <w:pPr>
      <w:tabs>
        <w:tab w:val="left" w:leader="none" w:pos="1418"/>
        <w:tab w:val="left" w:leader="none" w:pos="1701"/>
        <w:tab w:val="right" w:leader="none" w:pos="9639"/>
      </w:tabs>
      <w:ind w:left="1701" w:right="284" w:hanging="1701"/>
    </w:pPr>
  </w:style>
  <w:style w:type="character" w:styleId="USBlistoftablesChar" w:customStyle="1">
    <w:name w:val="USB list of tables Char"/>
    <w:aliases w:val="figures Char,abbreviations Char"/>
    <w:link w:val="USBlistoftables"/>
    <w:uiPriority w:val="99"/>
    <w:locked/>
    <w:rsid w:val="00104D8D"/>
    <w:rPr>
      <w:rFonts w:ascii="Arial" w:hAnsi="Arial"/>
      <w:noProof/>
      <w:sz w:val="22"/>
      <w:lang w:val="en-GB" w:eastAsia="en-US"/>
    </w:rPr>
  </w:style>
  <w:style w:type="paragraph" w:styleId="Tabladeilustraciones">
    <w:uiPriority w:val="99"/>
    <w:name w:val="table of figures"/>
    <w:basedOn w:val="Normal"/>
    <w:next w:val="Normal"/>
    <w:rsid w:val="07BD692C"/>
    <w:pPr>
      <w:ind w:firstLine="0"/>
    </w:pPr>
  </w:style>
  <w:style w:type="paragraph" w:styleId="Textonotapie">
    <w:uiPriority w:val="99"/>
    <w:name w:val="footnote text"/>
    <w:basedOn w:val="Normal"/>
    <w:semiHidden/>
    <w:link w:val="TextonotapieCar"/>
    <w:rsid w:val="07BD692C"/>
    <w:rPr>
      <w:sz w:val="16"/>
      <w:szCs w:val="16"/>
      <w:lang w:val="en-GB"/>
    </w:rPr>
    <w:pPr>
      <w:jc w:val="left"/>
    </w:pPr>
  </w:style>
  <w:style w:type="character" w:styleId="TextonotapieCar" w:customStyle="1">
    <w:name w:val="Texto nota pie Car"/>
    <w:link w:val="Textonotapie"/>
    <w:uiPriority w:val="99"/>
    <w:semiHidden/>
    <w:locked/>
    <w:rsid w:val="00866321"/>
    <w:rPr>
      <w:rFonts w:ascii="Arial" w:hAnsi="Arial" w:cs="Times New Roman"/>
      <w:sz w:val="16"/>
      <w:lang w:val="en-GB" w:eastAsia="en-US"/>
    </w:rPr>
  </w:style>
  <w:style w:type="character" w:styleId="Refdenotaalpie">
    <w:name w:val="footnote reference"/>
    <w:uiPriority w:val="99"/>
    <w:semiHidden/>
    <w:rsid w:val="00866321"/>
    <w:rPr>
      <w:rFonts w:cs="Times New Roman"/>
      <w:vertAlign w:val="superscript"/>
    </w:rPr>
  </w:style>
  <w:style w:type="character" w:styleId="apple-style-span" w:customStyle="1">
    <w:name w:val="apple-style-span"/>
    <w:uiPriority w:val="99"/>
    <w:rsid w:val="00BD3A57"/>
    <w:rPr>
      <w:rFonts w:cs="Times New Roman"/>
    </w:rPr>
  </w:style>
  <w:style w:type="character" w:styleId="hps" w:customStyle="1">
    <w:name w:val="hps"/>
    <w:uiPriority w:val="99"/>
    <w:rsid w:val="00BD3A57"/>
    <w:rPr>
      <w:rFonts w:cs="Times New Roman"/>
    </w:rPr>
  </w:style>
  <w:style w:type="character" w:styleId="apple-converted-space" w:customStyle="1">
    <w:name w:val="apple-converted-space"/>
    <w:uiPriority w:val="99"/>
    <w:rsid w:val="00BD3A57"/>
    <w:rPr>
      <w:rFonts w:cs="Times New Roman"/>
    </w:rPr>
  </w:style>
  <w:style w:type="paragraph" w:styleId="Descripcin">
    <w:uiPriority w:val="1"/>
    <w:name w:val="caption"/>
    <w:basedOn w:val="Normal"/>
    <w:next w:val="Normal"/>
    <w:qFormat/>
    <w:rsid w:val="07BD692C"/>
    <w:pPr>
      <w:ind w:firstLine="0"/>
    </w:pPr>
  </w:style>
  <w:style w:type="paragraph" w:styleId="TDC2">
    <w:uiPriority w:val="39"/>
    <w:name w:val="toc 2"/>
    <w:basedOn w:val="Normal"/>
    <w:next w:val="Normal"/>
    <w:rsid w:val="07BD692C"/>
    <w:pPr>
      <w:ind w:left="221" w:firstLine="0"/>
    </w:pPr>
  </w:style>
  <w:style w:type="character" w:styleId="Nmerodepgina">
    <w:name w:val="page number"/>
    <w:uiPriority w:val="99"/>
    <w:rsid w:val="00E5785C"/>
    <w:rPr>
      <w:rFonts w:cs="Times New Roman"/>
    </w:rPr>
  </w:style>
  <w:style w:type="character" w:styleId="a" w:customStyle="1">
    <w:name w:val="a"/>
    <w:uiPriority w:val="99"/>
    <w:rsid w:val="00E5785C"/>
    <w:rPr>
      <w:rFonts w:cs="Times New Roman"/>
    </w:rPr>
  </w:style>
  <w:style w:type="character" w:styleId="TextocomentarioCar" w:customStyle="1">
    <w:name w:val="Texto comentario Car"/>
    <w:link w:val="Textocomentario"/>
    <w:uiPriority w:val="99"/>
    <w:locked/>
    <w:rsid w:val="00E5785C"/>
    <w:rPr>
      <w:rFonts w:ascii="Times New Roman" w:hAnsi="Times New Roman" w:cs="Times New Roman"/>
      <w:lang w:val="en-GB" w:eastAsia="en-US"/>
    </w:rPr>
  </w:style>
  <w:style w:type="paragraph" w:styleId="Textocomentario">
    <w:uiPriority w:val="99"/>
    <w:name w:val="annotation text"/>
    <w:basedOn w:val="Normal"/>
    <w:link w:val="TextocomentarioCar"/>
    <w:rsid w:val="07BD692C"/>
    <w:rPr>
      <w:sz w:val="20"/>
      <w:szCs w:val="20"/>
      <w:lang w:val="en-GB"/>
    </w:rPr>
    <w:pPr>
      <w:jc w:val="left"/>
    </w:pPr>
  </w:style>
  <w:style w:type="character" w:styleId="CommentTextChar1" w:customStyle="1">
    <w:name w:val="Comment Text Char1"/>
    <w:uiPriority w:val="99"/>
    <w:semiHidden/>
    <w:rsid w:val="00E77574"/>
    <w:rPr>
      <w:rFonts w:ascii="Humanst521 BT" w:hAnsi="Humanst521 BT" w:eastAsia="Times New Roman"/>
      <w:sz w:val="20"/>
      <w:szCs w:val="20"/>
      <w:lang w:val="es-CO"/>
    </w:rPr>
  </w:style>
  <w:style w:type="character" w:styleId="AsuntodelcomentarioCar" w:customStyle="1">
    <w:name w:val="Asunto del comentario Car"/>
    <w:link w:val="Asuntodelcomentario"/>
    <w:uiPriority w:val="99"/>
    <w:semiHidden/>
    <w:locked/>
    <w:rsid w:val="00E5785C"/>
    <w:rPr>
      <w:rFonts w:ascii="Arial" w:hAnsi="Arial" w:cs="Times New Roman"/>
      <w:b/>
      <w:bCs/>
      <w:lang w:val="en-GB" w:eastAsia="en-US"/>
    </w:rPr>
  </w:style>
  <w:style w:type="paragraph" w:styleId="Asuntodelcomentario">
    <w:name w:val="annotation subject"/>
    <w:basedOn w:val="Textocomentario"/>
    <w:next w:val="Textocomentario"/>
    <w:link w:val="AsuntodelcomentarioCar"/>
    <w:uiPriority w:val="99"/>
    <w:semiHidden/>
    <w:rsid w:val="00E5785C"/>
    <w:rPr>
      <w:rFonts w:ascii="Arial" w:hAnsi="Arial"/>
      <w:b/>
      <w:bCs/>
    </w:rPr>
  </w:style>
  <w:style w:type="character" w:styleId="CommentSubjectChar1" w:customStyle="1">
    <w:name w:val="Comment Subject Char1"/>
    <w:uiPriority w:val="99"/>
    <w:semiHidden/>
    <w:rsid w:val="00E77574"/>
    <w:rPr>
      <w:rFonts w:ascii="Humanst521 BT" w:hAnsi="Humanst521 BT" w:eastAsia="Times New Roman" w:cs="Times New Roman"/>
      <w:b/>
      <w:bCs/>
      <w:sz w:val="20"/>
      <w:szCs w:val="20"/>
      <w:lang w:val="es-CO" w:eastAsia="en-US"/>
    </w:rPr>
  </w:style>
  <w:style w:type="character" w:styleId="Hipervnculovisitado">
    <w:name w:val="FollowedHyperlink"/>
    <w:uiPriority w:val="99"/>
    <w:rsid w:val="00E5785C"/>
    <w:rPr>
      <w:rFonts w:cs="Times New Roman"/>
      <w:color w:val="606420"/>
      <w:u w:val="single"/>
    </w:rPr>
  </w:style>
  <w:style w:type="paragraph" w:styleId="HTMLconformatoprevio">
    <w:uiPriority w:val="99"/>
    <w:name w:val="HTML Preformatted"/>
    <w:basedOn w:val="Normal"/>
    <w:link w:val="HTMLconformatoprevioCar"/>
    <w:rsid w:val="07BD692C"/>
    <w:rPr>
      <w:rFonts w:ascii="Courier New" w:hAnsi="Courier New" w:cs="Courier New"/>
      <w:sz w:val="20"/>
      <w:szCs w:val="20"/>
      <w:lang w:val="en-GB" w:eastAsia="en-GB"/>
    </w:rPr>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pPr>
  </w:style>
  <w:style w:type="character" w:styleId="HTMLconformatoprevioCar" w:customStyle="1">
    <w:name w:val="HTML con formato previo Car"/>
    <w:link w:val="HTMLconformatoprevio"/>
    <w:uiPriority w:val="99"/>
    <w:locked/>
    <w:rsid w:val="00E5785C"/>
    <w:rPr>
      <w:rFonts w:ascii="Courier New" w:hAnsi="Courier New" w:cs="Courier New"/>
      <w:lang w:val="en-GB" w:eastAsia="en-GB"/>
    </w:rPr>
  </w:style>
  <w:style w:type="character" w:styleId="m1" w:customStyle="1">
    <w:name w:val="m1"/>
    <w:uiPriority w:val="99"/>
    <w:rsid w:val="00E5785C"/>
    <w:rPr>
      <w:rFonts w:cs="Times New Roman"/>
      <w:color w:val="0000FF"/>
    </w:rPr>
  </w:style>
  <w:style w:type="character" w:styleId="pi1" w:customStyle="1">
    <w:name w:val="pi1"/>
    <w:uiPriority w:val="99"/>
    <w:rsid w:val="00E5785C"/>
    <w:rPr>
      <w:rFonts w:cs="Times New Roman"/>
      <w:color w:val="0000FF"/>
    </w:rPr>
  </w:style>
  <w:style w:type="character" w:styleId="ci1" w:customStyle="1">
    <w:name w:val="ci1"/>
    <w:uiPriority w:val="99"/>
    <w:rsid w:val="00E5785C"/>
    <w:rPr>
      <w:rFonts w:ascii="Courier" w:hAnsi="Courier" w:cs="Times New Roman"/>
      <w:color w:val="888888"/>
      <w:sz w:val="24"/>
      <w:szCs w:val="24"/>
    </w:rPr>
  </w:style>
  <w:style w:type="character" w:styleId="b1" w:customStyle="1">
    <w:name w:val="b1"/>
    <w:uiPriority w:val="99"/>
    <w:rsid w:val="00E5785C"/>
    <w:rPr>
      <w:rFonts w:ascii="Courier New" w:hAnsi="Courier New" w:cs="Courier New"/>
      <w:b/>
      <w:bCs/>
      <w:color w:val="FF0000"/>
      <w:u w:val="none"/>
      <w:effect w:val="none"/>
    </w:rPr>
  </w:style>
  <w:style w:type="character" w:styleId="t1" w:customStyle="1">
    <w:name w:val="t1"/>
    <w:uiPriority w:val="99"/>
    <w:rsid w:val="00E5785C"/>
    <w:rPr>
      <w:rFonts w:cs="Times New Roman"/>
      <w:color w:val="990000"/>
    </w:rPr>
  </w:style>
  <w:style w:type="character" w:styleId="tx1" w:customStyle="1">
    <w:name w:val="tx1"/>
    <w:uiPriority w:val="99"/>
    <w:rsid w:val="00E5785C"/>
    <w:rPr>
      <w:rFonts w:cs="Times New Roman"/>
      <w:b/>
      <w:bCs/>
    </w:rPr>
  </w:style>
  <w:style w:type="character" w:styleId="nfasis">
    <w:name w:val="Emphasis"/>
    <w:uiPriority w:val="20"/>
    <w:qFormat/>
    <w:rsid w:val="00E5785C"/>
    <w:rPr>
      <w:rFonts w:cs="Times New Roman"/>
      <w:i/>
      <w:iCs/>
    </w:rPr>
  </w:style>
  <w:style w:type="paragraph" w:styleId="Style1" w:customStyle="1">
    <w:name w:val="Style1"/>
    <w:basedOn w:val="Ttulo4"/>
    <w:next w:val="Ttulo3"/>
    <w:uiPriority w:val="99"/>
    <w:rsid w:val="00E5785C"/>
    <w:rPr>
      <w:sz w:val="20"/>
    </w:rPr>
  </w:style>
  <w:style w:type="character" w:styleId="Textoennegrita">
    <w:name w:val="Strong"/>
    <w:uiPriority w:val="22"/>
    <w:qFormat/>
    <w:rsid w:val="00E5785C"/>
    <w:rPr>
      <w:rFonts w:cs="Times New Roman"/>
      <w:b/>
      <w:bCs/>
    </w:rPr>
  </w:style>
  <w:style w:type="paragraph" w:styleId="Continuarlista4">
    <w:uiPriority w:val="99"/>
    <w:name w:val="List Continue 4"/>
    <w:basedOn w:val="Normal"/>
    <w:rsid w:val="07BD692C"/>
    <w:rPr>
      <w:sz w:val="20"/>
      <w:szCs w:val="20"/>
      <w:lang w:val="en-GB"/>
    </w:rPr>
    <w:pPr>
      <w:ind w:left="1132"/>
      <w:jc w:val="left"/>
    </w:pPr>
  </w:style>
  <w:style w:type="character" w:styleId="Ttulo6Car" w:customStyle="1">
    <w:name w:val="Título 6 Car"/>
    <w:link w:val="Ttulo6"/>
    <w:semiHidden/>
    <w:rsid w:val="00570226"/>
    <w:rPr>
      <w:rFonts w:ascii="Cambria" w:hAnsi="Cambria" w:eastAsia="Times New Roman"/>
      <w:i/>
      <w:iCs/>
      <w:color w:val="243F60"/>
      <w:sz w:val="22"/>
      <w:lang w:eastAsia="en-US"/>
    </w:rPr>
  </w:style>
  <w:style w:type="character" w:styleId="Ttulo7Car" w:customStyle="1">
    <w:name w:val="Título 7 Car"/>
    <w:link w:val="Ttulo7"/>
    <w:semiHidden/>
    <w:rsid w:val="00570226"/>
    <w:rPr>
      <w:rFonts w:ascii="Cambria" w:hAnsi="Cambria" w:eastAsia="Times New Roman"/>
      <w:i/>
      <w:iCs/>
      <w:color w:val="404040"/>
      <w:sz w:val="22"/>
      <w:lang w:eastAsia="en-US"/>
    </w:rPr>
  </w:style>
  <w:style w:type="character" w:styleId="Ttulo8Car" w:customStyle="1">
    <w:name w:val="Título 8 Car"/>
    <w:link w:val="Ttulo8"/>
    <w:semiHidden/>
    <w:rsid w:val="00570226"/>
    <w:rPr>
      <w:rFonts w:ascii="Cambria" w:hAnsi="Cambria" w:eastAsia="Times New Roman"/>
      <w:color w:val="404040"/>
      <w:lang w:eastAsia="en-US"/>
    </w:rPr>
  </w:style>
  <w:style w:type="character" w:styleId="Ttulo9Car" w:customStyle="1">
    <w:name w:val="Título 9 Car"/>
    <w:link w:val="Ttulo9"/>
    <w:semiHidden/>
    <w:rsid w:val="00570226"/>
    <w:rPr>
      <w:rFonts w:ascii="Cambria" w:hAnsi="Cambria" w:eastAsia="Times New Roman"/>
      <w:i/>
      <w:iCs/>
      <w:color w:val="404040"/>
      <w:lang w:eastAsia="en-US"/>
    </w:rPr>
  </w:style>
  <w:style w:type="paragraph" w:styleId="Revisin">
    <w:name w:val="Revision"/>
    <w:hidden/>
    <w:uiPriority w:val="99"/>
    <w:semiHidden/>
    <w:rsid w:val="00457F6F"/>
    <w:rPr>
      <w:rFonts w:ascii="Humanst521 BT" w:hAnsi="Humanst521 BT" w:eastAsia="Times New Roman"/>
      <w:sz w:val="22"/>
      <w:lang w:val="es-CO" w:eastAsia="en-US"/>
    </w:rPr>
  </w:style>
  <w:style w:type="paragraph" w:styleId="HeaderOdd" w:customStyle="1">
    <w:name w:val="Header Odd"/>
    <w:basedOn w:val="Sinespaciado"/>
    <w:uiPriority w:val="99"/>
    <w:rsid w:val="00D61C76"/>
    <w:pPr>
      <w:pBdr>
        <w:bottom w:val="single" w:color="5B9BD5" w:sz="4" w:space="1"/>
      </w:pBdr>
      <w:jc w:val="right"/>
    </w:pPr>
    <w:rPr>
      <w:rFonts w:ascii="Calibri" w:hAnsi="Calibri"/>
      <w:b/>
      <w:bCs/>
      <w:color w:val="44546A"/>
      <w:sz w:val="20"/>
      <w:szCs w:val="23"/>
      <w:lang w:val="es-ES" w:eastAsia="fr-FR"/>
    </w:rPr>
  </w:style>
  <w:style w:type="paragraph" w:styleId="Sinespaciado">
    <w:name w:val="No Spacing"/>
    <w:uiPriority w:val="1"/>
    <w:rsid w:val="00D61C76"/>
    <w:pPr>
      <w:jc w:val="both"/>
    </w:pPr>
    <w:rPr>
      <w:rFonts w:ascii="Humanst521 BT" w:hAnsi="Humanst521 BT" w:eastAsia="Times New Roman"/>
      <w:sz w:val="22"/>
      <w:lang w:val="es-CO" w:eastAsia="en-US"/>
    </w:rPr>
  </w:style>
  <w:style w:type="paragraph" w:styleId="TDC3">
    <w:uiPriority w:val="39"/>
    <w:name w:val="toc 3"/>
    <w:basedOn w:val="Normal"/>
    <w:next w:val="Normal"/>
    <w:unhideWhenUsed/>
    <w:rsid w:val="07BD692C"/>
    <w:pPr>
      <w:ind w:left="442" w:firstLine="0"/>
    </w:pPr>
  </w:style>
  <w:style w:type="table" w:styleId="Tablaconcuadrcula">
    <w:name w:val="Table Grid"/>
    <w:basedOn w:val="Tablanormal"/>
    <w:uiPriority w:val="59"/>
    <w:locked/>
    <w:rsid w:val="00920932"/>
    <w:rPr>
      <w:rFonts w:ascii="Times New Roman" w:hAnsi="Times New Roman" w:eastAsia="Times New Roman"/>
      <w:lang w:val="es-CO"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uiPriority w:val="99"/>
    <w:locked/>
    <w:rsid w:val="00920932"/>
    <w:rPr>
      <w:sz w:val="16"/>
      <w:szCs w:val="16"/>
    </w:rPr>
  </w:style>
  <w:style w:type="paragraph" w:styleId="Bibliografa">
    <w:uiPriority w:val="37"/>
    <w:name w:val="Bibliography"/>
    <w:basedOn w:val="Normal"/>
    <w:next w:val="Normal"/>
    <w:unhideWhenUsed/>
    <w:rsid w:val="07BD692C"/>
  </w:style>
  <w:style w:type="paragraph" w:styleId="Subttulo">
    <w:name w:val="Subtitle"/>
    <w:basedOn w:val="Ttulo2"/>
    <w:next w:val="Normal"/>
    <w:link w:val="SubttuloCar"/>
    <w:locked/>
    <w:rsid w:val="009B773E"/>
    <w:pPr>
      <w:numPr>
        <w:ilvl w:val="1"/>
      </w:numPr>
      <w:ind w:left="1080"/>
    </w:pPr>
    <w:rPr>
      <w:rFonts w:eastAsiaTheme="minorEastAsia" w:cstheme="minorBidi"/>
      <w:color w:val="5A5A5A" w:themeColor="text1" w:themeTint="A5"/>
      <w:spacing w:val="15"/>
      <w:szCs w:val="22"/>
    </w:rPr>
  </w:style>
  <w:style w:type="character" w:styleId="SubttuloCar" w:customStyle="1">
    <w:name w:val="Subtítulo Car"/>
    <w:basedOn w:val="Fuentedeprrafopredeter"/>
    <w:link w:val="Subttulo"/>
    <w:rsid w:val="009B773E"/>
    <w:rPr>
      <w:rFonts w:ascii="Times New Roman" w:hAnsi="Times New Roman" w:eastAsiaTheme="minorEastAsia" w:cstheme="minorBidi"/>
      <w:b/>
      <w:bCs/>
      <w:iCs/>
      <w:color w:val="5A5A5A" w:themeColor="text1" w:themeTint="A5"/>
      <w:spacing w:val="15"/>
      <w:sz w:val="24"/>
      <w:szCs w:val="22"/>
    </w:rPr>
  </w:style>
  <w:style w:type="paragraph" w:styleId="Textonotaalfinal">
    <w:uiPriority w:val="99"/>
    <w:name w:val="endnote text"/>
    <w:basedOn w:val="Normal"/>
    <w:semiHidden/>
    <w:unhideWhenUsed/>
    <w:link w:val="TextonotaalfinalCar"/>
    <w:rsid w:val="07BD692C"/>
    <w:rPr>
      <w:sz w:val="20"/>
      <w:szCs w:val="20"/>
    </w:rPr>
  </w:style>
  <w:style w:type="character" w:styleId="TextonotaalfinalCar" w:customStyle="1">
    <w:name w:val="Texto nota al final Car"/>
    <w:basedOn w:val="Fuentedeprrafopredeter"/>
    <w:link w:val="Textonotaalfinal"/>
    <w:uiPriority w:val="99"/>
    <w:semiHidden/>
    <w:rsid w:val="004638D3"/>
  </w:style>
  <w:style w:type="character" w:styleId="Refdenotaalfinal">
    <w:name w:val="endnote reference"/>
    <w:basedOn w:val="Fuentedeprrafopredeter"/>
    <w:uiPriority w:val="99"/>
    <w:semiHidden/>
    <w:unhideWhenUsed/>
    <w:rsid w:val="004638D3"/>
    <w:rPr>
      <w:vertAlign w:val="superscript"/>
    </w:rPr>
  </w:style>
  <w:style w:type="character" w:styleId="nfasissutil">
    <w:name w:val="Subtle Emphasis"/>
    <w:basedOn w:val="Fuentedeprrafopredeter"/>
    <w:uiPriority w:val="19"/>
    <w:rsid w:val="00340E8D"/>
    <w:rPr>
      <w:i/>
      <w:iCs/>
      <w:color w:val="404040" w:themeColor="text1" w:themeTint="BF"/>
    </w:rPr>
  </w:style>
  <w:style w:type="table" w:styleId="Tabladelista6concolores">
    <w:name w:val="List Table 6 Colorful"/>
    <w:basedOn w:val="Tablanormal"/>
    <w:uiPriority w:val="51"/>
    <w:rsid w:val="001D6CDF"/>
    <w:rPr>
      <w:rFonts w:ascii="Calibri" w:hAnsi="Calibri" w:cs="Calibri"/>
      <w:color w:val="000000" w:themeColor="text1"/>
      <w:sz w:val="22"/>
      <w:szCs w:val="22"/>
      <w:lang w:val="es-CO" w:eastAsia="es-CO"/>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1" w:customStyle="1">
    <w:name w:val="Mención sin resolver1"/>
    <w:basedOn w:val="Fuentedeprrafopredeter"/>
    <w:uiPriority w:val="99"/>
    <w:semiHidden/>
    <w:unhideWhenUsed/>
    <w:rsid w:val="00846F89"/>
    <w:rPr>
      <w:color w:val="605E5C"/>
      <w:shd w:val="clear" w:color="auto" w:fill="E1DFDD"/>
    </w:rPr>
  </w:style>
  <w:style w:type="character" w:styleId="PrrafodelistaCar" w:customStyle="1">
    <w:name w:val="Párrafo de lista Car"/>
    <w:basedOn w:val="Fuentedeprrafopredeter"/>
    <w:link w:val="Prrafodelista"/>
    <w:uiPriority w:val="34"/>
    <w:rsid w:val="00E04118"/>
    <w:rPr>
      <w:rFonts w:ascii="Times New Roman" w:hAnsi="Times New Roman"/>
      <w:sz w:val="24"/>
    </w:rPr>
  </w:style>
  <w:style w:type="table" w:styleId="Tablaconcuadrcula1" w:customStyle="1">
    <w:name w:val="Tabla con cuadrícula1"/>
    <w:basedOn w:val="Tablanormal"/>
    <w:next w:val="Tablaconcuadrcula"/>
    <w:uiPriority w:val="59"/>
    <w:rsid w:val="002B3597"/>
    <w:rPr>
      <w:rFonts w:ascii="Times New Roman" w:hAnsi="Times New Roman"/>
      <w:szCs w:val="22"/>
      <w:lang w:val="es-CO"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nt-claude-response-body" w:customStyle="true">
    <w:uiPriority w:val="1"/>
    <w:name w:val="font-claude-response-body"/>
    <w:basedOn w:val="Normal"/>
    <w:rsid w:val="07BD692C"/>
    <w:rPr>
      <w:rFonts w:eastAsia="Times New Roman"/>
      <w:lang w:val="en-US" w:eastAsia="en-US"/>
    </w:rPr>
    <w:pPr>
      <w:spacing w:beforeAutospacing="on" w:afterAutospacing="on"/>
      <w:ind w:firstLine="0"/>
      <w:jc w:val="left"/>
    </w:pPr>
  </w:style>
  <w:style w:type="table" w:styleId="Tablanormal2">
    <w:name w:val="Plain Table 2"/>
    <w:basedOn w:val="Tablanormal"/>
    <w:uiPriority w:val="42"/>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TDC4">
    <w:uiPriority w:val="39"/>
    <w:name w:val="toc 4"/>
    <w:basedOn w:val="Normal"/>
    <w:next w:val="Normal"/>
    <w:unhideWhenUsed/>
    <w:rsid w:val="07BD692C"/>
    <w:pPr>
      <w:spacing w:after="100"/>
      <w:ind w:left="660"/>
    </w:pPr>
  </w:style>
  <w:style w:type="table" w:styleId="Tabladecuadrcula3">
    <w:name w:val="Grid Table 3"/>
    <w:basedOn w:val="Tablanormal"/>
    <w:uiPriority w:val="48"/>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decuadrcula7concolores">
    <w:name w:val="Grid Table 7 Colorful"/>
    <w:basedOn w:val="Tablanormal"/>
    <w:uiPriority w:val="52"/>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decuadrcula6concolores">
    <w:name w:val="Grid Table 6 Colorful"/>
    <w:basedOn w:val="Tablanormal"/>
    <w:uiPriority w:val="51"/>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38651">
      <w:bodyDiv w:val="1"/>
      <w:marLeft w:val="0"/>
      <w:marRight w:val="0"/>
      <w:marTop w:val="0"/>
      <w:marBottom w:val="0"/>
      <w:divBdr>
        <w:top w:val="none" w:sz="0" w:space="0" w:color="auto"/>
        <w:left w:val="none" w:sz="0" w:space="0" w:color="auto"/>
        <w:bottom w:val="none" w:sz="0" w:space="0" w:color="auto"/>
        <w:right w:val="none" w:sz="0" w:space="0" w:color="auto"/>
      </w:divBdr>
    </w:div>
    <w:div w:id="65762166">
      <w:bodyDiv w:val="1"/>
      <w:marLeft w:val="0"/>
      <w:marRight w:val="0"/>
      <w:marTop w:val="0"/>
      <w:marBottom w:val="0"/>
      <w:divBdr>
        <w:top w:val="none" w:sz="0" w:space="0" w:color="auto"/>
        <w:left w:val="none" w:sz="0" w:space="0" w:color="auto"/>
        <w:bottom w:val="none" w:sz="0" w:space="0" w:color="auto"/>
        <w:right w:val="none" w:sz="0" w:space="0" w:color="auto"/>
      </w:divBdr>
    </w:div>
    <w:div w:id="121273676">
      <w:bodyDiv w:val="1"/>
      <w:marLeft w:val="0"/>
      <w:marRight w:val="0"/>
      <w:marTop w:val="0"/>
      <w:marBottom w:val="0"/>
      <w:divBdr>
        <w:top w:val="none" w:sz="0" w:space="0" w:color="auto"/>
        <w:left w:val="none" w:sz="0" w:space="0" w:color="auto"/>
        <w:bottom w:val="none" w:sz="0" w:space="0" w:color="auto"/>
        <w:right w:val="none" w:sz="0" w:space="0" w:color="auto"/>
      </w:divBdr>
    </w:div>
    <w:div w:id="138543213">
      <w:bodyDiv w:val="1"/>
      <w:marLeft w:val="0"/>
      <w:marRight w:val="0"/>
      <w:marTop w:val="0"/>
      <w:marBottom w:val="0"/>
      <w:divBdr>
        <w:top w:val="none" w:sz="0" w:space="0" w:color="auto"/>
        <w:left w:val="none" w:sz="0" w:space="0" w:color="auto"/>
        <w:bottom w:val="none" w:sz="0" w:space="0" w:color="auto"/>
        <w:right w:val="none" w:sz="0" w:space="0" w:color="auto"/>
      </w:divBdr>
    </w:div>
    <w:div w:id="292755083">
      <w:bodyDiv w:val="1"/>
      <w:marLeft w:val="0"/>
      <w:marRight w:val="0"/>
      <w:marTop w:val="0"/>
      <w:marBottom w:val="0"/>
      <w:divBdr>
        <w:top w:val="none" w:sz="0" w:space="0" w:color="auto"/>
        <w:left w:val="none" w:sz="0" w:space="0" w:color="auto"/>
        <w:bottom w:val="none" w:sz="0" w:space="0" w:color="auto"/>
        <w:right w:val="none" w:sz="0" w:space="0" w:color="auto"/>
      </w:divBdr>
    </w:div>
    <w:div w:id="473837360">
      <w:bodyDiv w:val="1"/>
      <w:marLeft w:val="0"/>
      <w:marRight w:val="0"/>
      <w:marTop w:val="0"/>
      <w:marBottom w:val="0"/>
      <w:divBdr>
        <w:top w:val="none" w:sz="0" w:space="0" w:color="auto"/>
        <w:left w:val="none" w:sz="0" w:space="0" w:color="auto"/>
        <w:bottom w:val="none" w:sz="0" w:space="0" w:color="auto"/>
        <w:right w:val="none" w:sz="0" w:space="0" w:color="auto"/>
      </w:divBdr>
    </w:div>
    <w:div w:id="554968695">
      <w:bodyDiv w:val="1"/>
      <w:marLeft w:val="0"/>
      <w:marRight w:val="0"/>
      <w:marTop w:val="0"/>
      <w:marBottom w:val="0"/>
      <w:divBdr>
        <w:top w:val="none" w:sz="0" w:space="0" w:color="auto"/>
        <w:left w:val="none" w:sz="0" w:space="0" w:color="auto"/>
        <w:bottom w:val="none" w:sz="0" w:space="0" w:color="auto"/>
        <w:right w:val="none" w:sz="0" w:space="0" w:color="auto"/>
      </w:divBdr>
    </w:div>
    <w:div w:id="860977087">
      <w:bodyDiv w:val="1"/>
      <w:marLeft w:val="0"/>
      <w:marRight w:val="0"/>
      <w:marTop w:val="0"/>
      <w:marBottom w:val="0"/>
      <w:divBdr>
        <w:top w:val="none" w:sz="0" w:space="0" w:color="auto"/>
        <w:left w:val="none" w:sz="0" w:space="0" w:color="auto"/>
        <w:bottom w:val="none" w:sz="0" w:space="0" w:color="auto"/>
        <w:right w:val="none" w:sz="0" w:space="0" w:color="auto"/>
      </w:divBdr>
    </w:div>
    <w:div w:id="918976113">
      <w:bodyDiv w:val="1"/>
      <w:marLeft w:val="0"/>
      <w:marRight w:val="0"/>
      <w:marTop w:val="0"/>
      <w:marBottom w:val="0"/>
      <w:divBdr>
        <w:top w:val="none" w:sz="0" w:space="0" w:color="auto"/>
        <w:left w:val="none" w:sz="0" w:space="0" w:color="auto"/>
        <w:bottom w:val="none" w:sz="0" w:space="0" w:color="auto"/>
        <w:right w:val="none" w:sz="0" w:space="0" w:color="auto"/>
      </w:divBdr>
    </w:div>
    <w:div w:id="927617541">
      <w:bodyDiv w:val="1"/>
      <w:marLeft w:val="0"/>
      <w:marRight w:val="0"/>
      <w:marTop w:val="0"/>
      <w:marBottom w:val="0"/>
      <w:divBdr>
        <w:top w:val="none" w:sz="0" w:space="0" w:color="auto"/>
        <w:left w:val="none" w:sz="0" w:space="0" w:color="auto"/>
        <w:bottom w:val="none" w:sz="0" w:space="0" w:color="auto"/>
        <w:right w:val="none" w:sz="0" w:space="0" w:color="auto"/>
      </w:divBdr>
    </w:div>
    <w:div w:id="939721697">
      <w:bodyDiv w:val="1"/>
      <w:marLeft w:val="0"/>
      <w:marRight w:val="0"/>
      <w:marTop w:val="0"/>
      <w:marBottom w:val="0"/>
      <w:divBdr>
        <w:top w:val="none" w:sz="0" w:space="0" w:color="auto"/>
        <w:left w:val="none" w:sz="0" w:space="0" w:color="auto"/>
        <w:bottom w:val="none" w:sz="0" w:space="0" w:color="auto"/>
        <w:right w:val="none" w:sz="0" w:space="0" w:color="auto"/>
      </w:divBdr>
    </w:div>
    <w:div w:id="964890441">
      <w:bodyDiv w:val="1"/>
      <w:marLeft w:val="0"/>
      <w:marRight w:val="0"/>
      <w:marTop w:val="0"/>
      <w:marBottom w:val="0"/>
      <w:divBdr>
        <w:top w:val="none" w:sz="0" w:space="0" w:color="auto"/>
        <w:left w:val="none" w:sz="0" w:space="0" w:color="auto"/>
        <w:bottom w:val="none" w:sz="0" w:space="0" w:color="auto"/>
        <w:right w:val="none" w:sz="0" w:space="0" w:color="auto"/>
      </w:divBdr>
    </w:div>
    <w:div w:id="1080522375">
      <w:bodyDiv w:val="1"/>
      <w:marLeft w:val="0"/>
      <w:marRight w:val="0"/>
      <w:marTop w:val="0"/>
      <w:marBottom w:val="0"/>
      <w:divBdr>
        <w:top w:val="none" w:sz="0" w:space="0" w:color="auto"/>
        <w:left w:val="none" w:sz="0" w:space="0" w:color="auto"/>
        <w:bottom w:val="none" w:sz="0" w:space="0" w:color="auto"/>
        <w:right w:val="none" w:sz="0" w:space="0" w:color="auto"/>
      </w:divBdr>
    </w:div>
    <w:div w:id="1392539794">
      <w:bodyDiv w:val="1"/>
      <w:marLeft w:val="0"/>
      <w:marRight w:val="0"/>
      <w:marTop w:val="0"/>
      <w:marBottom w:val="0"/>
      <w:divBdr>
        <w:top w:val="none" w:sz="0" w:space="0" w:color="auto"/>
        <w:left w:val="none" w:sz="0" w:space="0" w:color="auto"/>
        <w:bottom w:val="none" w:sz="0" w:space="0" w:color="auto"/>
        <w:right w:val="none" w:sz="0" w:space="0" w:color="auto"/>
      </w:divBdr>
    </w:div>
    <w:div w:id="1510948644">
      <w:bodyDiv w:val="1"/>
      <w:marLeft w:val="0"/>
      <w:marRight w:val="0"/>
      <w:marTop w:val="0"/>
      <w:marBottom w:val="0"/>
      <w:divBdr>
        <w:top w:val="none" w:sz="0" w:space="0" w:color="auto"/>
        <w:left w:val="none" w:sz="0" w:space="0" w:color="auto"/>
        <w:bottom w:val="none" w:sz="0" w:space="0" w:color="auto"/>
        <w:right w:val="none" w:sz="0" w:space="0" w:color="auto"/>
      </w:divBdr>
    </w:div>
    <w:div w:id="1582904880">
      <w:bodyDiv w:val="1"/>
      <w:marLeft w:val="0"/>
      <w:marRight w:val="0"/>
      <w:marTop w:val="0"/>
      <w:marBottom w:val="0"/>
      <w:divBdr>
        <w:top w:val="none" w:sz="0" w:space="0" w:color="auto"/>
        <w:left w:val="none" w:sz="0" w:space="0" w:color="auto"/>
        <w:bottom w:val="none" w:sz="0" w:space="0" w:color="auto"/>
        <w:right w:val="none" w:sz="0" w:space="0" w:color="auto"/>
      </w:divBdr>
    </w:div>
    <w:div w:id="1702707891">
      <w:bodyDiv w:val="1"/>
      <w:marLeft w:val="0"/>
      <w:marRight w:val="0"/>
      <w:marTop w:val="0"/>
      <w:marBottom w:val="0"/>
      <w:divBdr>
        <w:top w:val="none" w:sz="0" w:space="0" w:color="auto"/>
        <w:left w:val="none" w:sz="0" w:space="0" w:color="auto"/>
        <w:bottom w:val="none" w:sz="0" w:space="0" w:color="auto"/>
        <w:right w:val="none" w:sz="0" w:space="0" w:color="auto"/>
      </w:divBdr>
    </w:div>
    <w:div w:id="1872452176">
      <w:bodyDiv w:val="1"/>
      <w:marLeft w:val="0"/>
      <w:marRight w:val="0"/>
      <w:marTop w:val="0"/>
      <w:marBottom w:val="0"/>
      <w:divBdr>
        <w:top w:val="none" w:sz="0" w:space="0" w:color="auto"/>
        <w:left w:val="none" w:sz="0" w:space="0" w:color="auto"/>
        <w:bottom w:val="none" w:sz="0" w:space="0" w:color="auto"/>
        <w:right w:val="none" w:sz="0" w:space="0" w:color="auto"/>
      </w:divBdr>
    </w:div>
    <w:div w:id="1885095364">
      <w:bodyDiv w:val="1"/>
      <w:marLeft w:val="0"/>
      <w:marRight w:val="0"/>
      <w:marTop w:val="0"/>
      <w:marBottom w:val="0"/>
      <w:divBdr>
        <w:top w:val="none" w:sz="0" w:space="0" w:color="auto"/>
        <w:left w:val="none" w:sz="0" w:space="0" w:color="auto"/>
        <w:bottom w:val="none" w:sz="0" w:space="0" w:color="auto"/>
        <w:right w:val="none" w:sz="0" w:space="0" w:color="auto"/>
      </w:divBdr>
    </w:div>
    <w:div w:id="1938516119">
      <w:bodyDiv w:val="1"/>
      <w:marLeft w:val="0"/>
      <w:marRight w:val="0"/>
      <w:marTop w:val="0"/>
      <w:marBottom w:val="0"/>
      <w:divBdr>
        <w:top w:val="none" w:sz="0" w:space="0" w:color="auto"/>
        <w:left w:val="none" w:sz="0" w:space="0" w:color="auto"/>
        <w:bottom w:val="none" w:sz="0" w:space="0" w:color="auto"/>
        <w:right w:val="none" w:sz="0" w:space="0" w:color="auto"/>
      </w:divBdr>
    </w:div>
    <w:div w:id="2086956657">
      <w:bodyDiv w:val="1"/>
      <w:marLeft w:val="0"/>
      <w:marRight w:val="0"/>
      <w:marTop w:val="0"/>
      <w:marBottom w:val="0"/>
      <w:divBdr>
        <w:top w:val="none" w:sz="0" w:space="0" w:color="auto"/>
        <w:left w:val="none" w:sz="0" w:space="0" w:color="auto"/>
        <w:bottom w:val="none" w:sz="0" w:space="0" w:color="auto"/>
        <w:right w:val="none" w:sz="0" w:space="0" w:color="auto"/>
      </w:divBdr>
    </w:div>
    <w:div w:id="208937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microsoft.com/office/2020/10/relationships/intelligence" Target="intelligence2.xml" Id="rId39" /><Relationship Type="http://schemas.openxmlformats.org/officeDocument/2006/relationships/image" Target="media/image11.png" Id="rId21" /><Relationship Type="http://schemas.openxmlformats.org/officeDocument/2006/relationships/footer" Target="footer1.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jpg" Id="rId25" /><Relationship Type="http://schemas.openxmlformats.org/officeDocument/2006/relationships/header" Target="header1.xml" Id="rId33"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jpg"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jpg" Id="rId23" /><Relationship Type="http://schemas.openxmlformats.org/officeDocument/2006/relationships/image" Target="media/image18.png"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comments" Target="comments.xml" Id="R389f32865c2f40a9" /><Relationship Type="http://schemas.microsoft.com/office/2016/09/relationships/commentsIds" Target="commentsIds.xml" Id="Rbb7636810be94da8" /><Relationship Type="http://schemas.microsoft.com/office/2011/relationships/commentsExtended" Target="commentsExtended.xml" Id="R53692fe717ca46de" /><Relationship Type="http://schemas.microsoft.com/office/2018/08/relationships/commentsExtensible" Target="commentsExtensible.xml" Id="R95d8166bb4354a70" /><Relationship Type="http://schemas.microsoft.com/office/2011/relationships/people" Target="people.xml" Id="Rff7dfe38754a4cd3" /><Relationship Type="http://schemas.openxmlformats.org/officeDocument/2006/relationships/hyperlink" Target="http://dx.doi.org/10.18235/0001659" TargetMode="External" Id="R250d614396804211" /></Relationships>
</file>

<file path=word/_rels/settings.xml.rels><?xml version="1.0" encoding="UTF-8" standalone="yes"?>
<Relationships xmlns="http://schemas.openxmlformats.org/package/2006/relationships"><Relationship Id="rId1" Type="http://schemas.openxmlformats.org/officeDocument/2006/relationships/attachedTemplate" Target="file:///H:\Proyectos%20de%20Grado%20MK\PROCEDIMIENTO%20TRABAJO%20DE%20GRADO\MEC%2001%20-%20ANTEPROYECT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AC5BA1B5911A4AADDAF48FB39055EE" ma:contentTypeVersion="4" ma:contentTypeDescription="Create a new document." ma:contentTypeScope="" ma:versionID="247e8eb06db2e73de2e9785a286736f1">
  <xsd:schema xmlns:xsd="http://www.w3.org/2001/XMLSchema" xmlns:xs="http://www.w3.org/2001/XMLSchema" xmlns:p="http://schemas.microsoft.com/office/2006/metadata/properties" xmlns:ns2="59d7db2b-3b9a-4d88-88bf-25a814f5f1bf" targetNamespace="http://schemas.microsoft.com/office/2006/metadata/properties" ma:root="true" ma:fieldsID="2404f80b0317d2d850c278628a6f13d6" ns2:_="">
    <xsd:import namespace="59d7db2b-3b9a-4d88-88bf-25a814f5f1b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7db2b-3b9a-4d88-88bf-25a814f5f1b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9d7db2b-3b9a-4d88-88bf-25a814f5f1b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Ant06</b:Tag>
    <b:SourceType>Book</b:SourceType>
    <b:Guid>{45F797F2-4131-42F2-B658-06893305F9BA}</b:Guid>
    <b:Title>Instrumentación Industrial</b:Title>
    <b:Year>2006</b:Year>
    <b:Publisher>Alfaomega</b:Publisher>
    <b:City>Mexico</b:City>
    <b:Author>
      <b:Author>
        <b:NameList>
          <b:Person>
            <b:Last>Sole</b:Last>
            <b:First>Antonio</b:First>
            <b:Middle>Creus</b:Middle>
          </b:Person>
        </b:NameList>
      </b:Author>
    </b:Author>
    <b:RefOrder>1</b:RefOrder>
  </b:Source>
  <b:Source>
    <b:Tag>ARe95</b:Tag>
    <b:SourceType>BookSection</b:SourceType>
    <b:Guid>{EA0A437F-AB7F-4A1C-97B0-B527C130D9B4}</b:Guid>
    <b:Title>Techniques in array processing by means of transformations </b:Title>
    <b:Year>1995</b:Year>
    <b:Publisher>Academic Press</b:Publisher>
    <b:Author>
      <b:Author>
        <b:Corporate>A. Rezi and M. Allam,</b:Corporate>
      </b:Author>
    </b:Author>
    <b:BookTitle>Control and Dynamic Systems Vol. 69</b:BookTitle>
    <b:Pages>133-180</b:Pages>
    <b:City>San Diego</b:City>
    <b:RefOrder>2</b:RefOrder>
  </b:Source>
  <b:Source>
    <b:Tag>EPW05</b:Tag>
    <b:SourceType>JournalArticle</b:SourceType>
    <b:Guid>{A8A5BE0F-E170-46E8-9DBB-04ECA38FD701}</b:Guid>
    <b:Title>Theory of traveling wave optical laser </b:Title>
    <b:Year>2005</b:Year>
    <b:Pages>A635-A646</b:Pages>
    <b:Author>
      <b:Author>
        <b:NameList>
          <b:Person>
            <b:Last>Wigner</b:Last>
            <b:First>E.</b:First>
            <b:Middle>P.</b:Middle>
          </b:Person>
        </b:NameList>
      </b:Author>
    </b:Author>
    <b:JournalName>Phys. Rev.</b:JournalName>
    <b:Volume>134</b:Volume>
    <b:RefOrder>3</b:RefOrder>
  </b:Source>
  <b:Source>
    <b:Tag>LLi</b:Tag>
    <b:SourceType>ConferenceProceedings</b:SourceType>
    <b:Guid>{301BAE5A-25C9-46F3-A757-0CA39107C16B}</b:Guid>
    <b:Title>A specification based approach to testing polymorphic attributes</b:Title>
    <b:Author>
      <b:Author>
        <b:NameList>
          <b:Person>
            <b:Last>Miao</b:Last>
            <b:First>L.</b:First>
            <b:Middle>Liu and H.</b:Middle>
          </b:Person>
        </b:NameList>
      </b:Author>
    </b:Author>
    <b:ConferenceName>Formal Methods and Software Engineering: Proceedings of the 6th International Conference on Formal Engineering Methods, ICFEM 2004</b:ConferenceName>
    <b:City>Seattle, WA, USA,</b:City>
    <b:Year>November 8-12</b:Year>
    <b:RefOrder>4</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5</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6</b:RefOrder>
  </b:Source>
</b:Sources>
</file>

<file path=customXml/itemProps1.xml><?xml version="1.0" encoding="utf-8"?>
<ds:datastoreItem xmlns:ds="http://schemas.openxmlformats.org/officeDocument/2006/customXml" ds:itemID="{FF5E1BD5-A29E-462C-A165-69FC908B410C}"/>
</file>

<file path=customXml/itemProps2.xml><?xml version="1.0" encoding="utf-8"?>
<ds:datastoreItem xmlns:ds="http://schemas.openxmlformats.org/officeDocument/2006/customXml" ds:itemID="{0A7F81A4-D916-4EDD-80A8-C2D383A54B0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EEF8A1B-7190-4AA4-82E3-999D0A713523}">
  <ds:schemaRefs>
    <ds:schemaRef ds:uri="http://schemas.microsoft.com/sharepoint/v3/contenttype/forms"/>
  </ds:schemaRefs>
</ds:datastoreItem>
</file>

<file path=customXml/itemProps4.xml><?xml version="1.0" encoding="utf-8"?>
<ds:datastoreItem xmlns:ds="http://schemas.openxmlformats.org/officeDocument/2006/customXml" ds:itemID="{78AB8446-BFA5-4BDB-8FFB-6FB6DB4EABD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MEC 01 - ANTEPROYECTO</ap:Template>
  <ap:Application>Microsoft Word for the web</ap:Application>
  <ap:DocSecurity>0</ap:DocSecurity>
  <ap:ScaleCrop>false</ap:ScaleCrop>
  <ap:Company>UPV</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Trabajo de grado Rave</dc:title>
  <dc:subject/>
  <dc:creator>Jeisy; Jeisy Panameño</dc:creator>
  <keywords/>
  <dc:description/>
  <lastModifiedBy>Yeisy Paola Angulo Panameno</lastModifiedBy>
  <revision>63</revision>
  <lastPrinted>2014-10-16T13:27:00.0000000Z</lastPrinted>
  <dcterms:created xsi:type="dcterms:W3CDTF">2026-05-30T19:32:00.0000000Z</dcterms:created>
  <dcterms:modified xsi:type="dcterms:W3CDTF">2026-09-23T19:55:17.4120221Z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0x0101000BAC5BA1B5911A4AADDAF48FB39055EE</vt:lpwstr>
  </property>
</Properties>
</file>